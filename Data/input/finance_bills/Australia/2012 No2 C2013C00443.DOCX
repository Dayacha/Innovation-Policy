
<file path=[Content_Types].xml><?xml version="1.0" encoding="utf-8"?>
<Types xmlns="http://schemas.openxmlformats.org/package/2006/content-types">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6983" w:rsidRPr="00DE525C" w:rsidRDefault="00BA6983" w:rsidP="006917DC">
      <w:bookmarkStart w:id="0" w:name="_GoBack"/>
      <w:bookmarkEnd w:id="0"/>
      <w:r w:rsidRPr="00DE525C">
        <w:rPr>
          <w:noProof/>
          <w:lang w:eastAsia="en-AU"/>
        </w:rPr>
        <w:drawing>
          <wp:inline distT="0" distB="0" distL="0" distR="0" wp14:anchorId="3D290E83" wp14:editId="6B1E82E4">
            <wp:extent cx="1419225" cy="1104900"/>
            <wp:effectExtent l="0" t="0" r="9525" b="0"/>
            <wp:docPr id="1" name="Picture 1"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rsidR="00BA6983" w:rsidRPr="00DE525C" w:rsidRDefault="00BA6983" w:rsidP="006917DC">
      <w:pPr>
        <w:pStyle w:val="ShortT"/>
        <w:spacing w:before="240"/>
      </w:pPr>
      <w:r w:rsidRPr="00DE525C">
        <w:t>Appropriation Act (No.</w:t>
      </w:r>
      <w:r w:rsidR="00DE525C">
        <w:t> </w:t>
      </w:r>
      <w:r w:rsidRPr="00DE525C">
        <w:t>2) 2011</w:t>
      </w:r>
      <w:r w:rsidR="00DE525C">
        <w:noBreakHyphen/>
      </w:r>
      <w:r w:rsidRPr="00DE525C">
        <w:t>2012</w:t>
      </w:r>
    </w:p>
    <w:p w:rsidR="00BA6983" w:rsidRPr="00DE525C" w:rsidRDefault="00BA6983" w:rsidP="006917DC">
      <w:pPr>
        <w:pStyle w:val="CompiledActNo"/>
        <w:spacing w:before="240"/>
      </w:pPr>
      <w:r w:rsidRPr="00DE525C">
        <w:t>No.</w:t>
      </w:r>
      <w:r w:rsidR="00DE525C">
        <w:t> </w:t>
      </w:r>
      <w:r w:rsidRPr="00DE525C">
        <w:t>70, 2011 as amended</w:t>
      </w:r>
    </w:p>
    <w:p w:rsidR="00BA6983" w:rsidRPr="00DE525C" w:rsidRDefault="006308FF" w:rsidP="006917DC">
      <w:pPr>
        <w:spacing w:before="1000"/>
        <w:rPr>
          <w:rFonts w:cs="Arial"/>
          <w:sz w:val="24"/>
        </w:rPr>
      </w:pPr>
      <w:r w:rsidRPr="00DE525C">
        <w:rPr>
          <w:rFonts w:cs="Arial"/>
          <w:b/>
          <w:sz w:val="24"/>
        </w:rPr>
        <w:t>Compilation start date:</w:t>
      </w:r>
      <w:r w:rsidR="00BA6983" w:rsidRPr="00DE525C">
        <w:rPr>
          <w:rFonts w:cs="Arial"/>
          <w:b/>
          <w:sz w:val="24"/>
        </w:rPr>
        <w:tab/>
      </w:r>
      <w:r w:rsidR="00BA6983" w:rsidRPr="00DE525C">
        <w:rPr>
          <w:rFonts w:cs="Arial"/>
          <w:b/>
          <w:sz w:val="24"/>
        </w:rPr>
        <w:tab/>
      </w:r>
      <w:r w:rsidR="00BA6983" w:rsidRPr="00DE525C">
        <w:rPr>
          <w:rFonts w:cs="Arial"/>
          <w:sz w:val="24"/>
        </w:rPr>
        <w:t>28</w:t>
      </w:r>
      <w:r w:rsidR="00DE525C">
        <w:rPr>
          <w:rFonts w:cs="Arial"/>
          <w:sz w:val="24"/>
        </w:rPr>
        <w:t> </w:t>
      </w:r>
      <w:r w:rsidR="00BA6983" w:rsidRPr="00DE525C">
        <w:rPr>
          <w:rFonts w:cs="Arial"/>
          <w:sz w:val="24"/>
        </w:rPr>
        <w:t>June 2013</w:t>
      </w:r>
    </w:p>
    <w:p w:rsidR="00BA6983" w:rsidRPr="00DE525C" w:rsidRDefault="00BA6983" w:rsidP="006917DC">
      <w:pPr>
        <w:spacing w:before="240"/>
        <w:rPr>
          <w:rFonts w:cs="Arial"/>
          <w:sz w:val="24"/>
        </w:rPr>
      </w:pPr>
      <w:r w:rsidRPr="00DE525C">
        <w:rPr>
          <w:rFonts w:cs="Arial"/>
          <w:b/>
          <w:sz w:val="24"/>
        </w:rPr>
        <w:t>Includes amendments up to:</w:t>
      </w:r>
      <w:r w:rsidRPr="00DE525C">
        <w:rPr>
          <w:rFonts w:cs="Arial"/>
          <w:b/>
          <w:sz w:val="24"/>
        </w:rPr>
        <w:tab/>
      </w:r>
      <w:proofErr w:type="spellStart"/>
      <w:r w:rsidRPr="00DE525C">
        <w:rPr>
          <w:rFonts w:cs="Arial"/>
          <w:sz w:val="24"/>
        </w:rPr>
        <w:t>FMA</w:t>
      </w:r>
      <w:proofErr w:type="spellEnd"/>
      <w:r w:rsidRPr="00DE525C">
        <w:rPr>
          <w:rFonts w:cs="Arial"/>
          <w:sz w:val="24"/>
        </w:rPr>
        <w:t xml:space="preserve"> Act Determination</w:t>
      </w:r>
      <w:r w:rsidR="00DE525C">
        <w:rPr>
          <w:rFonts w:cs="Arial"/>
          <w:sz w:val="24"/>
        </w:rPr>
        <w:t> </w:t>
      </w:r>
      <w:r w:rsidRPr="00DE525C">
        <w:rPr>
          <w:rFonts w:cs="Arial"/>
          <w:sz w:val="24"/>
        </w:rPr>
        <w:t xml:space="preserve">2013/05 </w:t>
      </w:r>
      <w:r w:rsidR="006308FF" w:rsidRPr="00DE525C">
        <w:rPr>
          <w:rFonts w:cs="Arial"/>
          <w:sz w:val="24"/>
        </w:rPr>
        <w:br/>
      </w:r>
      <w:r w:rsidR="006308FF" w:rsidRPr="00DE525C">
        <w:rPr>
          <w:rFonts w:cs="Arial"/>
          <w:sz w:val="24"/>
        </w:rPr>
        <w:tab/>
      </w:r>
      <w:r w:rsidR="006308FF" w:rsidRPr="00DE525C">
        <w:rPr>
          <w:rFonts w:cs="Arial"/>
          <w:sz w:val="24"/>
        </w:rPr>
        <w:tab/>
      </w:r>
      <w:r w:rsidR="006308FF" w:rsidRPr="00DE525C">
        <w:rPr>
          <w:rFonts w:cs="Arial"/>
          <w:sz w:val="24"/>
        </w:rPr>
        <w:tab/>
      </w:r>
      <w:r w:rsidR="006308FF" w:rsidRPr="00DE525C">
        <w:rPr>
          <w:rFonts w:cs="Arial"/>
          <w:sz w:val="24"/>
        </w:rPr>
        <w:tab/>
      </w:r>
      <w:r w:rsidR="006308FF" w:rsidRPr="00DE525C">
        <w:rPr>
          <w:rFonts w:cs="Arial"/>
          <w:sz w:val="24"/>
        </w:rPr>
        <w:tab/>
      </w:r>
      <w:r w:rsidRPr="00DE525C">
        <w:rPr>
          <w:rFonts w:cs="Arial"/>
          <w:sz w:val="24"/>
        </w:rPr>
        <w:t>— Section</w:t>
      </w:r>
      <w:r w:rsidR="00DE525C">
        <w:rPr>
          <w:rFonts w:cs="Arial"/>
          <w:sz w:val="24"/>
        </w:rPr>
        <w:t> </w:t>
      </w:r>
      <w:r w:rsidRPr="00DE525C">
        <w:rPr>
          <w:rFonts w:cs="Arial"/>
          <w:sz w:val="24"/>
        </w:rPr>
        <w:t>32 (Transfer</w:t>
      </w:r>
      <w:r w:rsidR="006308FF" w:rsidRPr="00DE525C">
        <w:rPr>
          <w:rFonts w:cs="Arial"/>
          <w:sz w:val="24"/>
        </w:rPr>
        <w:t xml:space="preserve"> </w:t>
      </w:r>
      <w:r w:rsidRPr="00DE525C">
        <w:rPr>
          <w:rFonts w:cs="Arial"/>
          <w:sz w:val="24"/>
        </w:rPr>
        <w:t xml:space="preserve">of </w:t>
      </w:r>
      <w:r w:rsidR="006308FF" w:rsidRPr="00DE525C">
        <w:rPr>
          <w:rFonts w:cs="Arial"/>
          <w:sz w:val="24"/>
        </w:rPr>
        <w:br/>
      </w:r>
      <w:r w:rsidR="006308FF" w:rsidRPr="00DE525C">
        <w:rPr>
          <w:rFonts w:cs="Arial"/>
          <w:sz w:val="24"/>
        </w:rPr>
        <w:tab/>
      </w:r>
      <w:r w:rsidR="006308FF" w:rsidRPr="00DE525C">
        <w:rPr>
          <w:rFonts w:cs="Arial"/>
          <w:sz w:val="24"/>
        </w:rPr>
        <w:tab/>
      </w:r>
      <w:r w:rsidR="006308FF" w:rsidRPr="00DE525C">
        <w:rPr>
          <w:rFonts w:cs="Arial"/>
          <w:sz w:val="24"/>
        </w:rPr>
        <w:tab/>
      </w:r>
      <w:r w:rsidR="006308FF" w:rsidRPr="00DE525C">
        <w:rPr>
          <w:rFonts w:cs="Arial"/>
          <w:sz w:val="24"/>
        </w:rPr>
        <w:tab/>
      </w:r>
      <w:r w:rsidR="006308FF" w:rsidRPr="00DE525C">
        <w:rPr>
          <w:rFonts w:cs="Arial"/>
          <w:sz w:val="24"/>
        </w:rPr>
        <w:tab/>
      </w:r>
      <w:r w:rsidRPr="00DE525C">
        <w:rPr>
          <w:rFonts w:cs="Arial"/>
          <w:sz w:val="24"/>
        </w:rPr>
        <w:t xml:space="preserve">Functions from </w:t>
      </w:r>
      <w:proofErr w:type="spellStart"/>
      <w:r w:rsidRPr="00DE525C">
        <w:rPr>
          <w:rFonts w:cs="Arial"/>
          <w:sz w:val="24"/>
        </w:rPr>
        <w:t>DCCEE</w:t>
      </w:r>
      <w:proofErr w:type="spellEnd"/>
      <w:r w:rsidRPr="00DE525C">
        <w:rPr>
          <w:rFonts w:cs="Arial"/>
          <w:sz w:val="24"/>
        </w:rPr>
        <w:t xml:space="preserve"> to </w:t>
      </w:r>
      <w:r w:rsidR="006308FF" w:rsidRPr="00DE525C">
        <w:rPr>
          <w:rFonts w:cs="Arial"/>
          <w:sz w:val="24"/>
        </w:rPr>
        <w:br/>
      </w:r>
      <w:r w:rsidR="006308FF" w:rsidRPr="00DE525C">
        <w:rPr>
          <w:rFonts w:cs="Arial"/>
          <w:sz w:val="24"/>
        </w:rPr>
        <w:tab/>
      </w:r>
      <w:r w:rsidR="006308FF" w:rsidRPr="00DE525C">
        <w:rPr>
          <w:rFonts w:cs="Arial"/>
          <w:sz w:val="24"/>
        </w:rPr>
        <w:tab/>
      </w:r>
      <w:r w:rsidR="006308FF" w:rsidRPr="00DE525C">
        <w:rPr>
          <w:rFonts w:cs="Arial"/>
          <w:sz w:val="24"/>
        </w:rPr>
        <w:tab/>
      </w:r>
      <w:r w:rsidR="006308FF" w:rsidRPr="00DE525C">
        <w:rPr>
          <w:rFonts w:cs="Arial"/>
          <w:sz w:val="24"/>
        </w:rPr>
        <w:tab/>
      </w:r>
      <w:r w:rsidR="006308FF" w:rsidRPr="00DE525C">
        <w:rPr>
          <w:rFonts w:cs="Arial"/>
          <w:sz w:val="24"/>
        </w:rPr>
        <w:tab/>
      </w:r>
      <w:proofErr w:type="spellStart"/>
      <w:r w:rsidRPr="00DE525C">
        <w:rPr>
          <w:rFonts w:cs="Arial"/>
          <w:sz w:val="24"/>
        </w:rPr>
        <w:t>DIICCSRTE</w:t>
      </w:r>
      <w:proofErr w:type="spellEnd"/>
      <w:r w:rsidRPr="00DE525C">
        <w:rPr>
          <w:rFonts w:cs="Arial"/>
          <w:sz w:val="24"/>
        </w:rPr>
        <w:t xml:space="preserve"> and </w:t>
      </w:r>
      <w:proofErr w:type="spellStart"/>
      <w:r w:rsidRPr="00DE525C">
        <w:rPr>
          <w:rFonts w:cs="Arial"/>
          <w:sz w:val="24"/>
        </w:rPr>
        <w:t>DRET</w:t>
      </w:r>
      <w:proofErr w:type="spellEnd"/>
      <w:r w:rsidRPr="00DE525C">
        <w:rPr>
          <w:rFonts w:cs="Arial"/>
          <w:sz w:val="24"/>
        </w:rPr>
        <w:t>)</w:t>
      </w:r>
    </w:p>
    <w:p w:rsidR="00BA6983" w:rsidRPr="00DE525C" w:rsidRDefault="00BA6983" w:rsidP="006917DC">
      <w:pPr>
        <w:rPr>
          <w:b/>
          <w:szCs w:val="22"/>
        </w:rPr>
      </w:pPr>
    </w:p>
    <w:p w:rsidR="00BA6983" w:rsidRPr="00DE525C" w:rsidRDefault="00BA6983" w:rsidP="006917DC">
      <w:pPr>
        <w:pageBreakBefore/>
        <w:spacing w:before="280"/>
        <w:rPr>
          <w:rFonts w:cs="Arial"/>
          <w:b/>
          <w:sz w:val="32"/>
          <w:szCs w:val="32"/>
        </w:rPr>
      </w:pPr>
      <w:r w:rsidRPr="00DE525C">
        <w:rPr>
          <w:rFonts w:cs="Arial"/>
          <w:b/>
          <w:sz w:val="32"/>
          <w:szCs w:val="32"/>
        </w:rPr>
        <w:lastRenderedPageBreak/>
        <w:t>About this compilation</w:t>
      </w:r>
    </w:p>
    <w:p w:rsidR="00BA6983" w:rsidRPr="00DE525C" w:rsidRDefault="00BA6983" w:rsidP="006917DC">
      <w:pPr>
        <w:spacing w:before="240"/>
        <w:rPr>
          <w:rFonts w:cs="Arial"/>
        </w:rPr>
      </w:pPr>
      <w:r w:rsidRPr="00DE525C">
        <w:rPr>
          <w:rFonts w:cs="Arial"/>
          <w:b/>
          <w:szCs w:val="22"/>
        </w:rPr>
        <w:t>The compiled Act</w:t>
      </w:r>
    </w:p>
    <w:p w:rsidR="00BA6983" w:rsidRPr="00DE525C" w:rsidRDefault="00BA6983" w:rsidP="006917DC">
      <w:pPr>
        <w:spacing w:before="120" w:after="120"/>
        <w:rPr>
          <w:rFonts w:cs="Arial"/>
          <w:szCs w:val="22"/>
        </w:rPr>
      </w:pPr>
      <w:r w:rsidRPr="00DE525C">
        <w:rPr>
          <w:rFonts w:cs="Arial"/>
          <w:szCs w:val="22"/>
        </w:rPr>
        <w:t xml:space="preserve">This is a compilation of the </w:t>
      </w:r>
      <w:r w:rsidRPr="00DE525C">
        <w:rPr>
          <w:rFonts w:cs="Arial"/>
          <w:i/>
          <w:szCs w:val="22"/>
        </w:rPr>
        <w:fldChar w:fldCharType="begin"/>
      </w:r>
      <w:r w:rsidRPr="00DE525C">
        <w:rPr>
          <w:rFonts w:cs="Arial"/>
          <w:i/>
          <w:szCs w:val="22"/>
        </w:rPr>
        <w:instrText xml:space="preserve"> STYLEREF  ShortT </w:instrText>
      </w:r>
      <w:r w:rsidRPr="00DE525C">
        <w:rPr>
          <w:rFonts w:cs="Arial"/>
          <w:i/>
          <w:szCs w:val="22"/>
        </w:rPr>
        <w:fldChar w:fldCharType="separate"/>
      </w:r>
      <w:r w:rsidR="00E3600F">
        <w:rPr>
          <w:rFonts w:cs="Arial"/>
          <w:i/>
          <w:noProof/>
          <w:szCs w:val="22"/>
        </w:rPr>
        <w:t>Appropriation Act (No. 2) 2011-2012</w:t>
      </w:r>
      <w:r w:rsidRPr="00DE525C">
        <w:rPr>
          <w:rFonts w:cs="Arial"/>
          <w:i/>
          <w:szCs w:val="22"/>
        </w:rPr>
        <w:fldChar w:fldCharType="end"/>
      </w:r>
      <w:r w:rsidRPr="00DE525C">
        <w:rPr>
          <w:rFonts w:cs="Arial"/>
          <w:szCs w:val="22"/>
        </w:rPr>
        <w:t xml:space="preserve"> as amended and in force on </w:t>
      </w:r>
      <w:r w:rsidR="006308FF" w:rsidRPr="00DE525C">
        <w:rPr>
          <w:rFonts w:cs="Arial"/>
          <w:szCs w:val="22"/>
        </w:rPr>
        <w:t>28</w:t>
      </w:r>
      <w:r w:rsidR="00DE525C">
        <w:rPr>
          <w:rFonts w:cs="Arial"/>
          <w:szCs w:val="22"/>
        </w:rPr>
        <w:t> </w:t>
      </w:r>
      <w:r w:rsidR="006308FF" w:rsidRPr="00DE525C">
        <w:rPr>
          <w:rFonts w:cs="Arial"/>
          <w:szCs w:val="22"/>
        </w:rPr>
        <w:t>June 2013</w:t>
      </w:r>
      <w:r w:rsidRPr="00DE525C">
        <w:rPr>
          <w:rFonts w:cs="Arial"/>
          <w:szCs w:val="22"/>
        </w:rPr>
        <w:t>. It includes any amendment affecting the compiled Act to that date.</w:t>
      </w:r>
    </w:p>
    <w:p w:rsidR="00BA6983" w:rsidRPr="00DE525C" w:rsidRDefault="00BA6983" w:rsidP="006917DC">
      <w:pPr>
        <w:spacing w:after="120"/>
        <w:rPr>
          <w:rFonts w:cs="Arial"/>
          <w:szCs w:val="22"/>
        </w:rPr>
      </w:pPr>
      <w:r w:rsidRPr="00DE525C">
        <w:rPr>
          <w:rFonts w:cs="Arial"/>
          <w:szCs w:val="22"/>
        </w:rPr>
        <w:t xml:space="preserve">This compilation was prepared on </w:t>
      </w:r>
      <w:r w:rsidR="006308FF" w:rsidRPr="00DE525C">
        <w:rPr>
          <w:rFonts w:cs="Arial"/>
          <w:szCs w:val="22"/>
        </w:rPr>
        <w:t>12</w:t>
      </w:r>
      <w:r w:rsidR="00DE525C">
        <w:rPr>
          <w:rFonts w:cs="Arial"/>
          <w:szCs w:val="22"/>
        </w:rPr>
        <w:t> </w:t>
      </w:r>
      <w:r w:rsidR="006308FF" w:rsidRPr="00DE525C">
        <w:rPr>
          <w:rFonts w:cs="Arial"/>
          <w:szCs w:val="22"/>
        </w:rPr>
        <w:t>August 2013</w:t>
      </w:r>
      <w:r w:rsidRPr="00DE525C">
        <w:rPr>
          <w:rFonts w:cs="Arial"/>
          <w:szCs w:val="22"/>
        </w:rPr>
        <w:t>.</w:t>
      </w:r>
    </w:p>
    <w:p w:rsidR="00BA6983" w:rsidRPr="00DE525C" w:rsidRDefault="00BA6983" w:rsidP="006917DC">
      <w:pPr>
        <w:spacing w:after="120"/>
        <w:rPr>
          <w:rFonts w:cs="Arial"/>
          <w:szCs w:val="22"/>
        </w:rPr>
      </w:pPr>
      <w:r w:rsidRPr="00DE525C">
        <w:rPr>
          <w:rFonts w:cs="Arial"/>
          <w:szCs w:val="22"/>
        </w:rPr>
        <w:t xml:space="preserve">The notes at the end of this compilation (the </w:t>
      </w:r>
      <w:r w:rsidRPr="00DE525C">
        <w:rPr>
          <w:rFonts w:cs="Arial"/>
          <w:b/>
          <w:i/>
          <w:szCs w:val="22"/>
        </w:rPr>
        <w:t>endnotes</w:t>
      </w:r>
      <w:r w:rsidRPr="00DE525C">
        <w:rPr>
          <w:rFonts w:cs="Arial"/>
          <w:szCs w:val="22"/>
        </w:rPr>
        <w:t>) include information about amending Acts and instruments and the amendment history of each amended provision.</w:t>
      </w:r>
    </w:p>
    <w:p w:rsidR="00BA6983" w:rsidRPr="00DE525C" w:rsidRDefault="00BA6983" w:rsidP="006917DC">
      <w:pPr>
        <w:tabs>
          <w:tab w:val="left" w:pos="5640"/>
        </w:tabs>
        <w:spacing w:before="120" w:after="120"/>
        <w:rPr>
          <w:rFonts w:cs="Arial"/>
          <w:b/>
          <w:szCs w:val="22"/>
        </w:rPr>
      </w:pPr>
      <w:proofErr w:type="spellStart"/>
      <w:r w:rsidRPr="00DE525C">
        <w:rPr>
          <w:rFonts w:cs="Arial"/>
          <w:b/>
          <w:szCs w:val="22"/>
        </w:rPr>
        <w:t>Uncommenced</w:t>
      </w:r>
      <w:proofErr w:type="spellEnd"/>
      <w:r w:rsidRPr="00DE525C">
        <w:rPr>
          <w:rFonts w:cs="Arial"/>
          <w:b/>
          <w:szCs w:val="22"/>
        </w:rPr>
        <w:t xml:space="preserve"> provisions and amendments</w:t>
      </w:r>
    </w:p>
    <w:p w:rsidR="00BA6983" w:rsidRPr="00DE525C" w:rsidRDefault="00BA6983" w:rsidP="006917DC">
      <w:pPr>
        <w:spacing w:after="120"/>
        <w:rPr>
          <w:rFonts w:cs="Arial"/>
          <w:szCs w:val="22"/>
        </w:rPr>
      </w:pPr>
      <w:r w:rsidRPr="00DE525C">
        <w:rPr>
          <w:rFonts w:cs="Arial"/>
          <w:szCs w:val="22"/>
        </w:rPr>
        <w:t xml:space="preserve">If a provision of the compiled Act is affected by an </w:t>
      </w:r>
      <w:proofErr w:type="spellStart"/>
      <w:r w:rsidRPr="00DE525C">
        <w:rPr>
          <w:rFonts w:cs="Arial"/>
          <w:szCs w:val="22"/>
        </w:rPr>
        <w:t>uncommenced</w:t>
      </w:r>
      <w:proofErr w:type="spellEnd"/>
      <w:r w:rsidRPr="00DE525C">
        <w:rPr>
          <w:rFonts w:cs="Arial"/>
          <w:szCs w:val="22"/>
        </w:rPr>
        <w:t xml:space="preserve"> amendment, the text of the </w:t>
      </w:r>
      <w:proofErr w:type="spellStart"/>
      <w:r w:rsidRPr="00DE525C">
        <w:rPr>
          <w:rFonts w:cs="Arial"/>
          <w:szCs w:val="22"/>
        </w:rPr>
        <w:t>uncommenced</w:t>
      </w:r>
      <w:proofErr w:type="spellEnd"/>
      <w:r w:rsidRPr="00DE525C">
        <w:rPr>
          <w:rFonts w:cs="Arial"/>
          <w:szCs w:val="22"/>
        </w:rPr>
        <w:t xml:space="preserve"> amendment is set out in the endnotes.</w:t>
      </w:r>
    </w:p>
    <w:p w:rsidR="00BA6983" w:rsidRPr="00DE525C" w:rsidRDefault="00BA6983" w:rsidP="006917DC">
      <w:pPr>
        <w:spacing w:before="120" w:after="120"/>
        <w:rPr>
          <w:rFonts w:cs="Arial"/>
          <w:b/>
          <w:szCs w:val="22"/>
        </w:rPr>
      </w:pPr>
      <w:r w:rsidRPr="00DE525C">
        <w:rPr>
          <w:rFonts w:cs="Arial"/>
          <w:b/>
          <w:szCs w:val="22"/>
        </w:rPr>
        <w:t>Application, saving and transitional provisions for amendments</w:t>
      </w:r>
    </w:p>
    <w:p w:rsidR="00BA6983" w:rsidRPr="00DE525C" w:rsidRDefault="00BA6983" w:rsidP="006917DC">
      <w:pPr>
        <w:spacing w:after="120"/>
        <w:rPr>
          <w:rFonts w:cs="Arial"/>
          <w:szCs w:val="22"/>
        </w:rPr>
      </w:pPr>
      <w:r w:rsidRPr="00DE525C">
        <w:rPr>
          <w:rFonts w:cs="Arial"/>
          <w:szCs w:val="22"/>
        </w:rPr>
        <w:t>If the operation of an amendment is affected by an application, saving or transitional provision, the provision is identified in the endnotes.</w:t>
      </w:r>
    </w:p>
    <w:p w:rsidR="00BA6983" w:rsidRPr="00DE525C" w:rsidRDefault="00BA6983" w:rsidP="006917DC">
      <w:pPr>
        <w:spacing w:before="120" w:after="120"/>
        <w:rPr>
          <w:rFonts w:cs="Arial"/>
          <w:b/>
          <w:szCs w:val="22"/>
        </w:rPr>
      </w:pPr>
      <w:r w:rsidRPr="00DE525C">
        <w:rPr>
          <w:rFonts w:cs="Arial"/>
          <w:b/>
          <w:szCs w:val="22"/>
        </w:rPr>
        <w:t>Modifications</w:t>
      </w:r>
    </w:p>
    <w:p w:rsidR="00BA6983" w:rsidRPr="00DE525C" w:rsidRDefault="00BA6983" w:rsidP="006917DC">
      <w:pPr>
        <w:spacing w:after="120"/>
        <w:rPr>
          <w:rFonts w:cs="Arial"/>
          <w:szCs w:val="22"/>
        </w:rPr>
      </w:pPr>
      <w:r w:rsidRPr="00DE525C">
        <w:rPr>
          <w:rFonts w:cs="Arial"/>
          <w:szCs w:val="22"/>
        </w:rPr>
        <w:t xml:space="preserve">If a provision of the compiled Act is affected by a textual modification that is in force, the text of the modifying provision is set out in the endnotes. </w:t>
      </w:r>
    </w:p>
    <w:p w:rsidR="00BA6983" w:rsidRPr="00DE525C" w:rsidRDefault="00BA6983" w:rsidP="006917DC">
      <w:pPr>
        <w:spacing w:before="80" w:after="120"/>
        <w:rPr>
          <w:rFonts w:cs="Arial"/>
          <w:b/>
          <w:szCs w:val="22"/>
        </w:rPr>
      </w:pPr>
      <w:r w:rsidRPr="00DE525C">
        <w:rPr>
          <w:rFonts w:cs="Arial"/>
          <w:b/>
          <w:szCs w:val="22"/>
        </w:rPr>
        <w:t>Provisions ceasing to have effect</w:t>
      </w:r>
    </w:p>
    <w:p w:rsidR="00BA6983" w:rsidRPr="00DE525C" w:rsidRDefault="00BA6983" w:rsidP="006917DC">
      <w:pPr>
        <w:spacing w:after="120"/>
        <w:rPr>
          <w:rFonts w:cs="Arial"/>
        </w:rPr>
      </w:pPr>
      <w:r w:rsidRPr="00DE525C">
        <w:rPr>
          <w:rFonts w:cs="Arial"/>
          <w:szCs w:val="22"/>
        </w:rPr>
        <w:t>If a provision of the compiled Act has expired or otherwise ceased to have effect in accordance with a provision of the Act, details of the provision are set out in the endnotes.</w:t>
      </w:r>
    </w:p>
    <w:p w:rsidR="00BA6983" w:rsidRPr="00DE525C" w:rsidRDefault="00BA6983" w:rsidP="006917DC">
      <w:pPr>
        <w:pStyle w:val="Header"/>
        <w:tabs>
          <w:tab w:val="clear" w:pos="4150"/>
          <w:tab w:val="clear" w:pos="8307"/>
        </w:tabs>
      </w:pPr>
      <w:r w:rsidRPr="00DE525C">
        <w:rPr>
          <w:rStyle w:val="CharChapNo"/>
        </w:rPr>
        <w:t xml:space="preserve"> </w:t>
      </w:r>
      <w:r w:rsidRPr="00DE525C">
        <w:rPr>
          <w:rStyle w:val="CharChapText"/>
        </w:rPr>
        <w:t xml:space="preserve"> </w:t>
      </w:r>
    </w:p>
    <w:p w:rsidR="00BA6983" w:rsidRPr="00DE525C" w:rsidRDefault="00BA6983" w:rsidP="006917DC">
      <w:pPr>
        <w:pStyle w:val="Header"/>
        <w:tabs>
          <w:tab w:val="clear" w:pos="4150"/>
          <w:tab w:val="clear" w:pos="8307"/>
        </w:tabs>
      </w:pPr>
      <w:r w:rsidRPr="00DE525C">
        <w:rPr>
          <w:rStyle w:val="CharPartNo"/>
        </w:rPr>
        <w:t xml:space="preserve"> </w:t>
      </w:r>
      <w:r w:rsidRPr="00DE525C">
        <w:rPr>
          <w:rStyle w:val="CharPartText"/>
        </w:rPr>
        <w:t xml:space="preserve"> </w:t>
      </w:r>
    </w:p>
    <w:p w:rsidR="00BA6983" w:rsidRPr="00DE525C" w:rsidRDefault="00BA6983" w:rsidP="006917DC">
      <w:pPr>
        <w:pStyle w:val="Header"/>
        <w:tabs>
          <w:tab w:val="clear" w:pos="4150"/>
          <w:tab w:val="clear" w:pos="8307"/>
        </w:tabs>
      </w:pPr>
      <w:r w:rsidRPr="00DE525C">
        <w:rPr>
          <w:rStyle w:val="CharDivNo"/>
        </w:rPr>
        <w:t xml:space="preserve"> </w:t>
      </w:r>
      <w:r w:rsidRPr="00DE525C">
        <w:rPr>
          <w:rStyle w:val="CharDivText"/>
        </w:rPr>
        <w:t xml:space="preserve"> </w:t>
      </w:r>
    </w:p>
    <w:p w:rsidR="008D48CF" w:rsidRPr="00DE525C" w:rsidRDefault="008D48CF" w:rsidP="008D48CF">
      <w:pPr>
        <w:sectPr w:rsidR="008D48CF" w:rsidRPr="00DE525C" w:rsidSect="00241DAD">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DE38CC" w:rsidRPr="00DE525C" w:rsidRDefault="00DE38CC" w:rsidP="00DE38CC">
      <w:pPr>
        <w:rPr>
          <w:sz w:val="36"/>
        </w:rPr>
      </w:pPr>
      <w:r w:rsidRPr="00DE525C">
        <w:rPr>
          <w:sz w:val="36"/>
        </w:rPr>
        <w:lastRenderedPageBreak/>
        <w:t>Contents</w:t>
      </w:r>
    </w:p>
    <w:p w:rsidR="00B3491F" w:rsidRDefault="006821C9">
      <w:pPr>
        <w:pStyle w:val="TOC2"/>
        <w:rPr>
          <w:rFonts w:asciiTheme="minorHAnsi" w:eastAsiaTheme="minorEastAsia" w:hAnsiTheme="minorHAnsi" w:cstheme="minorBidi"/>
          <w:b w:val="0"/>
          <w:noProof/>
          <w:kern w:val="0"/>
          <w:sz w:val="22"/>
          <w:szCs w:val="22"/>
        </w:rPr>
      </w:pPr>
      <w:r w:rsidRPr="00DE525C">
        <w:fldChar w:fldCharType="begin"/>
      </w:r>
      <w:r w:rsidRPr="00DE525C">
        <w:instrText xml:space="preserve"> TOC \o "1-9" \t "ActHead 1,2,ActHead 2,2,ActHead 3,3,ActHead 4,4,ActHead 5,5, Schedule,2, Schedule Text,3, NotesSection,6" </w:instrText>
      </w:r>
      <w:r w:rsidRPr="00DE525C">
        <w:fldChar w:fldCharType="separate"/>
      </w:r>
      <w:r w:rsidR="00B3491F">
        <w:rPr>
          <w:noProof/>
        </w:rPr>
        <w:t>Part 1—Preliminary</w:t>
      </w:r>
      <w:r w:rsidR="00B3491F" w:rsidRPr="00B3491F">
        <w:rPr>
          <w:b w:val="0"/>
          <w:noProof/>
          <w:sz w:val="18"/>
        </w:rPr>
        <w:tab/>
      </w:r>
      <w:r w:rsidR="00B3491F" w:rsidRPr="00B3491F">
        <w:rPr>
          <w:b w:val="0"/>
          <w:noProof/>
          <w:sz w:val="18"/>
        </w:rPr>
        <w:fldChar w:fldCharType="begin"/>
      </w:r>
      <w:r w:rsidR="00B3491F" w:rsidRPr="00B3491F">
        <w:rPr>
          <w:b w:val="0"/>
          <w:noProof/>
          <w:sz w:val="18"/>
        </w:rPr>
        <w:instrText xml:space="preserve"> PAGEREF _Toc364756460 \h </w:instrText>
      </w:r>
      <w:r w:rsidR="00B3491F" w:rsidRPr="00B3491F">
        <w:rPr>
          <w:b w:val="0"/>
          <w:noProof/>
          <w:sz w:val="18"/>
        </w:rPr>
      </w:r>
      <w:r w:rsidR="00B3491F" w:rsidRPr="00B3491F">
        <w:rPr>
          <w:b w:val="0"/>
          <w:noProof/>
          <w:sz w:val="18"/>
        </w:rPr>
        <w:fldChar w:fldCharType="separate"/>
      </w:r>
      <w:r w:rsidR="00E3600F">
        <w:rPr>
          <w:b w:val="0"/>
          <w:noProof/>
          <w:sz w:val="18"/>
        </w:rPr>
        <w:t>1</w:t>
      </w:r>
      <w:r w:rsidR="00B3491F" w:rsidRPr="00B3491F">
        <w:rPr>
          <w:b w:val="0"/>
          <w:noProof/>
          <w:sz w:val="18"/>
        </w:rPr>
        <w:fldChar w:fldCharType="end"/>
      </w:r>
    </w:p>
    <w:p w:rsidR="00B3491F" w:rsidRDefault="00B3491F">
      <w:pPr>
        <w:pStyle w:val="TOC5"/>
        <w:rPr>
          <w:rFonts w:asciiTheme="minorHAnsi" w:eastAsiaTheme="minorEastAsia" w:hAnsiTheme="minorHAnsi" w:cstheme="minorBidi"/>
          <w:noProof/>
          <w:kern w:val="0"/>
          <w:sz w:val="22"/>
          <w:szCs w:val="22"/>
        </w:rPr>
      </w:pPr>
      <w:r>
        <w:rPr>
          <w:noProof/>
        </w:rPr>
        <w:t>1</w:t>
      </w:r>
      <w:r>
        <w:rPr>
          <w:noProof/>
        </w:rPr>
        <w:tab/>
        <w:t>Short title</w:t>
      </w:r>
      <w:r w:rsidRPr="00B3491F">
        <w:rPr>
          <w:noProof/>
        </w:rPr>
        <w:tab/>
      </w:r>
      <w:r w:rsidRPr="00B3491F">
        <w:rPr>
          <w:noProof/>
        </w:rPr>
        <w:fldChar w:fldCharType="begin"/>
      </w:r>
      <w:r w:rsidRPr="00B3491F">
        <w:rPr>
          <w:noProof/>
        </w:rPr>
        <w:instrText xml:space="preserve"> PAGEREF _Toc364756461 \h </w:instrText>
      </w:r>
      <w:r w:rsidRPr="00B3491F">
        <w:rPr>
          <w:noProof/>
        </w:rPr>
      </w:r>
      <w:r w:rsidRPr="00B3491F">
        <w:rPr>
          <w:noProof/>
        </w:rPr>
        <w:fldChar w:fldCharType="separate"/>
      </w:r>
      <w:r w:rsidR="00E3600F">
        <w:rPr>
          <w:noProof/>
        </w:rPr>
        <w:t>1</w:t>
      </w:r>
      <w:r w:rsidRPr="00B3491F">
        <w:rPr>
          <w:noProof/>
        </w:rPr>
        <w:fldChar w:fldCharType="end"/>
      </w:r>
    </w:p>
    <w:p w:rsidR="00B3491F" w:rsidRDefault="00B3491F">
      <w:pPr>
        <w:pStyle w:val="TOC5"/>
        <w:rPr>
          <w:rFonts w:asciiTheme="minorHAnsi" w:eastAsiaTheme="minorEastAsia" w:hAnsiTheme="minorHAnsi" w:cstheme="minorBidi"/>
          <w:noProof/>
          <w:kern w:val="0"/>
          <w:sz w:val="22"/>
          <w:szCs w:val="22"/>
        </w:rPr>
      </w:pPr>
      <w:r>
        <w:rPr>
          <w:noProof/>
        </w:rPr>
        <w:t>2</w:t>
      </w:r>
      <w:r>
        <w:rPr>
          <w:noProof/>
        </w:rPr>
        <w:tab/>
        <w:t>Commencement</w:t>
      </w:r>
      <w:r w:rsidRPr="00B3491F">
        <w:rPr>
          <w:noProof/>
        </w:rPr>
        <w:tab/>
      </w:r>
      <w:r w:rsidRPr="00B3491F">
        <w:rPr>
          <w:noProof/>
        </w:rPr>
        <w:fldChar w:fldCharType="begin"/>
      </w:r>
      <w:r w:rsidRPr="00B3491F">
        <w:rPr>
          <w:noProof/>
        </w:rPr>
        <w:instrText xml:space="preserve"> PAGEREF _Toc364756462 \h </w:instrText>
      </w:r>
      <w:r w:rsidRPr="00B3491F">
        <w:rPr>
          <w:noProof/>
        </w:rPr>
      </w:r>
      <w:r w:rsidRPr="00B3491F">
        <w:rPr>
          <w:noProof/>
        </w:rPr>
        <w:fldChar w:fldCharType="separate"/>
      </w:r>
      <w:r w:rsidR="00E3600F">
        <w:rPr>
          <w:noProof/>
        </w:rPr>
        <w:t>1</w:t>
      </w:r>
      <w:r w:rsidRPr="00B3491F">
        <w:rPr>
          <w:noProof/>
        </w:rPr>
        <w:fldChar w:fldCharType="end"/>
      </w:r>
    </w:p>
    <w:p w:rsidR="00B3491F" w:rsidRDefault="00B3491F">
      <w:pPr>
        <w:pStyle w:val="TOC5"/>
        <w:rPr>
          <w:rFonts w:asciiTheme="minorHAnsi" w:eastAsiaTheme="minorEastAsia" w:hAnsiTheme="minorHAnsi" w:cstheme="minorBidi"/>
          <w:noProof/>
          <w:kern w:val="0"/>
          <w:sz w:val="22"/>
          <w:szCs w:val="22"/>
        </w:rPr>
      </w:pPr>
      <w:r>
        <w:rPr>
          <w:noProof/>
        </w:rPr>
        <w:t>3</w:t>
      </w:r>
      <w:r>
        <w:rPr>
          <w:noProof/>
        </w:rPr>
        <w:tab/>
        <w:t>Definitions</w:t>
      </w:r>
      <w:r w:rsidRPr="00B3491F">
        <w:rPr>
          <w:noProof/>
        </w:rPr>
        <w:tab/>
      </w:r>
      <w:r w:rsidRPr="00B3491F">
        <w:rPr>
          <w:noProof/>
        </w:rPr>
        <w:fldChar w:fldCharType="begin"/>
      </w:r>
      <w:r w:rsidRPr="00B3491F">
        <w:rPr>
          <w:noProof/>
        </w:rPr>
        <w:instrText xml:space="preserve"> PAGEREF _Toc364756463 \h </w:instrText>
      </w:r>
      <w:r w:rsidRPr="00B3491F">
        <w:rPr>
          <w:noProof/>
        </w:rPr>
      </w:r>
      <w:r w:rsidRPr="00B3491F">
        <w:rPr>
          <w:noProof/>
        </w:rPr>
        <w:fldChar w:fldCharType="separate"/>
      </w:r>
      <w:r w:rsidR="00E3600F">
        <w:rPr>
          <w:noProof/>
        </w:rPr>
        <w:t>1</w:t>
      </w:r>
      <w:r w:rsidRPr="00B3491F">
        <w:rPr>
          <w:noProof/>
        </w:rPr>
        <w:fldChar w:fldCharType="end"/>
      </w:r>
    </w:p>
    <w:p w:rsidR="00B3491F" w:rsidRDefault="00B3491F">
      <w:pPr>
        <w:pStyle w:val="TOC5"/>
        <w:rPr>
          <w:rFonts w:asciiTheme="minorHAnsi" w:eastAsiaTheme="minorEastAsia" w:hAnsiTheme="minorHAnsi" w:cstheme="minorBidi"/>
          <w:noProof/>
          <w:kern w:val="0"/>
          <w:sz w:val="22"/>
          <w:szCs w:val="22"/>
        </w:rPr>
      </w:pPr>
      <w:r>
        <w:rPr>
          <w:noProof/>
        </w:rPr>
        <w:t>4</w:t>
      </w:r>
      <w:r>
        <w:rPr>
          <w:noProof/>
        </w:rPr>
        <w:tab/>
        <w:t>Portfolio Statements</w:t>
      </w:r>
      <w:r w:rsidRPr="00B3491F">
        <w:rPr>
          <w:noProof/>
        </w:rPr>
        <w:tab/>
      </w:r>
      <w:r w:rsidRPr="00B3491F">
        <w:rPr>
          <w:noProof/>
        </w:rPr>
        <w:fldChar w:fldCharType="begin"/>
      </w:r>
      <w:r w:rsidRPr="00B3491F">
        <w:rPr>
          <w:noProof/>
        </w:rPr>
        <w:instrText xml:space="preserve"> PAGEREF _Toc364756464 \h </w:instrText>
      </w:r>
      <w:r w:rsidRPr="00B3491F">
        <w:rPr>
          <w:noProof/>
        </w:rPr>
      </w:r>
      <w:r w:rsidRPr="00B3491F">
        <w:rPr>
          <w:noProof/>
        </w:rPr>
        <w:fldChar w:fldCharType="separate"/>
      </w:r>
      <w:r w:rsidR="00E3600F">
        <w:rPr>
          <w:noProof/>
        </w:rPr>
        <w:t>3</w:t>
      </w:r>
      <w:r w:rsidRPr="00B3491F">
        <w:rPr>
          <w:noProof/>
        </w:rPr>
        <w:fldChar w:fldCharType="end"/>
      </w:r>
    </w:p>
    <w:p w:rsidR="00B3491F" w:rsidRDefault="00B3491F">
      <w:pPr>
        <w:pStyle w:val="TOC5"/>
        <w:rPr>
          <w:rFonts w:asciiTheme="minorHAnsi" w:eastAsiaTheme="minorEastAsia" w:hAnsiTheme="minorHAnsi" w:cstheme="minorBidi"/>
          <w:noProof/>
          <w:kern w:val="0"/>
          <w:sz w:val="22"/>
          <w:szCs w:val="22"/>
        </w:rPr>
      </w:pPr>
      <w:r>
        <w:rPr>
          <w:noProof/>
        </w:rPr>
        <w:t>5</w:t>
      </w:r>
      <w:r>
        <w:rPr>
          <w:noProof/>
        </w:rPr>
        <w:tab/>
        <w:t>Notional payments, receipts etc.</w:t>
      </w:r>
      <w:r w:rsidRPr="00B3491F">
        <w:rPr>
          <w:noProof/>
        </w:rPr>
        <w:tab/>
      </w:r>
      <w:r w:rsidRPr="00B3491F">
        <w:rPr>
          <w:noProof/>
        </w:rPr>
        <w:fldChar w:fldCharType="begin"/>
      </w:r>
      <w:r w:rsidRPr="00B3491F">
        <w:rPr>
          <w:noProof/>
        </w:rPr>
        <w:instrText xml:space="preserve"> PAGEREF _Toc364756465 \h </w:instrText>
      </w:r>
      <w:r w:rsidRPr="00B3491F">
        <w:rPr>
          <w:noProof/>
        </w:rPr>
      </w:r>
      <w:r w:rsidRPr="00B3491F">
        <w:rPr>
          <w:noProof/>
        </w:rPr>
        <w:fldChar w:fldCharType="separate"/>
      </w:r>
      <w:r w:rsidR="00E3600F">
        <w:rPr>
          <w:noProof/>
        </w:rPr>
        <w:t>3</w:t>
      </w:r>
      <w:r w:rsidRPr="00B3491F">
        <w:rPr>
          <w:noProof/>
        </w:rPr>
        <w:fldChar w:fldCharType="end"/>
      </w:r>
    </w:p>
    <w:p w:rsidR="00B3491F" w:rsidRDefault="00B3491F">
      <w:pPr>
        <w:pStyle w:val="TOC2"/>
        <w:rPr>
          <w:rFonts w:asciiTheme="minorHAnsi" w:eastAsiaTheme="minorEastAsia" w:hAnsiTheme="minorHAnsi" w:cstheme="minorBidi"/>
          <w:b w:val="0"/>
          <w:noProof/>
          <w:kern w:val="0"/>
          <w:sz w:val="22"/>
          <w:szCs w:val="22"/>
        </w:rPr>
      </w:pPr>
      <w:r>
        <w:rPr>
          <w:noProof/>
        </w:rPr>
        <w:t>Part 2—Appropriation items</w:t>
      </w:r>
      <w:r w:rsidRPr="00B3491F">
        <w:rPr>
          <w:b w:val="0"/>
          <w:noProof/>
          <w:sz w:val="18"/>
        </w:rPr>
        <w:tab/>
      </w:r>
      <w:r w:rsidRPr="00B3491F">
        <w:rPr>
          <w:b w:val="0"/>
          <w:noProof/>
          <w:sz w:val="18"/>
        </w:rPr>
        <w:fldChar w:fldCharType="begin"/>
      </w:r>
      <w:r w:rsidRPr="00B3491F">
        <w:rPr>
          <w:b w:val="0"/>
          <w:noProof/>
          <w:sz w:val="18"/>
        </w:rPr>
        <w:instrText xml:space="preserve"> PAGEREF _Toc364756466 \h </w:instrText>
      </w:r>
      <w:r w:rsidRPr="00B3491F">
        <w:rPr>
          <w:b w:val="0"/>
          <w:noProof/>
          <w:sz w:val="18"/>
        </w:rPr>
      </w:r>
      <w:r w:rsidRPr="00B3491F">
        <w:rPr>
          <w:b w:val="0"/>
          <w:noProof/>
          <w:sz w:val="18"/>
        </w:rPr>
        <w:fldChar w:fldCharType="separate"/>
      </w:r>
      <w:r w:rsidR="00E3600F">
        <w:rPr>
          <w:b w:val="0"/>
          <w:noProof/>
          <w:sz w:val="18"/>
        </w:rPr>
        <w:t>4</w:t>
      </w:r>
      <w:r w:rsidRPr="00B3491F">
        <w:rPr>
          <w:b w:val="0"/>
          <w:noProof/>
          <w:sz w:val="18"/>
        </w:rPr>
        <w:fldChar w:fldCharType="end"/>
      </w:r>
    </w:p>
    <w:p w:rsidR="00B3491F" w:rsidRDefault="00B3491F">
      <w:pPr>
        <w:pStyle w:val="TOC5"/>
        <w:rPr>
          <w:rFonts w:asciiTheme="minorHAnsi" w:eastAsiaTheme="minorEastAsia" w:hAnsiTheme="minorHAnsi" w:cstheme="minorBidi"/>
          <w:noProof/>
          <w:kern w:val="0"/>
          <w:sz w:val="22"/>
          <w:szCs w:val="22"/>
        </w:rPr>
      </w:pPr>
      <w:r>
        <w:rPr>
          <w:noProof/>
        </w:rPr>
        <w:t>6</w:t>
      </w:r>
      <w:r>
        <w:rPr>
          <w:noProof/>
        </w:rPr>
        <w:tab/>
        <w:t>Summary of appropriations</w:t>
      </w:r>
      <w:r w:rsidRPr="00B3491F">
        <w:rPr>
          <w:noProof/>
        </w:rPr>
        <w:tab/>
      </w:r>
      <w:r w:rsidRPr="00B3491F">
        <w:rPr>
          <w:noProof/>
        </w:rPr>
        <w:fldChar w:fldCharType="begin"/>
      </w:r>
      <w:r w:rsidRPr="00B3491F">
        <w:rPr>
          <w:noProof/>
        </w:rPr>
        <w:instrText xml:space="preserve"> PAGEREF _Toc364756467 \h </w:instrText>
      </w:r>
      <w:r w:rsidRPr="00B3491F">
        <w:rPr>
          <w:noProof/>
        </w:rPr>
      </w:r>
      <w:r w:rsidRPr="00B3491F">
        <w:rPr>
          <w:noProof/>
        </w:rPr>
        <w:fldChar w:fldCharType="separate"/>
      </w:r>
      <w:r w:rsidR="00E3600F">
        <w:rPr>
          <w:noProof/>
        </w:rPr>
        <w:t>4</w:t>
      </w:r>
      <w:r w:rsidRPr="00B3491F">
        <w:rPr>
          <w:noProof/>
        </w:rPr>
        <w:fldChar w:fldCharType="end"/>
      </w:r>
    </w:p>
    <w:p w:rsidR="00B3491F" w:rsidRDefault="00B3491F">
      <w:pPr>
        <w:pStyle w:val="TOC5"/>
        <w:rPr>
          <w:rFonts w:asciiTheme="minorHAnsi" w:eastAsiaTheme="minorEastAsia" w:hAnsiTheme="minorHAnsi" w:cstheme="minorBidi"/>
          <w:noProof/>
          <w:kern w:val="0"/>
          <w:sz w:val="22"/>
          <w:szCs w:val="22"/>
        </w:rPr>
      </w:pPr>
      <w:r>
        <w:rPr>
          <w:noProof/>
        </w:rPr>
        <w:t>7</w:t>
      </w:r>
      <w:r>
        <w:rPr>
          <w:noProof/>
        </w:rPr>
        <w:tab/>
        <w:t>State, ACT, NT and local government items</w:t>
      </w:r>
      <w:r w:rsidRPr="00B3491F">
        <w:rPr>
          <w:noProof/>
        </w:rPr>
        <w:tab/>
      </w:r>
      <w:r w:rsidRPr="00B3491F">
        <w:rPr>
          <w:noProof/>
        </w:rPr>
        <w:fldChar w:fldCharType="begin"/>
      </w:r>
      <w:r w:rsidRPr="00B3491F">
        <w:rPr>
          <w:noProof/>
        </w:rPr>
        <w:instrText xml:space="preserve"> PAGEREF _Toc364756468 \h </w:instrText>
      </w:r>
      <w:r w:rsidRPr="00B3491F">
        <w:rPr>
          <w:noProof/>
        </w:rPr>
      </w:r>
      <w:r w:rsidRPr="00B3491F">
        <w:rPr>
          <w:noProof/>
        </w:rPr>
        <w:fldChar w:fldCharType="separate"/>
      </w:r>
      <w:r w:rsidR="00E3600F">
        <w:rPr>
          <w:noProof/>
        </w:rPr>
        <w:t>4</w:t>
      </w:r>
      <w:r w:rsidRPr="00B3491F">
        <w:rPr>
          <w:noProof/>
        </w:rPr>
        <w:fldChar w:fldCharType="end"/>
      </w:r>
    </w:p>
    <w:p w:rsidR="00B3491F" w:rsidRDefault="00B3491F">
      <w:pPr>
        <w:pStyle w:val="TOC5"/>
        <w:rPr>
          <w:rFonts w:asciiTheme="minorHAnsi" w:eastAsiaTheme="minorEastAsia" w:hAnsiTheme="minorHAnsi" w:cstheme="minorBidi"/>
          <w:noProof/>
          <w:kern w:val="0"/>
          <w:sz w:val="22"/>
          <w:szCs w:val="22"/>
        </w:rPr>
      </w:pPr>
      <w:r>
        <w:rPr>
          <w:noProof/>
        </w:rPr>
        <w:t>8</w:t>
      </w:r>
      <w:r>
        <w:rPr>
          <w:noProof/>
        </w:rPr>
        <w:tab/>
        <w:t>Administered items</w:t>
      </w:r>
      <w:r w:rsidRPr="00B3491F">
        <w:rPr>
          <w:noProof/>
        </w:rPr>
        <w:tab/>
      </w:r>
      <w:r w:rsidRPr="00B3491F">
        <w:rPr>
          <w:noProof/>
        </w:rPr>
        <w:fldChar w:fldCharType="begin"/>
      </w:r>
      <w:r w:rsidRPr="00B3491F">
        <w:rPr>
          <w:noProof/>
        </w:rPr>
        <w:instrText xml:space="preserve"> PAGEREF _Toc364756469 \h </w:instrText>
      </w:r>
      <w:r w:rsidRPr="00B3491F">
        <w:rPr>
          <w:noProof/>
        </w:rPr>
      </w:r>
      <w:r w:rsidRPr="00B3491F">
        <w:rPr>
          <w:noProof/>
        </w:rPr>
        <w:fldChar w:fldCharType="separate"/>
      </w:r>
      <w:r w:rsidR="00E3600F">
        <w:rPr>
          <w:noProof/>
        </w:rPr>
        <w:t>4</w:t>
      </w:r>
      <w:r w:rsidRPr="00B3491F">
        <w:rPr>
          <w:noProof/>
        </w:rPr>
        <w:fldChar w:fldCharType="end"/>
      </w:r>
    </w:p>
    <w:p w:rsidR="00B3491F" w:rsidRDefault="00B3491F">
      <w:pPr>
        <w:pStyle w:val="TOC5"/>
        <w:rPr>
          <w:rFonts w:asciiTheme="minorHAnsi" w:eastAsiaTheme="minorEastAsia" w:hAnsiTheme="minorHAnsi" w:cstheme="minorBidi"/>
          <w:noProof/>
          <w:kern w:val="0"/>
          <w:sz w:val="22"/>
          <w:szCs w:val="22"/>
        </w:rPr>
      </w:pPr>
      <w:r>
        <w:rPr>
          <w:noProof/>
        </w:rPr>
        <w:t>9</w:t>
      </w:r>
      <w:r>
        <w:rPr>
          <w:noProof/>
        </w:rPr>
        <w:tab/>
        <w:t>Administered assets and liabilities items</w:t>
      </w:r>
      <w:r w:rsidRPr="00B3491F">
        <w:rPr>
          <w:noProof/>
        </w:rPr>
        <w:tab/>
      </w:r>
      <w:r w:rsidRPr="00B3491F">
        <w:rPr>
          <w:noProof/>
        </w:rPr>
        <w:fldChar w:fldCharType="begin"/>
      </w:r>
      <w:r w:rsidRPr="00B3491F">
        <w:rPr>
          <w:noProof/>
        </w:rPr>
        <w:instrText xml:space="preserve"> PAGEREF _Toc364756470 \h </w:instrText>
      </w:r>
      <w:r w:rsidRPr="00B3491F">
        <w:rPr>
          <w:noProof/>
        </w:rPr>
      </w:r>
      <w:r w:rsidRPr="00B3491F">
        <w:rPr>
          <w:noProof/>
        </w:rPr>
        <w:fldChar w:fldCharType="separate"/>
      </w:r>
      <w:r w:rsidR="00E3600F">
        <w:rPr>
          <w:noProof/>
        </w:rPr>
        <w:t>5</w:t>
      </w:r>
      <w:r w:rsidRPr="00B3491F">
        <w:rPr>
          <w:noProof/>
        </w:rPr>
        <w:fldChar w:fldCharType="end"/>
      </w:r>
    </w:p>
    <w:p w:rsidR="00B3491F" w:rsidRDefault="00B3491F">
      <w:pPr>
        <w:pStyle w:val="TOC5"/>
        <w:rPr>
          <w:rFonts w:asciiTheme="minorHAnsi" w:eastAsiaTheme="minorEastAsia" w:hAnsiTheme="minorHAnsi" w:cstheme="minorBidi"/>
          <w:noProof/>
          <w:kern w:val="0"/>
          <w:sz w:val="22"/>
          <w:szCs w:val="22"/>
        </w:rPr>
      </w:pPr>
      <w:r>
        <w:rPr>
          <w:noProof/>
        </w:rPr>
        <w:t>10</w:t>
      </w:r>
      <w:r>
        <w:rPr>
          <w:noProof/>
        </w:rPr>
        <w:tab/>
        <w:t>Other departmental items</w:t>
      </w:r>
      <w:r w:rsidRPr="00B3491F">
        <w:rPr>
          <w:noProof/>
        </w:rPr>
        <w:tab/>
      </w:r>
      <w:r w:rsidRPr="00B3491F">
        <w:rPr>
          <w:noProof/>
        </w:rPr>
        <w:fldChar w:fldCharType="begin"/>
      </w:r>
      <w:r w:rsidRPr="00B3491F">
        <w:rPr>
          <w:noProof/>
        </w:rPr>
        <w:instrText xml:space="preserve"> PAGEREF _Toc364756471 \h </w:instrText>
      </w:r>
      <w:r w:rsidRPr="00B3491F">
        <w:rPr>
          <w:noProof/>
        </w:rPr>
      </w:r>
      <w:r w:rsidRPr="00B3491F">
        <w:rPr>
          <w:noProof/>
        </w:rPr>
        <w:fldChar w:fldCharType="separate"/>
      </w:r>
      <w:r w:rsidR="00E3600F">
        <w:rPr>
          <w:noProof/>
        </w:rPr>
        <w:t>5</w:t>
      </w:r>
      <w:r w:rsidRPr="00B3491F">
        <w:rPr>
          <w:noProof/>
        </w:rPr>
        <w:fldChar w:fldCharType="end"/>
      </w:r>
    </w:p>
    <w:p w:rsidR="00B3491F" w:rsidRDefault="00B3491F">
      <w:pPr>
        <w:pStyle w:val="TOC5"/>
        <w:rPr>
          <w:rFonts w:asciiTheme="minorHAnsi" w:eastAsiaTheme="minorEastAsia" w:hAnsiTheme="minorHAnsi" w:cstheme="minorBidi"/>
          <w:noProof/>
          <w:kern w:val="0"/>
          <w:sz w:val="22"/>
          <w:szCs w:val="22"/>
        </w:rPr>
      </w:pPr>
      <w:r>
        <w:rPr>
          <w:noProof/>
        </w:rPr>
        <w:t>11</w:t>
      </w:r>
      <w:r>
        <w:rPr>
          <w:noProof/>
        </w:rPr>
        <w:tab/>
        <w:t>CAC Act body payment items</w:t>
      </w:r>
      <w:r w:rsidRPr="00B3491F">
        <w:rPr>
          <w:noProof/>
        </w:rPr>
        <w:tab/>
      </w:r>
      <w:r w:rsidRPr="00B3491F">
        <w:rPr>
          <w:noProof/>
        </w:rPr>
        <w:fldChar w:fldCharType="begin"/>
      </w:r>
      <w:r w:rsidRPr="00B3491F">
        <w:rPr>
          <w:noProof/>
        </w:rPr>
        <w:instrText xml:space="preserve"> PAGEREF _Toc364756472 \h </w:instrText>
      </w:r>
      <w:r w:rsidRPr="00B3491F">
        <w:rPr>
          <w:noProof/>
        </w:rPr>
      </w:r>
      <w:r w:rsidRPr="00B3491F">
        <w:rPr>
          <w:noProof/>
        </w:rPr>
        <w:fldChar w:fldCharType="separate"/>
      </w:r>
      <w:r w:rsidR="00E3600F">
        <w:rPr>
          <w:noProof/>
        </w:rPr>
        <w:t>5</w:t>
      </w:r>
      <w:r w:rsidRPr="00B3491F">
        <w:rPr>
          <w:noProof/>
        </w:rPr>
        <w:fldChar w:fldCharType="end"/>
      </w:r>
    </w:p>
    <w:p w:rsidR="00B3491F" w:rsidRDefault="00B3491F">
      <w:pPr>
        <w:pStyle w:val="TOC2"/>
        <w:rPr>
          <w:rFonts w:asciiTheme="minorHAnsi" w:eastAsiaTheme="minorEastAsia" w:hAnsiTheme="minorHAnsi" w:cstheme="minorBidi"/>
          <w:b w:val="0"/>
          <w:noProof/>
          <w:kern w:val="0"/>
          <w:sz w:val="22"/>
          <w:szCs w:val="22"/>
        </w:rPr>
      </w:pPr>
      <w:r>
        <w:rPr>
          <w:noProof/>
        </w:rPr>
        <w:t>Part 3—Adjusting appropriation items</w:t>
      </w:r>
      <w:r w:rsidRPr="00B3491F">
        <w:rPr>
          <w:b w:val="0"/>
          <w:noProof/>
          <w:sz w:val="18"/>
        </w:rPr>
        <w:tab/>
      </w:r>
      <w:r w:rsidRPr="00B3491F">
        <w:rPr>
          <w:b w:val="0"/>
          <w:noProof/>
          <w:sz w:val="18"/>
        </w:rPr>
        <w:fldChar w:fldCharType="begin"/>
      </w:r>
      <w:r w:rsidRPr="00B3491F">
        <w:rPr>
          <w:b w:val="0"/>
          <w:noProof/>
          <w:sz w:val="18"/>
        </w:rPr>
        <w:instrText xml:space="preserve"> PAGEREF _Toc364756473 \h </w:instrText>
      </w:r>
      <w:r w:rsidRPr="00B3491F">
        <w:rPr>
          <w:b w:val="0"/>
          <w:noProof/>
          <w:sz w:val="18"/>
        </w:rPr>
      </w:r>
      <w:r w:rsidRPr="00B3491F">
        <w:rPr>
          <w:b w:val="0"/>
          <w:noProof/>
          <w:sz w:val="18"/>
        </w:rPr>
        <w:fldChar w:fldCharType="separate"/>
      </w:r>
      <w:r w:rsidR="00E3600F">
        <w:rPr>
          <w:b w:val="0"/>
          <w:noProof/>
          <w:sz w:val="18"/>
        </w:rPr>
        <w:t>7</w:t>
      </w:r>
      <w:r w:rsidRPr="00B3491F">
        <w:rPr>
          <w:b w:val="0"/>
          <w:noProof/>
          <w:sz w:val="18"/>
        </w:rPr>
        <w:fldChar w:fldCharType="end"/>
      </w:r>
    </w:p>
    <w:p w:rsidR="00B3491F" w:rsidRDefault="00B3491F">
      <w:pPr>
        <w:pStyle w:val="TOC5"/>
        <w:rPr>
          <w:rFonts w:asciiTheme="minorHAnsi" w:eastAsiaTheme="minorEastAsia" w:hAnsiTheme="minorHAnsi" w:cstheme="minorBidi"/>
          <w:noProof/>
          <w:kern w:val="0"/>
          <w:sz w:val="22"/>
          <w:szCs w:val="22"/>
        </w:rPr>
      </w:pPr>
      <w:r>
        <w:rPr>
          <w:noProof/>
        </w:rPr>
        <w:t>12</w:t>
      </w:r>
      <w:r>
        <w:rPr>
          <w:noProof/>
        </w:rPr>
        <w:tab/>
        <w:t>Reducing State, ACT, NT and local government items and administered items</w:t>
      </w:r>
      <w:r w:rsidRPr="00B3491F">
        <w:rPr>
          <w:noProof/>
        </w:rPr>
        <w:tab/>
      </w:r>
      <w:r w:rsidRPr="00B3491F">
        <w:rPr>
          <w:noProof/>
        </w:rPr>
        <w:fldChar w:fldCharType="begin"/>
      </w:r>
      <w:r w:rsidRPr="00B3491F">
        <w:rPr>
          <w:noProof/>
        </w:rPr>
        <w:instrText xml:space="preserve"> PAGEREF _Toc364756474 \h </w:instrText>
      </w:r>
      <w:r w:rsidRPr="00B3491F">
        <w:rPr>
          <w:noProof/>
        </w:rPr>
      </w:r>
      <w:r w:rsidRPr="00B3491F">
        <w:rPr>
          <w:noProof/>
        </w:rPr>
        <w:fldChar w:fldCharType="separate"/>
      </w:r>
      <w:r w:rsidR="00E3600F">
        <w:rPr>
          <w:noProof/>
        </w:rPr>
        <w:t>7</w:t>
      </w:r>
      <w:r w:rsidRPr="00B3491F">
        <w:rPr>
          <w:noProof/>
        </w:rPr>
        <w:fldChar w:fldCharType="end"/>
      </w:r>
    </w:p>
    <w:p w:rsidR="00B3491F" w:rsidRDefault="00B3491F">
      <w:pPr>
        <w:pStyle w:val="TOC5"/>
        <w:rPr>
          <w:rFonts w:asciiTheme="minorHAnsi" w:eastAsiaTheme="minorEastAsia" w:hAnsiTheme="minorHAnsi" w:cstheme="minorBidi"/>
          <w:noProof/>
          <w:kern w:val="0"/>
          <w:sz w:val="22"/>
          <w:szCs w:val="22"/>
        </w:rPr>
      </w:pPr>
      <w:r>
        <w:rPr>
          <w:noProof/>
        </w:rPr>
        <w:t>13</w:t>
      </w:r>
      <w:r>
        <w:rPr>
          <w:noProof/>
        </w:rPr>
        <w:tab/>
        <w:t>Reducing administered assets and liabilities items and other departmental items</w:t>
      </w:r>
      <w:r w:rsidRPr="00B3491F">
        <w:rPr>
          <w:noProof/>
        </w:rPr>
        <w:tab/>
      </w:r>
      <w:r w:rsidRPr="00B3491F">
        <w:rPr>
          <w:noProof/>
        </w:rPr>
        <w:fldChar w:fldCharType="begin"/>
      </w:r>
      <w:r w:rsidRPr="00B3491F">
        <w:rPr>
          <w:noProof/>
        </w:rPr>
        <w:instrText xml:space="preserve"> PAGEREF _Toc364756475 \h </w:instrText>
      </w:r>
      <w:r w:rsidRPr="00B3491F">
        <w:rPr>
          <w:noProof/>
        </w:rPr>
      </w:r>
      <w:r w:rsidRPr="00B3491F">
        <w:rPr>
          <w:noProof/>
        </w:rPr>
        <w:fldChar w:fldCharType="separate"/>
      </w:r>
      <w:r w:rsidR="00E3600F">
        <w:rPr>
          <w:noProof/>
        </w:rPr>
        <w:t>7</w:t>
      </w:r>
      <w:r w:rsidRPr="00B3491F">
        <w:rPr>
          <w:noProof/>
        </w:rPr>
        <w:fldChar w:fldCharType="end"/>
      </w:r>
    </w:p>
    <w:p w:rsidR="00B3491F" w:rsidRDefault="00B3491F">
      <w:pPr>
        <w:pStyle w:val="TOC5"/>
        <w:rPr>
          <w:rFonts w:asciiTheme="minorHAnsi" w:eastAsiaTheme="minorEastAsia" w:hAnsiTheme="minorHAnsi" w:cstheme="minorBidi"/>
          <w:noProof/>
          <w:kern w:val="0"/>
          <w:sz w:val="22"/>
          <w:szCs w:val="22"/>
        </w:rPr>
      </w:pPr>
      <w:r>
        <w:rPr>
          <w:noProof/>
        </w:rPr>
        <w:t>14</w:t>
      </w:r>
      <w:r>
        <w:rPr>
          <w:noProof/>
        </w:rPr>
        <w:tab/>
        <w:t>Reducing CAC Act body payment items</w:t>
      </w:r>
      <w:r w:rsidRPr="00B3491F">
        <w:rPr>
          <w:noProof/>
        </w:rPr>
        <w:tab/>
      </w:r>
      <w:r w:rsidRPr="00B3491F">
        <w:rPr>
          <w:noProof/>
        </w:rPr>
        <w:fldChar w:fldCharType="begin"/>
      </w:r>
      <w:r w:rsidRPr="00B3491F">
        <w:rPr>
          <w:noProof/>
        </w:rPr>
        <w:instrText xml:space="preserve"> PAGEREF _Toc364756476 \h </w:instrText>
      </w:r>
      <w:r w:rsidRPr="00B3491F">
        <w:rPr>
          <w:noProof/>
        </w:rPr>
      </w:r>
      <w:r w:rsidRPr="00B3491F">
        <w:rPr>
          <w:noProof/>
        </w:rPr>
        <w:fldChar w:fldCharType="separate"/>
      </w:r>
      <w:r w:rsidR="00E3600F">
        <w:rPr>
          <w:noProof/>
        </w:rPr>
        <w:t>8</w:t>
      </w:r>
      <w:r w:rsidRPr="00B3491F">
        <w:rPr>
          <w:noProof/>
        </w:rPr>
        <w:fldChar w:fldCharType="end"/>
      </w:r>
    </w:p>
    <w:p w:rsidR="00B3491F" w:rsidRDefault="00B3491F">
      <w:pPr>
        <w:pStyle w:val="TOC5"/>
        <w:rPr>
          <w:rFonts w:asciiTheme="minorHAnsi" w:eastAsiaTheme="minorEastAsia" w:hAnsiTheme="minorHAnsi" w:cstheme="minorBidi"/>
          <w:noProof/>
          <w:kern w:val="0"/>
          <w:sz w:val="22"/>
          <w:szCs w:val="22"/>
        </w:rPr>
      </w:pPr>
      <w:r>
        <w:rPr>
          <w:noProof/>
        </w:rPr>
        <w:t>15</w:t>
      </w:r>
      <w:r>
        <w:rPr>
          <w:noProof/>
        </w:rPr>
        <w:tab/>
        <w:t>Advance to the Finance Minister</w:t>
      </w:r>
      <w:r w:rsidRPr="00B3491F">
        <w:rPr>
          <w:noProof/>
        </w:rPr>
        <w:tab/>
      </w:r>
      <w:r w:rsidRPr="00B3491F">
        <w:rPr>
          <w:noProof/>
        </w:rPr>
        <w:fldChar w:fldCharType="begin"/>
      </w:r>
      <w:r w:rsidRPr="00B3491F">
        <w:rPr>
          <w:noProof/>
        </w:rPr>
        <w:instrText xml:space="preserve"> PAGEREF _Toc364756477 \h </w:instrText>
      </w:r>
      <w:r w:rsidRPr="00B3491F">
        <w:rPr>
          <w:noProof/>
        </w:rPr>
      </w:r>
      <w:r w:rsidRPr="00B3491F">
        <w:rPr>
          <w:noProof/>
        </w:rPr>
        <w:fldChar w:fldCharType="separate"/>
      </w:r>
      <w:r w:rsidR="00E3600F">
        <w:rPr>
          <w:noProof/>
        </w:rPr>
        <w:t>9</w:t>
      </w:r>
      <w:r w:rsidRPr="00B3491F">
        <w:rPr>
          <w:noProof/>
        </w:rPr>
        <w:fldChar w:fldCharType="end"/>
      </w:r>
    </w:p>
    <w:p w:rsidR="00B3491F" w:rsidRDefault="00B3491F">
      <w:pPr>
        <w:pStyle w:val="TOC2"/>
        <w:rPr>
          <w:rFonts w:asciiTheme="minorHAnsi" w:eastAsiaTheme="minorEastAsia" w:hAnsiTheme="minorHAnsi" w:cstheme="minorBidi"/>
          <w:b w:val="0"/>
          <w:noProof/>
          <w:kern w:val="0"/>
          <w:sz w:val="22"/>
          <w:szCs w:val="22"/>
        </w:rPr>
      </w:pPr>
      <w:r>
        <w:rPr>
          <w:noProof/>
        </w:rPr>
        <w:t>Part 4—General drawing rights limits</w:t>
      </w:r>
      <w:r w:rsidRPr="00B3491F">
        <w:rPr>
          <w:b w:val="0"/>
          <w:noProof/>
          <w:sz w:val="18"/>
        </w:rPr>
        <w:tab/>
      </w:r>
      <w:r w:rsidRPr="00B3491F">
        <w:rPr>
          <w:b w:val="0"/>
          <w:noProof/>
          <w:sz w:val="18"/>
        </w:rPr>
        <w:fldChar w:fldCharType="begin"/>
      </w:r>
      <w:r w:rsidRPr="00B3491F">
        <w:rPr>
          <w:b w:val="0"/>
          <w:noProof/>
          <w:sz w:val="18"/>
        </w:rPr>
        <w:instrText xml:space="preserve"> PAGEREF _Toc364756478 \h </w:instrText>
      </w:r>
      <w:r w:rsidRPr="00B3491F">
        <w:rPr>
          <w:b w:val="0"/>
          <w:noProof/>
          <w:sz w:val="18"/>
        </w:rPr>
      </w:r>
      <w:r w:rsidRPr="00B3491F">
        <w:rPr>
          <w:b w:val="0"/>
          <w:noProof/>
          <w:sz w:val="18"/>
        </w:rPr>
        <w:fldChar w:fldCharType="separate"/>
      </w:r>
      <w:r w:rsidR="00E3600F">
        <w:rPr>
          <w:b w:val="0"/>
          <w:noProof/>
          <w:sz w:val="18"/>
        </w:rPr>
        <w:t>11</w:t>
      </w:r>
      <w:r w:rsidRPr="00B3491F">
        <w:rPr>
          <w:b w:val="0"/>
          <w:noProof/>
          <w:sz w:val="18"/>
        </w:rPr>
        <w:fldChar w:fldCharType="end"/>
      </w:r>
    </w:p>
    <w:p w:rsidR="00B3491F" w:rsidRDefault="00B3491F">
      <w:pPr>
        <w:pStyle w:val="TOC5"/>
        <w:rPr>
          <w:rFonts w:asciiTheme="minorHAnsi" w:eastAsiaTheme="minorEastAsia" w:hAnsiTheme="minorHAnsi" w:cstheme="minorBidi"/>
          <w:noProof/>
          <w:kern w:val="0"/>
          <w:sz w:val="22"/>
          <w:szCs w:val="22"/>
        </w:rPr>
      </w:pPr>
      <w:r>
        <w:rPr>
          <w:noProof/>
        </w:rPr>
        <w:t>16</w:t>
      </w:r>
      <w:r>
        <w:rPr>
          <w:noProof/>
        </w:rPr>
        <w:tab/>
        <w:t>General drawing rights limits</w:t>
      </w:r>
      <w:r w:rsidRPr="00B3491F">
        <w:rPr>
          <w:noProof/>
        </w:rPr>
        <w:tab/>
      </w:r>
      <w:r w:rsidRPr="00B3491F">
        <w:rPr>
          <w:noProof/>
        </w:rPr>
        <w:fldChar w:fldCharType="begin"/>
      </w:r>
      <w:r w:rsidRPr="00B3491F">
        <w:rPr>
          <w:noProof/>
        </w:rPr>
        <w:instrText xml:space="preserve"> PAGEREF _Toc364756479 \h </w:instrText>
      </w:r>
      <w:r w:rsidRPr="00B3491F">
        <w:rPr>
          <w:noProof/>
        </w:rPr>
      </w:r>
      <w:r w:rsidRPr="00B3491F">
        <w:rPr>
          <w:noProof/>
        </w:rPr>
        <w:fldChar w:fldCharType="separate"/>
      </w:r>
      <w:r w:rsidR="00E3600F">
        <w:rPr>
          <w:noProof/>
        </w:rPr>
        <w:t>11</w:t>
      </w:r>
      <w:r w:rsidRPr="00B3491F">
        <w:rPr>
          <w:noProof/>
        </w:rPr>
        <w:fldChar w:fldCharType="end"/>
      </w:r>
    </w:p>
    <w:p w:rsidR="00B3491F" w:rsidRDefault="00B3491F">
      <w:pPr>
        <w:pStyle w:val="TOC5"/>
        <w:rPr>
          <w:rFonts w:asciiTheme="minorHAnsi" w:eastAsiaTheme="minorEastAsia" w:hAnsiTheme="minorHAnsi" w:cstheme="minorBidi"/>
          <w:noProof/>
          <w:kern w:val="0"/>
          <w:sz w:val="22"/>
          <w:szCs w:val="22"/>
        </w:rPr>
      </w:pPr>
      <w:r>
        <w:rPr>
          <w:noProof/>
        </w:rPr>
        <w:t>17</w:t>
      </w:r>
      <w:r>
        <w:rPr>
          <w:noProof/>
        </w:rPr>
        <w:tab/>
        <w:t>Adjustments for GST</w:t>
      </w:r>
      <w:r w:rsidRPr="00B3491F">
        <w:rPr>
          <w:noProof/>
        </w:rPr>
        <w:tab/>
      </w:r>
      <w:r w:rsidRPr="00B3491F">
        <w:rPr>
          <w:noProof/>
        </w:rPr>
        <w:fldChar w:fldCharType="begin"/>
      </w:r>
      <w:r w:rsidRPr="00B3491F">
        <w:rPr>
          <w:noProof/>
        </w:rPr>
        <w:instrText xml:space="preserve"> PAGEREF _Toc364756480 \h </w:instrText>
      </w:r>
      <w:r w:rsidRPr="00B3491F">
        <w:rPr>
          <w:noProof/>
        </w:rPr>
      </w:r>
      <w:r w:rsidRPr="00B3491F">
        <w:rPr>
          <w:noProof/>
        </w:rPr>
        <w:fldChar w:fldCharType="separate"/>
      </w:r>
      <w:r w:rsidR="00E3600F">
        <w:rPr>
          <w:noProof/>
        </w:rPr>
        <w:t>11</w:t>
      </w:r>
      <w:r w:rsidRPr="00B3491F">
        <w:rPr>
          <w:noProof/>
        </w:rPr>
        <w:fldChar w:fldCharType="end"/>
      </w:r>
    </w:p>
    <w:p w:rsidR="00B3491F" w:rsidRDefault="00B3491F">
      <w:pPr>
        <w:pStyle w:val="TOC2"/>
        <w:rPr>
          <w:rFonts w:asciiTheme="minorHAnsi" w:eastAsiaTheme="minorEastAsia" w:hAnsiTheme="minorHAnsi" w:cstheme="minorBidi"/>
          <w:b w:val="0"/>
          <w:noProof/>
          <w:kern w:val="0"/>
          <w:sz w:val="22"/>
          <w:szCs w:val="22"/>
        </w:rPr>
      </w:pPr>
      <w:r>
        <w:rPr>
          <w:noProof/>
        </w:rPr>
        <w:t>Part 5—Amendment of the Commonwealth Inscribed Stock Act 1911</w:t>
      </w:r>
      <w:r w:rsidRPr="00B3491F">
        <w:rPr>
          <w:b w:val="0"/>
          <w:noProof/>
          <w:sz w:val="18"/>
        </w:rPr>
        <w:tab/>
      </w:r>
      <w:r w:rsidRPr="00B3491F">
        <w:rPr>
          <w:b w:val="0"/>
          <w:noProof/>
          <w:sz w:val="18"/>
        </w:rPr>
        <w:fldChar w:fldCharType="begin"/>
      </w:r>
      <w:r w:rsidRPr="00B3491F">
        <w:rPr>
          <w:b w:val="0"/>
          <w:noProof/>
          <w:sz w:val="18"/>
        </w:rPr>
        <w:instrText xml:space="preserve"> PAGEREF _Toc364756481 \h </w:instrText>
      </w:r>
      <w:r w:rsidRPr="00B3491F">
        <w:rPr>
          <w:b w:val="0"/>
          <w:noProof/>
          <w:sz w:val="18"/>
        </w:rPr>
      </w:r>
      <w:r w:rsidRPr="00B3491F">
        <w:rPr>
          <w:b w:val="0"/>
          <w:noProof/>
          <w:sz w:val="18"/>
        </w:rPr>
        <w:fldChar w:fldCharType="separate"/>
      </w:r>
      <w:r w:rsidR="00E3600F">
        <w:rPr>
          <w:b w:val="0"/>
          <w:noProof/>
          <w:sz w:val="18"/>
        </w:rPr>
        <w:t>13</w:t>
      </w:r>
      <w:r w:rsidRPr="00B3491F">
        <w:rPr>
          <w:b w:val="0"/>
          <w:noProof/>
          <w:sz w:val="18"/>
        </w:rPr>
        <w:fldChar w:fldCharType="end"/>
      </w:r>
    </w:p>
    <w:p w:rsidR="00B3491F" w:rsidRDefault="00B3491F">
      <w:pPr>
        <w:pStyle w:val="TOC5"/>
        <w:rPr>
          <w:rFonts w:asciiTheme="minorHAnsi" w:eastAsiaTheme="minorEastAsia" w:hAnsiTheme="minorHAnsi" w:cstheme="minorBidi"/>
          <w:noProof/>
          <w:kern w:val="0"/>
          <w:sz w:val="22"/>
          <w:szCs w:val="22"/>
        </w:rPr>
      </w:pPr>
      <w:r>
        <w:rPr>
          <w:noProof/>
        </w:rPr>
        <w:t>18</w:t>
      </w:r>
      <w:r>
        <w:rPr>
          <w:noProof/>
        </w:rPr>
        <w:tab/>
        <w:t>Amendments</w:t>
      </w:r>
      <w:r w:rsidRPr="00B3491F">
        <w:rPr>
          <w:noProof/>
        </w:rPr>
        <w:tab/>
      </w:r>
      <w:r w:rsidRPr="00B3491F">
        <w:rPr>
          <w:noProof/>
        </w:rPr>
        <w:fldChar w:fldCharType="begin"/>
      </w:r>
      <w:r w:rsidRPr="00B3491F">
        <w:rPr>
          <w:noProof/>
        </w:rPr>
        <w:instrText xml:space="preserve"> PAGEREF _Toc364756482 \h </w:instrText>
      </w:r>
      <w:r w:rsidRPr="00B3491F">
        <w:rPr>
          <w:noProof/>
        </w:rPr>
      </w:r>
      <w:r w:rsidRPr="00B3491F">
        <w:rPr>
          <w:noProof/>
        </w:rPr>
        <w:fldChar w:fldCharType="separate"/>
      </w:r>
      <w:r w:rsidR="00E3600F">
        <w:rPr>
          <w:noProof/>
        </w:rPr>
        <w:t>13</w:t>
      </w:r>
      <w:r w:rsidRPr="00B3491F">
        <w:rPr>
          <w:noProof/>
        </w:rPr>
        <w:fldChar w:fldCharType="end"/>
      </w:r>
    </w:p>
    <w:p w:rsidR="00B3491F" w:rsidRDefault="00B3491F">
      <w:pPr>
        <w:pStyle w:val="TOC5"/>
        <w:rPr>
          <w:rFonts w:asciiTheme="minorHAnsi" w:eastAsiaTheme="minorEastAsia" w:hAnsiTheme="minorHAnsi" w:cstheme="minorBidi"/>
          <w:noProof/>
          <w:kern w:val="0"/>
          <w:sz w:val="22"/>
          <w:szCs w:val="22"/>
        </w:rPr>
      </w:pPr>
      <w:r>
        <w:rPr>
          <w:noProof/>
        </w:rPr>
        <w:t>19</w:t>
      </w:r>
      <w:r>
        <w:rPr>
          <w:noProof/>
        </w:rPr>
        <w:tab/>
        <w:t>Application</w:t>
      </w:r>
      <w:r w:rsidRPr="00B3491F">
        <w:rPr>
          <w:noProof/>
        </w:rPr>
        <w:tab/>
      </w:r>
      <w:r w:rsidRPr="00B3491F">
        <w:rPr>
          <w:noProof/>
        </w:rPr>
        <w:fldChar w:fldCharType="begin"/>
      </w:r>
      <w:r w:rsidRPr="00B3491F">
        <w:rPr>
          <w:noProof/>
        </w:rPr>
        <w:instrText xml:space="preserve"> PAGEREF _Toc364756483 \h </w:instrText>
      </w:r>
      <w:r w:rsidRPr="00B3491F">
        <w:rPr>
          <w:noProof/>
        </w:rPr>
      </w:r>
      <w:r w:rsidRPr="00B3491F">
        <w:rPr>
          <w:noProof/>
        </w:rPr>
        <w:fldChar w:fldCharType="separate"/>
      </w:r>
      <w:r w:rsidR="00E3600F">
        <w:rPr>
          <w:noProof/>
        </w:rPr>
        <w:t>14</w:t>
      </w:r>
      <w:r w:rsidRPr="00B3491F">
        <w:rPr>
          <w:noProof/>
        </w:rPr>
        <w:fldChar w:fldCharType="end"/>
      </w:r>
    </w:p>
    <w:p w:rsidR="00B3491F" w:rsidRDefault="00B3491F">
      <w:pPr>
        <w:pStyle w:val="TOC2"/>
        <w:rPr>
          <w:rFonts w:asciiTheme="minorHAnsi" w:eastAsiaTheme="minorEastAsia" w:hAnsiTheme="minorHAnsi" w:cstheme="minorBidi"/>
          <w:b w:val="0"/>
          <w:noProof/>
          <w:kern w:val="0"/>
          <w:sz w:val="22"/>
          <w:szCs w:val="22"/>
        </w:rPr>
      </w:pPr>
      <w:r>
        <w:rPr>
          <w:noProof/>
        </w:rPr>
        <w:t>Part 6—Miscellaneous</w:t>
      </w:r>
      <w:r w:rsidRPr="00B3491F">
        <w:rPr>
          <w:b w:val="0"/>
          <w:noProof/>
          <w:sz w:val="18"/>
        </w:rPr>
        <w:tab/>
      </w:r>
      <w:r w:rsidRPr="00B3491F">
        <w:rPr>
          <w:b w:val="0"/>
          <w:noProof/>
          <w:sz w:val="18"/>
        </w:rPr>
        <w:fldChar w:fldCharType="begin"/>
      </w:r>
      <w:r w:rsidRPr="00B3491F">
        <w:rPr>
          <w:b w:val="0"/>
          <w:noProof/>
          <w:sz w:val="18"/>
        </w:rPr>
        <w:instrText xml:space="preserve"> PAGEREF _Toc364756484 \h </w:instrText>
      </w:r>
      <w:r w:rsidRPr="00B3491F">
        <w:rPr>
          <w:b w:val="0"/>
          <w:noProof/>
          <w:sz w:val="18"/>
        </w:rPr>
      </w:r>
      <w:r w:rsidRPr="00B3491F">
        <w:rPr>
          <w:b w:val="0"/>
          <w:noProof/>
          <w:sz w:val="18"/>
        </w:rPr>
        <w:fldChar w:fldCharType="separate"/>
      </w:r>
      <w:r w:rsidR="00E3600F">
        <w:rPr>
          <w:b w:val="0"/>
          <w:noProof/>
          <w:sz w:val="18"/>
        </w:rPr>
        <w:t>15</w:t>
      </w:r>
      <w:r w:rsidRPr="00B3491F">
        <w:rPr>
          <w:b w:val="0"/>
          <w:noProof/>
          <w:sz w:val="18"/>
        </w:rPr>
        <w:fldChar w:fldCharType="end"/>
      </w:r>
    </w:p>
    <w:p w:rsidR="00B3491F" w:rsidRDefault="00B3491F">
      <w:pPr>
        <w:pStyle w:val="TOC5"/>
        <w:rPr>
          <w:rFonts w:asciiTheme="minorHAnsi" w:eastAsiaTheme="minorEastAsia" w:hAnsiTheme="minorHAnsi" w:cstheme="minorBidi"/>
          <w:noProof/>
          <w:kern w:val="0"/>
          <w:sz w:val="22"/>
          <w:szCs w:val="22"/>
        </w:rPr>
      </w:pPr>
      <w:r>
        <w:rPr>
          <w:noProof/>
        </w:rPr>
        <w:t>20</w:t>
      </w:r>
      <w:r>
        <w:rPr>
          <w:noProof/>
        </w:rPr>
        <w:tab/>
        <w:t>Contingency—Department of Human Services</w:t>
      </w:r>
      <w:r w:rsidRPr="00B3491F">
        <w:rPr>
          <w:noProof/>
        </w:rPr>
        <w:tab/>
      </w:r>
      <w:r w:rsidRPr="00B3491F">
        <w:rPr>
          <w:noProof/>
        </w:rPr>
        <w:fldChar w:fldCharType="begin"/>
      </w:r>
      <w:r w:rsidRPr="00B3491F">
        <w:rPr>
          <w:noProof/>
        </w:rPr>
        <w:instrText xml:space="preserve"> PAGEREF _Toc364756485 \h </w:instrText>
      </w:r>
      <w:r w:rsidRPr="00B3491F">
        <w:rPr>
          <w:noProof/>
        </w:rPr>
      </w:r>
      <w:r w:rsidRPr="00B3491F">
        <w:rPr>
          <w:noProof/>
        </w:rPr>
        <w:fldChar w:fldCharType="separate"/>
      </w:r>
      <w:r w:rsidR="00E3600F">
        <w:rPr>
          <w:noProof/>
        </w:rPr>
        <w:t>15</w:t>
      </w:r>
      <w:r w:rsidRPr="00B3491F">
        <w:rPr>
          <w:noProof/>
        </w:rPr>
        <w:fldChar w:fldCharType="end"/>
      </w:r>
    </w:p>
    <w:p w:rsidR="00B3491F" w:rsidRDefault="00B3491F">
      <w:pPr>
        <w:pStyle w:val="TOC5"/>
        <w:rPr>
          <w:rFonts w:asciiTheme="minorHAnsi" w:eastAsiaTheme="minorEastAsia" w:hAnsiTheme="minorHAnsi" w:cstheme="minorBidi"/>
          <w:noProof/>
          <w:kern w:val="0"/>
          <w:sz w:val="22"/>
          <w:szCs w:val="22"/>
        </w:rPr>
      </w:pPr>
      <w:r>
        <w:rPr>
          <w:noProof/>
        </w:rPr>
        <w:t>21</w:t>
      </w:r>
      <w:r>
        <w:rPr>
          <w:noProof/>
        </w:rPr>
        <w:tab/>
        <w:t>Crediting amounts to Special Accounts</w:t>
      </w:r>
      <w:r w:rsidRPr="00B3491F">
        <w:rPr>
          <w:noProof/>
        </w:rPr>
        <w:tab/>
      </w:r>
      <w:r w:rsidRPr="00B3491F">
        <w:rPr>
          <w:noProof/>
        </w:rPr>
        <w:fldChar w:fldCharType="begin"/>
      </w:r>
      <w:r w:rsidRPr="00B3491F">
        <w:rPr>
          <w:noProof/>
        </w:rPr>
        <w:instrText xml:space="preserve"> PAGEREF _Toc364756486 \h </w:instrText>
      </w:r>
      <w:r w:rsidRPr="00B3491F">
        <w:rPr>
          <w:noProof/>
        </w:rPr>
      </w:r>
      <w:r w:rsidRPr="00B3491F">
        <w:rPr>
          <w:noProof/>
        </w:rPr>
        <w:fldChar w:fldCharType="separate"/>
      </w:r>
      <w:r w:rsidR="00E3600F">
        <w:rPr>
          <w:noProof/>
        </w:rPr>
        <w:t>15</w:t>
      </w:r>
      <w:r w:rsidRPr="00B3491F">
        <w:rPr>
          <w:noProof/>
        </w:rPr>
        <w:fldChar w:fldCharType="end"/>
      </w:r>
    </w:p>
    <w:p w:rsidR="00B3491F" w:rsidRDefault="00B3491F">
      <w:pPr>
        <w:pStyle w:val="TOC5"/>
        <w:rPr>
          <w:rFonts w:asciiTheme="minorHAnsi" w:eastAsiaTheme="minorEastAsia" w:hAnsiTheme="minorHAnsi" w:cstheme="minorBidi"/>
          <w:noProof/>
          <w:kern w:val="0"/>
          <w:sz w:val="22"/>
          <w:szCs w:val="22"/>
        </w:rPr>
      </w:pPr>
      <w:r>
        <w:rPr>
          <w:noProof/>
        </w:rPr>
        <w:t>22</w:t>
      </w:r>
      <w:r>
        <w:rPr>
          <w:noProof/>
        </w:rPr>
        <w:tab/>
        <w:t>Conditions etc. applying to State, ACT, NT and local government items</w:t>
      </w:r>
      <w:r w:rsidRPr="00B3491F">
        <w:rPr>
          <w:noProof/>
        </w:rPr>
        <w:tab/>
      </w:r>
      <w:r w:rsidRPr="00B3491F">
        <w:rPr>
          <w:noProof/>
        </w:rPr>
        <w:fldChar w:fldCharType="begin"/>
      </w:r>
      <w:r w:rsidRPr="00B3491F">
        <w:rPr>
          <w:noProof/>
        </w:rPr>
        <w:instrText xml:space="preserve"> PAGEREF _Toc364756487 \h </w:instrText>
      </w:r>
      <w:r w:rsidRPr="00B3491F">
        <w:rPr>
          <w:noProof/>
        </w:rPr>
      </w:r>
      <w:r w:rsidRPr="00B3491F">
        <w:rPr>
          <w:noProof/>
        </w:rPr>
        <w:fldChar w:fldCharType="separate"/>
      </w:r>
      <w:r w:rsidR="00E3600F">
        <w:rPr>
          <w:noProof/>
        </w:rPr>
        <w:t>15</w:t>
      </w:r>
      <w:r w:rsidRPr="00B3491F">
        <w:rPr>
          <w:noProof/>
        </w:rPr>
        <w:fldChar w:fldCharType="end"/>
      </w:r>
    </w:p>
    <w:p w:rsidR="00B3491F" w:rsidRDefault="00B3491F">
      <w:pPr>
        <w:pStyle w:val="TOC5"/>
        <w:rPr>
          <w:rFonts w:asciiTheme="minorHAnsi" w:eastAsiaTheme="minorEastAsia" w:hAnsiTheme="minorHAnsi" w:cstheme="minorBidi"/>
          <w:noProof/>
          <w:kern w:val="0"/>
          <w:sz w:val="22"/>
          <w:szCs w:val="22"/>
        </w:rPr>
      </w:pPr>
      <w:r>
        <w:rPr>
          <w:noProof/>
        </w:rPr>
        <w:t>23</w:t>
      </w:r>
      <w:r>
        <w:rPr>
          <w:noProof/>
        </w:rPr>
        <w:tab/>
        <w:t>Appropriation of the Consolidated Revenue Fund</w:t>
      </w:r>
      <w:r w:rsidRPr="00B3491F">
        <w:rPr>
          <w:noProof/>
        </w:rPr>
        <w:tab/>
      </w:r>
      <w:r w:rsidRPr="00B3491F">
        <w:rPr>
          <w:noProof/>
        </w:rPr>
        <w:fldChar w:fldCharType="begin"/>
      </w:r>
      <w:r w:rsidRPr="00B3491F">
        <w:rPr>
          <w:noProof/>
        </w:rPr>
        <w:instrText xml:space="preserve"> PAGEREF _Toc364756488 \h </w:instrText>
      </w:r>
      <w:r w:rsidRPr="00B3491F">
        <w:rPr>
          <w:noProof/>
        </w:rPr>
      </w:r>
      <w:r w:rsidRPr="00B3491F">
        <w:rPr>
          <w:noProof/>
        </w:rPr>
        <w:fldChar w:fldCharType="separate"/>
      </w:r>
      <w:r w:rsidR="00E3600F">
        <w:rPr>
          <w:noProof/>
        </w:rPr>
        <w:t>16</w:t>
      </w:r>
      <w:r w:rsidRPr="00B3491F">
        <w:rPr>
          <w:noProof/>
        </w:rPr>
        <w:fldChar w:fldCharType="end"/>
      </w:r>
    </w:p>
    <w:p w:rsidR="00B3491F" w:rsidRDefault="00B3491F">
      <w:pPr>
        <w:pStyle w:val="TOC2"/>
        <w:rPr>
          <w:rFonts w:asciiTheme="minorHAnsi" w:eastAsiaTheme="minorEastAsia" w:hAnsiTheme="minorHAnsi" w:cstheme="minorBidi"/>
          <w:b w:val="0"/>
          <w:noProof/>
          <w:kern w:val="0"/>
          <w:sz w:val="22"/>
          <w:szCs w:val="22"/>
        </w:rPr>
      </w:pPr>
      <w:r>
        <w:rPr>
          <w:noProof/>
        </w:rPr>
        <w:lastRenderedPageBreak/>
        <w:t>Schedule 1—Payments to or for the States, ACT, NT and local government</w:t>
      </w:r>
      <w:r w:rsidRPr="00B3491F">
        <w:rPr>
          <w:b w:val="0"/>
          <w:noProof/>
          <w:sz w:val="18"/>
        </w:rPr>
        <w:tab/>
      </w:r>
      <w:r w:rsidRPr="00B3491F">
        <w:rPr>
          <w:b w:val="0"/>
          <w:noProof/>
          <w:sz w:val="18"/>
        </w:rPr>
        <w:fldChar w:fldCharType="begin"/>
      </w:r>
      <w:r w:rsidRPr="00B3491F">
        <w:rPr>
          <w:b w:val="0"/>
          <w:noProof/>
          <w:sz w:val="18"/>
        </w:rPr>
        <w:instrText xml:space="preserve"> PAGEREF _Toc364756489 \h </w:instrText>
      </w:r>
      <w:r w:rsidRPr="00B3491F">
        <w:rPr>
          <w:b w:val="0"/>
          <w:noProof/>
          <w:sz w:val="18"/>
        </w:rPr>
      </w:r>
      <w:r w:rsidRPr="00B3491F">
        <w:rPr>
          <w:b w:val="0"/>
          <w:noProof/>
          <w:sz w:val="18"/>
        </w:rPr>
        <w:fldChar w:fldCharType="separate"/>
      </w:r>
      <w:r w:rsidR="00E3600F">
        <w:rPr>
          <w:b w:val="0"/>
          <w:noProof/>
          <w:sz w:val="18"/>
        </w:rPr>
        <w:t>17</w:t>
      </w:r>
      <w:r w:rsidRPr="00B3491F">
        <w:rPr>
          <w:b w:val="0"/>
          <w:noProof/>
          <w:sz w:val="18"/>
        </w:rPr>
        <w:fldChar w:fldCharType="end"/>
      </w:r>
    </w:p>
    <w:p w:rsidR="00B3491F" w:rsidRDefault="00B3491F">
      <w:pPr>
        <w:pStyle w:val="TOC2"/>
        <w:rPr>
          <w:rFonts w:asciiTheme="minorHAnsi" w:eastAsiaTheme="minorEastAsia" w:hAnsiTheme="minorHAnsi" w:cstheme="minorBidi"/>
          <w:b w:val="0"/>
          <w:noProof/>
          <w:kern w:val="0"/>
          <w:sz w:val="22"/>
          <w:szCs w:val="22"/>
        </w:rPr>
      </w:pPr>
      <w:r>
        <w:rPr>
          <w:noProof/>
        </w:rPr>
        <w:t>Schedule 2—Services for which money is appropriated</w:t>
      </w:r>
      <w:r w:rsidRPr="00B3491F">
        <w:rPr>
          <w:b w:val="0"/>
          <w:noProof/>
          <w:sz w:val="18"/>
        </w:rPr>
        <w:tab/>
      </w:r>
      <w:r w:rsidRPr="00B3491F">
        <w:rPr>
          <w:b w:val="0"/>
          <w:noProof/>
          <w:sz w:val="18"/>
        </w:rPr>
        <w:fldChar w:fldCharType="begin"/>
      </w:r>
      <w:r w:rsidRPr="00B3491F">
        <w:rPr>
          <w:b w:val="0"/>
          <w:noProof/>
          <w:sz w:val="18"/>
        </w:rPr>
        <w:instrText xml:space="preserve"> PAGEREF _Toc364756490 \h </w:instrText>
      </w:r>
      <w:r w:rsidRPr="00B3491F">
        <w:rPr>
          <w:b w:val="0"/>
          <w:noProof/>
          <w:sz w:val="18"/>
        </w:rPr>
      </w:r>
      <w:r w:rsidRPr="00B3491F">
        <w:rPr>
          <w:b w:val="0"/>
          <w:noProof/>
          <w:sz w:val="18"/>
        </w:rPr>
        <w:fldChar w:fldCharType="separate"/>
      </w:r>
      <w:r w:rsidR="00E3600F">
        <w:rPr>
          <w:b w:val="0"/>
          <w:noProof/>
          <w:sz w:val="18"/>
        </w:rPr>
        <w:t>19</w:t>
      </w:r>
      <w:r w:rsidRPr="00B3491F">
        <w:rPr>
          <w:b w:val="0"/>
          <w:noProof/>
          <w:sz w:val="18"/>
        </w:rPr>
        <w:fldChar w:fldCharType="end"/>
      </w:r>
    </w:p>
    <w:p w:rsidR="00B3491F" w:rsidRDefault="00B3491F">
      <w:pPr>
        <w:pStyle w:val="TOC6"/>
        <w:rPr>
          <w:rFonts w:asciiTheme="minorHAnsi" w:eastAsiaTheme="minorEastAsia" w:hAnsiTheme="minorHAnsi" w:cstheme="minorBidi"/>
          <w:b w:val="0"/>
          <w:noProof/>
          <w:kern w:val="0"/>
          <w:sz w:val="22"/>
          <w:szCs w:val="22"/>
        </w:rPr>
      </w:pPr>
      <w:r>
        <w:rPr>
          <w:noProof/>
        </w:rPr>
        <w:t>Amendment of Schedule 2 arising from Determination(s) under section 32 of the Financial Management and Accountability Act 1997</w:t>
      </w:r>
      <w:r w:rsidRPr="00B3491F">
        <w:rPr>
          <w:b w:val="0"/>
          <w:noProof/>
          <w:sz w:val="18"/>
        </w:rPr>
        <w:tab/>
      </w:r>
      <w:r w:rsidRPr="00B3491F">
        <w:rPr>
          <w:b w:val="0"/>
          <w:noProof/>
          <w:sz w:val="18"/>
        </w:rPr>
        <w:fldChar w:fldCharType="begin"/>
      </w:r>
      <w:r w:rsidRPr="00B3491F">
        <w:rPr>
          <w:b w:val="0"/>
          <w:noProof/>
          <w:sz w:val="18"/>
        </w:rPr>
        <w:instrText xml:space="preserve"> PAGEREF _Toc364756491 \h </w:instrText>
      </w:r>
      <w:r w:rsidRPr="00B3491F">
        <w:rPr>
          <w:b w:val="0"/>
          <w:noProof/>
          <w:sz w:val="18"/>
        </w:rPr>
      </w:r>
      <w:r w:rsidRPr="00B3491F">
        <w:rPr>
          <w:b w:val="0"/>
          <w:noProof/>
          <w:sz w:val="18"/>
        </w:rPr>
        <w:fldChar w:fldCharType="separate"/>
      </w:r>
      <w:r w:rsidR="00E3600F">
        <w:rPr>
          <w:b w:val="0"/>
          <w:noProof/>
          <w:sz w:val="18"/>
        </w:rPr>
        <w:t>127</w:t>
      </w:r>
      <w:r w:rsidRPr="00B3491F">
        <w:rPr>
          <w:b w:val="0"/>
          <w:noProof/>
          <w:sz w:val="18"/>
        </w:rPr>
        <w:fldChar w:fldCharType="end"/>
      </w:r>
    </w:p>
    <w:p w:rsidR="00B3491F" w:rsidRDefault="00B3491F">
      <w:pPr>
        <w:pStyle w:val="TOC2"/>
        <w:rPr>
          <w:rFonts w:asciiTheme="minorHAnsi" w:eastAsiaTheme="minorEastAsia" w:hAnsiTheme="minorHAnsi" w:cstheme="minorBidi"/>
          <w:b w:val="0"/>
          <w:noProof/>
          <w:kern w:val="0"/>
          <w:sz w:val="22"/>
          <w:szCs w:val="22"/>
        </w:rPr>
      </w:pPr>
      <w:r>
        <w:rPr>
          <w:noProof/>
        </w:rPr>
        <w:t>Endnotes</w:t>
      </w:r>
      <w:r w:rsidRPr="00B3491F">
        <w:rPr>
          <w:b w:val="0"/>
          <w:noProof/>
          <w:sz w:val="18"/>
        </w:rPr>
        <w:tab/>
      </w:r>
      <w:r w:rsidRPr="00B3491F">
        <w:rPr>
          <w:b w:val="0"/>
          <w:noProof/>
          <w:sz w:val="18"/>
        </w:rPr>
        <w:fldChar w:fldCharType="begin"/>
      </w:r>
      <w:r w:rsidRPr="00B3491F">
        <w:rPr>
          <w:b w:val="0"/>
          <w:noProof/>
          <w:sz w:val="18"/>
        </w:rPr>
        <w:instrText xml:space="preserve"> PAGEREF _Toc364756493 \h </w:instrText>
      </w:r>
      <w:r w:rsidRPr="00B3491F">
        <w:rPr>
          <w:b w:val="0"/>
          <w:noProof/>
          <w:sz w:val="18"/>
        </w:rPr>
      </w:r>
      <w:r w:rsidRPr="00B3491F">
        <w:rPr>
          <w:b w:val="0"/>
          <w:noProof/>
          <w:sz w:val="18"/>
        </w:rPr>
        <w:fldChar w:fldCharType="separate"/>
      </w:r>
      <w:r w:rsidR="00E3600F">
        <w:rPr>
          <w:b w:val="0"/>
          <w:noProof/>
          <w:sz w:val="18"/>
        </w:rPr>
        <w:t>132</w:t>
      </w:r>
      <w:r w:rsidRPr="00B3491F">
        <w:rPr>
          <w:b w:val="0"/>
          <w:noProof/>
          <w:sz w:val="18"/>
        </w:rPr>
        <w:fldChar w:fldCharType="end"/>
      </w:r>
    </w:p>
    <w:p w:rsidR="00B3491F" w:rsidRDefault="00B3491F">
      <w:pPr>
        <w:pStyle w:val="TOC3"/>
        <w:rPr>
          <w:rFonts w:asciiTheme="minorHAnsi" w:eastAsiaTheme="minorEastAsia" w:hAnsiTheme="minorHAnsi" w:cstheme="minorBidi"/>
          <w:b w:val="0"/>
          <w:noProof/>
          <w:kern w:val="0"/>
          <w:szCs w:val="22"/>
        </w:rPr>
      </w:pPr>
      <w:r>
        <w:rPr>
          <w:noProof/>
        </w:rPr>
        <w:t>Endnote 1—Legislation history</w:t>
      </w:r>
      <w:r w:rsidRPr="00B3491F">
        <w:rPr>
          <w:b w:val="0"/>
          <w:noProof/>
          <w:sz w:val="18"/>
        </w:rPr>
        <w:tab/>
      </w:r>
      <w:r w:rsidRPr="00B3491F">
        <w:rPr>
          <w:b w:val="0"/>
          <w:noProof/>
          <w:sz w:val="18"/>
        </w:rPr>
        <w:fldChar w:fldCharType="begin"/>
      </w:r>
      <w:r w:rsidRPr="00B3491F">
        <w:rPr>
          <w:b w:val="0"/>
          <w:noProof/>
          <w:sz w:val="18"/>
        </w:rPr>
        <w:instrText xml:space="preserve"> PAGEREF _Toc364756494 \h </w:instrText>
      </w:r>
      <w:r w:rsidRPr="00B3491F">
        <w:rPr>
          <w:b w:val="0"/>
          <w:noProof/>
          <w:sz w:val="18"/>
        </w:rPr>
      </w:r>
      <w:r w:rsidRPr="00B3491F">
        <w:rPr>
          <w:b w:val="0"/>
          <w:noProof/>
          <w:sz w:val="18"/>
        </w:rPr>
        <w:fldChar w:fldCharType="separate"/>
      </w:r>
      <w:r w:rsidR="00E3600F">
        <w:rPr>
          <w:b w:val="0"/>
          <w:noProof/>
          <w:sz w:val="18"/>
        </w:rPr>
        <w:t>132</w:t>
      </w:r>
      <w:r w:rsidRPr="00B3491F">
        <w:rPr>
          <w:b w:val="0"/>
          <w:noProof/>
          <w:sz w:val="18"/>
        </w:rPr>
        <w:fldChar w:fldCharType="end"/>
      </w:r>
    </w:p>
    <w:p w:rsidR="00B3491F" w:rsidRDefault="00B3491F">
      <w:pPr>
        <w:pStyle w:val="TOC3"/>
        <w:rPr>
          <w:rFonts w:asciiTheme="minorHAnsi" w:eastAsiaTheme="minorEastAsia" w:hAnsiTheme="minorHAnsi" w:cstheme="minorBidi"/>
          <w:b w:val="0"/>
          <w:noProof/>
          <w:kern w:val="0"/>
          <w:szCs w:val="22"/>
        </w:rPr>
      </w:pPr>
      <w:r>
        <w:rPr>
          <w:noProof/>
        </w:rPr>
        <w:t>Endnote 2—Amendment history</w:t>
      </w:r>
      <w:r w:rsidRPr="00B3491F">
        <w:rPr>
          <w:b w:val="0"/>
          <w:noProof/>
          <w:sz w:val="18"/>
        </w:rPr>
        <w:tab/>
      </w:r>
      <w:r w:rsidRPr="00B3491F">
        <w:rPr>
          <w:b w:val="0"/>
          <w:noProof/>
          <w:sz w:val="18"/>
        </w:rPr>
        <w:fldChar w:fldCharType="begin"/>
      </w:r>
      <w:r w:rsidRPr="00B3491F">
        <w:rPr>
          <w:b w:val="0"/>
          <w:noProof/>
          <w:sz w:val="18"/>
        </w:rPr>
        <w:instrText xml:space="preserve"> PAGEREF _Toc364756495 \h </w:instrText>
      </w:r>
      <w:r w:rsidRPr="00B3491F">
        <w:rPr>
          <w:b w:val="0"/>
          <w:noProof/>
          <w:sz w:val="18"/>
        </w:rPr>
      </w:r>
      <w:r w:rsidRPr="00B3491F">
        <w:rPr>
          <w:b w:val="0"/>
          <w:noProof/>
          <w:sz w:val="18"/>
        </w:rPr>
        <w:fldChar w:fldCharType="separate"/>
      </w:r>
      <w:r w:rsidR="00E3600F">
        <w:rPr>
          <w:b w:val="0"/>
          <w:noProof/>
          <w:sz w:val="18"/>
        </w:rPr>
        <w:t>134</w:t>
      </w:r>
      <w:r w:rsidRPr="00B3491F">
        <w:rPr>
          <w:b w:val="0"/>
          <w:noProof/>
          <w:sz w:val="18"/>
        </w:rPr>
        <w:fldChar w:fldCharType="end"/>
      </w:r>
    </w:p>
    <w:p w:rsidR="00B3491F" w:rsidRDefault="00B3491F">
      <w:pPr>
        <w:pStyle w:val="TOC3"/>
        <w:rPr>
          <w:rFonts w:asciiTheme="minorHAnsi" w:eastAsiaTheme="minorEastAsia" w:hAnsiTheme="minorHAnsi" w:cstheme="minorBidi"/>
          <w:b w:val="0"/>
          <w:noProof/>
          <w:kern w:val="0"/>
          <w:szCs w:val="22"/>
        </w:rPr>
      </w:pPr>
      <w:r>
        <w:rPr>
          <w:noProof/>
        </w:rPr>
        <w:t>Endnote 3—Uncommenced amendments [none]</w:t>
      </w:r>
      <w:r w:rsidRPr="00B3491F">
        <w:rPr>
          <w:b w:val="0"/>
          <w:noProof/>
          <w:sz w:val="18"/>
        </w:rPr>
        <w:tab/>
      </w:r>
      <w:r w:rsidRPr="00B3491F">
        <w:rPr>
          <w:b w:val="0"/>
          <w:noProof/>
          <w:sz w:val="18"/>
        </w:rPr>
        <w:fldChar w:fldCharType="begin"/>
      </w:r>
      <w:r w:rsidRPr="00B3491F">
        <w:rPr>
          <w:b w:val="0"/>
          <w:noProof/>
          <w:sz w:val="18"/>
        </w:rPr>
        <w:instrText xml:space="preserve"> PAGEREF _Toc364756496 \h </w:instrText>
      </w:r>
      <w:r w:rsidRPr="00B3491F">
        <w:rPr>
          <w:b w:val="0"/>
          <w:noProof/>
          <w:sz w:val="18"/>
        </w:rPr>
      </w:r>
      <w:r w:rsidRPr="00B3491F">
        <w:rPr>
          <w:b w:val="0"/>
          <w:noProof/>
          <w:sz w:val="18"/>
        </w:rPr>
        <w:fldChar w:fldCharType="separate"/>
      </w:r>
      <w:r w:rsidR="00E3600F">
        <w:rPr>
          <w:b w:val="0"/>
          <w:noProof/>
          <w:sz w:val="18"/>
        </w:rPr>
        <w:t>135</w:t>
      </w:r>
      <w:r w:rsidRPr="00B3491F">
        <w:rPr>
          <w:b w:val="0"/>
          <w:noProof/>
          <w:sz w:val="18"/>
        </w:rPr>
        <w:fldChar w:fldCharType="end"/>
      </w:r>
    </w:p>
    <w:p w:rsidR="00B3491F" w:rsidRDefault="00B3491F">
      <w:pPr>
        <w:pStyle w:val="TOC3"/>
        <w:rPr>
          <w:rFonts w:asciiTheme="minorHAnsi" w:eastAsiaTheme="minorEastAsia" w:hAnsiTheme="minorHAnsi" w:cstheme="minorBidi"/>
          <w:b w:val="0"/>
          <w:noProof/>
          <w:kern w:val="0"/>
          <w:szCs w:val="22"/>
        </w:rPr>
      </w:pPr>
      <w:r>
        <w:rPr>
          <w:noProof/>
        </w:rPr>
        <w:t>Endnote 4—Misdescribed amendments [none]</w:t>
      </w:r>
      <w:r w:rsidRPr="00B3491F">
        <w:rPr>
          <w:b w:val="0"/>
          <w:noProof/>
          <w:sz w:val="18"/>
        </w:rPr>
        <w:tab/>
      </w:r>
      <w:r w:rsidRPr="00B3491F">
        <w:rPr>
          <w:b w:val="0"/>
          <w:noProof/>
          <w:sz w:val="18"/>
        </w:rPr>
        <w:fldChar w:fldCharType="begin"/>
      </w:r>
      <w:r w:rsidRPr="00B3491F">
        <w:rPr>
          <w:b w:val="0"/>
          <w:noProof/>
          <w:sz w:val="18"/>
        </w:rPr>
        <w:instrText xml:space="preserve"> PAGEREF _Toc364756497 \h </w:instrText>
      </w:r>
      <w:r w:rsidRPr="00B3491F">
        <w:rPr>
          <w:b w:val="0"/>
          <w:noProof/>
          <w:sz w:val="18"/>
        </w:rPr>
      </w:r>
      <w:r w:rsidRPr="00B3491F">
        <w:rPr>
          <w:b w:val="0"/>
          <w:noProof/>
          <w:sz w:val="18"/>
        </w:rPr>
        <w:fldChar w:fldCharType="separate"/>
      </w:r>
      <w:r w:rsidR="00E3600F">
        <w:rPr>
          <w:b w:val="0"/>
          <w:noProof/>
          <w:sz w:val="18"/>
        </w:rPr>
        <w:t>136</w:t>
      </w:r>
      <w:r w:rsidRPr="00B3491F">
        <w:rPr>
          <w:b w:val="0"/>
          <w:noProof/>
          <w:sz w:val="18"/>
        </w:rPr>
        <w:fldChar w:fldCharType="end"/>
      </w:r>
    </w:p>
    <w:p w:rsidR="008D48CF" w:rsidRPr="00DE525C" w:rsidRDefault="006821C9" w:rsidP="008D48CF">
      <w:pPr>
        <w:sectPr w:rsidR="008D48CF" w:rsidRPr="00DE525C" w:rsidSect="00241DAD">
          <w:headerReference w:type="even" r:id="rId16"/>
          <w:headerReference w:type="default" r:id="rId17"/>
          <w:footerReference w:type="even" r:id="rId18"/>
          <w:footerReference w:type="default" r:id="rId19"/>
          <w:headerReference w:type="first" r:id="rId20"/>
          <w:type w:val="oddPage"/>
          <w:pgSz w:w="11907" w:h="16839"/>
          <w:pgMar w:top="2381" w:right="2410" w:bottom="4252" w:left="2410" w:header="720" w:footer="3402" w:gutter="0"/>
          <w:pgNumType w:fmt="lowerRoman" w:start="1"/>
          <w:cols w:space="708"/>
          <w:docGrid w:linePitch="360"/>
        </w:sectPr>
      </w:pPr>
      <w:r w:rsidRPr="00DE525C">
        <w:fldChar w:fldCharType="end"/>
      </w:r>
    </w:p>
    <w:p w:rsidR="00157B36" w:rsidRPr="00DE525C" w:rsidRDefault="00ED1EDA" w:rsidP="001B01B9">
      <w:pPr>
        <w:pStyle w:val="LongT"/>
      </w:pPr>
      <w:r w:rsidRPr="00DE525C">
        <w:lastRenderedPageBreak/>
        <w:t>An Act</w:t>
      </w:r>
      <w:r w:rsidR="00E85F32" w:rsidRPr="00DE525C">
        <w:t xml:space="preserve"> to appropriate money out of the Consolidated Revenue Fund for certain expenditure, and for related purposes</w:t>
      </w:r>
    </w:p>
    <w:p w:rsidR="00715914" w:rsidRPr="00DE525C" w:rsidRDefault="00715914" w:rsidP="00E85F32">
      <w:pPr>
        <w:pStyle w:val="ActHead2"/>
      </w:pPr>
      <w:bookmarkStart w:id="1" w:name="_Toc364756460"/>
      <w:r w:rsidRPr="00DE525C">
        <w:rPr>
          <w:rStyle w:val="CharPartNo"/>
        </w:rPr>
        <w:t>Part</w:t>
      </w:r>
      <w:r w:rsidR="00DE525C" w:rsidRPr="00DE525C">
        <w:rPr>
          <w:rStyle w:val="CharPartNo"/>
        </w:rPr>
        <w:t> </w:t>
      </w:r>
      <w:r w:rsidRPr="00DE525C">
        <w:rPr>
          <w:rStyle w:val="CharPartNo"/>
        </w:rPr>
        <w:t>1</w:t>
      </w:r>
      <w:r w:rsidRPr="00DE525C">
        <w:t>—</w:t>
      </w:r>
      <w:r w:rsidRPr="00DE525C">
        <w:rPr>
          <w:rStyle w:val="CharPartText"/>
        </w:rPr>
        <w:t>Preliminary</w:t>
      </w:r>
      <w:bookmarkEnd w:id="1"/>
    </w:p>
    <w:p w:rsidR="00715914" w:rsidRPr="00DE525C" w:rsidRDefault="00715914" w:rsidP="00E85F32">
      <w:pPr>
        <w:pStyle w:val="Header"/>
      </w:pPr>
      <w:r w:rsidRPr="00DE525C">
        <w:rPr>
          <w:rStyle w:val="CharDivNo"/>
        </w:rPr>
        <w:t xml:space="preserve"> </w:t>
      </w:r>
      <w:r w:rsidRPr="00DE525C">
        <w:rPr>
          <w:rStyle w:val="CharDivText"/>
        </w:rPr>
        <w:t xml:space="preserve"> </w:t>
      </w:r>
    </w:p>
    <w:p w:rsidR="00715914" w:rsidRPr="00DE525C" w:rsidRDefault="007A03FA" w:rsidP="00E85F32">
      <w:pPr>
        <w:pStyle w:val="ActHead5"/>
      </w:pPr>
      <w:bookmarkStart w:id="2" w:name="_Toc364756461"/>
      <w:r w:rsidRPr="00DE525C">
        <w:rPr>
          <w:rStyle w:val="CharSectno"/>
        </w:rPr>
        <w:t>1</w:t>
      </w:r>
      <w:r w:rsidR="00715914" w:rsidRPr="00DE525C">
        <w:t xml:space="preserve">  Short title</w:t>
      </w:r>
      <w:bookmarkEnd w:id="2"/>
    </w:p>
    <w:p w:rsidR="00715914" w:rsidRPr="00DE525C" w:rsidRDefault="00715914" w:rsidP="00E85F32">
      <w:pPr>
        <w:pStyle w:val="subsection"/>
      </w:pPr>
      <w:r w:rsidRPr="00DE525C">
        <w:tab/>
      </w:r>
      <w:r w:rsidRPr="00DE525C">
        <w:tab/>
        <w:t xml:space="preserve">This Act may be cited as the </w:t>
      </w:r>
      <w:r w:rsidR="00157B36" w:rsidRPr="00DE525C">
        <w:rPr>
          <w:i/>
        </w:rPr>
        <w:t>Appropriation Act (No.</w:t>
      </w:r>
      <w:r w:rsidR="00DE525C">
        <w:rPr>
          <w:i/>
        </w:rPr>
        <w:t> </w:t>
      </w:r>
      <w:r w:rsidR="00157B36" w:rsidRPr="00DE525C">
        <w:rPr>
          <w:i/>
        </w:rPr>
        <w:t>2)</w:t>
      </w:r>
      <w:r w:rsidR="001F5D5E" w:rsidRPr="00DE525C">
        <w:rPr>
          <w:i/>
        </w:rPr>
        <w:t xml:space="preserve"> </w:t>
      </w:r>
      <w:r w:rsidR="00AE2556" w:rsidRPr="00DE525C">
        <w:rPr>
          <w:i/>
        </w:rPr>
        <w:t>2011</w:t>
      </w:r>
      <w:r w:rsidR="00DE525C">
        <w:rPr>
          <w:i/>
        </w:rPr>
        <w:noBreakHyphen/>
      </w:r>
      <w:r w:rsidR="001F5D5E" w:rsidRPr="00DE525C">
        <w:rPr>
          <w:i/>
        </w:rPr>
        <w:t>201</w:t>
      </w:r>
      <w:r w:rsidR="00AE2556" w:rsidRPr="00DE525C">
        <w:rPr>
          <w:i/>
        </w:rPr>
        <w:t>2</w:t>
      </w:r>
      <w:r w:rsidRPr="00DE525C">
        <w:t>.</w:t>
      </w:r>
    </w:p>
    <w:p w:rsidR="00715914" w:rsidRPr="00DE525C" w:rsidRDefault="007A03FA" w:rsidP="00E85F32">
      <w:pPr>
        <w:pStyle w:val="ActHead5"/>
      </w:pPr>
      <w:bookmarkStart w:id="3" w:name="_Toc364756462"/>
      <w:r w:rsidRPr="00DE525C">
        <w:rPr>
          <w:rStyle w:val="CharSectno"/>
        </w:rPr>
        <w:t>2</w:t>
      </w:r>
      <w:r w:rsidR="00715914" w:rsidRPr="00DE525C">
        <w:t xml:space="preserve">  Commencement</w:t>
      </w:r>
      <w:bookmarkEnd w:id="3"/>
    </w:p>
    <w:p w:rsidR="00157B36" w:rsidRPr="00DE525C" w:rsidRDefault="00157B36" w:rsidP="00E85F32">
      <w:pPr>
        <w:pStyle w:val="subsection"/>
      </w:pPr>
      <w:r w:rsidRPr="00DE525C">
        <w:tab/>
      </w:r>
      <w:r w:rsidRPr="00DE525C">
        <w:tab/>
        <w:t>This Act commences on the day this Act receives the Royal Assent.</w:t>
      </w:r>
    </w:p>
    <w:p w:rsidR="005A0FF4" w:rsidRPr="00DE525C" w:rsidRDefault="007A03FA" w:rsidP="00E85F32">
      <w:pPr>
        <w:pStyle w:val="ActHead5"/>
      </w:pPr>
      <w:bookmarkStart w:id="4" w:name="_Toc364756463"/>
      <w:r w:rsidRPr="00DE525C">
        <w:rPr>
          <w:rStyle w:val="CharSectno"/>
        </w:rPr>
        <w:t>3</w:t>
      </w:r>
      <w:r w:rsidR="005A0FF4" w:rsidRPr="00DE525C">
        <w:t xml:space="preserve">  Definitions</w:t>
      </w:r>
      <w:bookmarkEnd w:id="4"/>
    </w:p>
    <w:p w:rsidR="005A0FF4" w:rsidRPr="00DE525C" w:rsidRDefault="005A0FF4" w:rsidP="00E85F32">
      <w:pPr>
        <w:pStyle w:val="subsection"/>
      </w:pPr>
      <w:r w:rsidRPr="00DE525C">
        <w:tab/>
      </w:r>
      <w:r w:rsidRPr="00DE525C">
        <w:tab/>
        <w:t>In this Act:</w:t>
      </w:r>
    </w:p>
    <w:p w:rsidR="005A0FF4" w:rsidRPr="00DE525C" w:rsidRDefault="005A0FF4" w:rsidP="00E85F32">
      <w:pPr>
        <w:pStyle w:val="Definition"/>
      </w:pPr>
      <w:r w:rsidRPr="00DE525C">
        <w:rPr>
          <w:b/>
          <w:i/>
        </w:rPr>
        <w:t>acquisition</w:t>
      </w:r>
      <w:r w:rsidRPr="00DE525C">
        <w:t xml:space="preserve"> has the same meaning as in the GST Act.</w:t>
      </w:r>
    </w:p>
    <w:p w:rsidR="005A0FF4" w:rsidRPr="00DE525C" w:rsidRDefault="005A0FF4" w:rsidP="00E85F32">
      <w:pPr>
        <w:pStyle w:val="Definition"/>
      </w:pPr>
      <w:r w:rsidRPr="00DE525C">
        <w:rPr>
          <w:b/>
          <w:i/>
        </w:rPr>
        <w:t>administered assets and liabilities item</w:t>
      </w:r>
      <w:r w:rsidRPr="00DE525C">
        <w:t xml:space="preserve"> means an amount set out in Schedule</w:t>
      </w:r>
      <w:r w:rsidR="00DE525C">
        <w:t> </w:t>
      </w:r>
      <w:r w:rsidRPr="00DE525C">
        <w:t>2 in relation to an Agency opposite the heading “Administered Assets and Liabilities”.</w:t>
      </w:r>
    </w:p>
    <w:p w:rsidR="005A0FF4" w:rsidRPr="00DE525C" w:rsidRDefault="005A0FF4" w:rsidP="00E85F32">
      <w:pPr>
        <w:pStyle w:val="Definition"/>
      </w:pPr>
      <w:r w:rsidRPr="00DE525C">
        <w:rPr>
          <w:b/>
          <w:i/>
        </w:rPr>
        <w:t>administered item</w:t>
      </w:r>
      <w:r w:rsidRPr="00DE525C">
        <w:t xml:space="preserve"> means an amount set out in Schedule</w:t>
      </w:r>
      <w:r w:rsidR="00DE525C">
        <w:t> </w:t>
      </w:r>
      <w:r w:rsidRPr="00DE525C">
        <w:t xml:space="preserve">2 opposite an outcome for an Agency under the heading “New Administered </w:t>
      </w:r>
      <w:r w:rsidR="00AE2556" w:rsidRPr="00DE525C">
        <w:t>Outcomes</w:t>
      </w:r>
      <w:r w:rsidRPr="00DE525C">
        <w:t>”.</w:t>
      </w:r>
    </w:p>
    <w:p w:rsidR="005A0FF4" w:rsidRPr="00DE525C" w:rsidRDefault="005A0FF4" w:rsidP="00E85F32">
      <w:pPr>
        <w:pStyle w:val="Definition"/>
      </w:pPr>
      <w:r w:rsidRPr="00DE525C">
        <w:rPr>
          <w:b/>
          <w:i/>
        </w:rPr>
        <w:t>Agency</w:t>
      </w:r>
      <w:r w:rsidRPr="00DE525C">
        <w:t xml:space="preserve"> means:</w:t>
      </w:r>
    </w:p>
    <w:p w:rsidR="005A0FF4" w:rsidRPr="00DE525C" w:rsidRDefault="005A0FF4" w:rsidP="00E85F32">
      <w:pPr>
        <w:pStyle w:val="paragraph"/>
      </w:pPr>
      <w:r w:rsidRPr="00DE525C">
        <w:tab/>
        <w:t>(a)</w:t>
      </w:r>
      <w:r w:rsidRPr="00DE525C">
        <w:tab/>
        <w:t xml:space="preserve">an Agency within the meaning of the </w:t>
      </w:r>
      <w:r w:rsidRPr="00DE525C">
        <w:rPr>
          <w:i/>
        </w:rPr>
        <w:t>Financial Management and Accountability Act 1997</w:t>
      </w:r>
      <w:r w:rsidRPr="00DE525C">
        <w:t>; or</w:t>
      </w:r>
    </w:p>
    <w:p w:rsidR="005A0FF4" w:rsidRPr="00DE525C" w:rsidRDefault="005A0FF4" w:rsidP="00E85F32">
      <w:pPr>
        <w:pStyle w:val="paragraph"/>
      </w:pPr>
      <w:r w:rsidRPr="00DE525C">
        <w:tab/>
        <w:t>(b)</w:t>
      </w:r>
      <w:r w:rsidRPr="00DE525C">
        <w:tab/>
        <w:t>the High Court of Australia.</w:t>
      </w:r>
    </w:p>
    <w:p w:rsidR="005A0FF4" w:rsidRPr="00DE525C" w:rsidRDefault="005A0FF4" w:rsidP="00E85F32">
      <w:pPr>
        <w:pStyle w:val="Definition"/>
        <w:rPr>
          <w:b/>
          <w:i/>
        </w:rPr>
      </w:pPr>
      <w:r w:rsidRPr="00DE525C">
        <w:rPr>
          <w:b/>
          <w:i/>
        </w:rPr>
        <w:t>CAC Act body</w:t>
      </w:r>
      <w:r w:rsidRPr="00DE525C">
        <w:t xml:space="preserve"> means:</w:t>
      </w:r>
    </w:p>
    <w:p w:rsidR="005A0FF4" w:rsidRPr="00DE525C" w:rsidRDefault="005A0FF4" w:rsidP="00E85F32">
      <w:pPr>
        <w:pStyle w:val="paragraph"/>
      </w:pPr>
      <w:r w:rsidRPr="00DE525C">
        <w:tab/>
        <w:t>(a)</w:t>
      </w:r>
      <w:r w:rsidRPr="00DE525C">
        <w:tab/>
        <w:t xml:space="preserve">a Commonwealth authority within the meaning of the </w:t>
      </w:r>
      <w:r w:rsidRPr="00DE525C">
        <w:rPr>
          <w:i/>
        </w:rPr>
        <w:t>Commonwealth Authorities and Companies Act 1997</w:t>
      </w:r>
      <w:r w:rsidRPr="00DE525C">
        <w:t>; or</w:t>
      </w:r>
    </w:p>
    <w:p w:rsidR="005A0FF4" w:rsidRPr="00DE525C" w:rsidRDefault="005A0FF4" w:rsidP="00E85F32">
      <w:pPr>
        <w:pStyle w:val="paragraph"/>
      </w:pPr>
      <w:r w:rsidRPr="00DE525C">
        <w:lastRenderedPageBreak/>
        <w:tab/>
        <w:t>(b)</w:t>
      </w:r>
      <w:r w:rsidRPr="00DE525C">
        <w:tab/>
        <w:t xml:space="preserve">a Commonwealth company within the meaning of the </w:t>
      </w:r>
      <w:r w:rsidRPr="00DE525C">
        <w:rPr>
          <w:i/>
        </w:rPr>
        <w:t>Commonwealth Authorities and Companies Act 1997</w:t>
      </w:r>
      <w:r w:rsidRPr="00DE525C">
        <w:t>.</w:t>
      </w:r>
    </w:p>
    <w:p w:rsidR="005A0FF4" w:rsidRPr="00DE525C" w:rsidRDefault="005A0FF4" w:rsidP="00E85F32">
      <w:pPr>
        <w:pStyle w:val="Definition"/>
        <w:rPr>
          <w:b/>
          <w:i/>
        </w:rPr>
      </w:pPr>
      <w:r w:rsidRPr="00DE525C">
        <w:rPr>
          <w:b/>
          <w:i/>
        </w:rPr>
        <w:t>CAC Act body payment item</w:t>
      </w:r>
      <w:r w:rsidRPr="00DE525C">
        <w:t xml:space="preserve"> means the amount set out in Schedule</w:t>
      </w:r>
      <w:r w:rsidR="00DE525C">
        <w:t> </w:t>
      </w:r>
      <w:r w:rsidRPr="00DE525C">
        <w:t>2 in relation to a CAC Act body under the heading “Non</w:t>
      </w:r>
      <w:r w:rsidR="00DE525C">
        <w:noBreakHyphen/>
      </w:r>
      <w:r w:rsidRPr="00DE525C">
        <w:t>operating”.</w:t>
      </w:r>
    </w:p>
    <w:p w:rsidR="005A0FF4" w:rsidRPr="00DE525C" w:rsidRDefault="005A0FF4" w:rsidP="00E85F32">
      <w:pPr>
        <w:pStyle w:val="Definition"/>
        <w:rPr>
          <w:b/>
          <w:i/>
        </w:rPr>
      </w:pPr>
      <w:r w:rsidRPr="00DE525C">
        <w:rPr>
          <w:b/>
          <w:i/>
        </w:rPr>
        <w:t xml:space="preserve">Chief Executive </w:t>
      </w:r>
      <w:r w:rsidRPr="00DE525C">
        <w:t xml:space="preserve">has the same meaning as in the </w:t>
      </w:r>
      <w:r w:rsidRPr="00DE525C">
        <w:rPr>
          <w:i/>
        </w:rPr>
        <w:t>Financial Management and Accountability Act 1997</w:t>
      </w:r>
      <w:r w:rsidRPr="00DE525C">
        <w:t>.</w:t>
      </w:r>
    </w:p>
    <w:p w:rsidR="005A0FF4" w:rsidRPr="00DE525C" w:rsidRDefault="005A0FF4" w:rsidP="00E85F32">
      <w:pPr>
        <w:pStyle w:val="Definition"/>
      </w:pPr>
      <w:r w:rsidRPr="00DE525C">
        <w:rPr>
          <w:b/>
          <w:i/>
        </w:rPr>
        <w:t>current year</w:t>
      </w:r>
      <w:r w:rsidRPr="00DE525C">
        <w:t xml:space="preserve"> means the financial year ending on 30</w:t>
      </w:r>
      <w:r w:rsidR="00DE525C">
        <w:t> </w:t>
      </w:r>
      <w:r w:rsidR="00AE2556" w:rsidRPr="00DE525C">
        <w:t>June 2012</w:t>
      </w:r>
      <w:r w:rsidRPr="00DE525C">
        <w:t>.</w:t>
      </w:r>
    </w:p>
    <w:p w:rsidR="005A0FF4" w:rsidRPr="00DE525C" w:rsidRDefault="005A0FF4" w:rsidP="00E85F32">
      <w:pPr>
        <w:pStyle w:val="Definition"/>
      </w:pPr>
      <w:r w:rsidRPr="00DE525C">
        <w:rPr>
          <w:b/>
          <w:i/>
        </w:rPr>
        <w:t>expenditure</w:t>
      </w:r>
      <w:r w:rsidRPr="00DE525C">
        <w:t xml:space="preserve"> means payments for expenses, acquiring assets, making loans or paying liabilities.</w:t>
      </w:r>
    </w:p>
    <w:p w:rsidR="005A0FF4" w:rsidRPr="00DE525C" w:rsidRDefault="005A0FF4" w:rsidP="00E85F32">
      <w:pPr>
        <w:pStyle w:val="Definition"/>
      </w:pPr>
      <w:r w:rsidRPr="00DE525C">
        <w:rPr>
          <w:b/>
          <w:i/>
        </w:rPr>
        <w:t>Finance Minister</w:t>
      </w:r>
      <w:r w:rsidRPr="00DE525C">
        <w:t xml:space="preserve"> means the Minister administering this Act.</w:t>
      </w:r>
    </w:p>
    <w:p w:rsidR="005A0FF4" w:rsidRPr="00DE525C" w:rsidRDefault="005A0FF4" w:rsidP="00E85F32">
      <w:pPr>
        <w:pStyle w:val="Definition"/>
      </w:pPr>
      <w:r w:rsidRPr="00DE525C">
        <w:rPr>
          <w:b/>
          <w:i/>
        </w:rPr>
        <w:t>GST Act</w:t>
      </w:r>
      <w:r w:rsidRPr="00DE525C">
        <w:t xml:space="preserve"> means the </w:t>
      </w:r>
      <w:r w:rsidRPr="00DE525C">
        <w:rPr>
          <w:i/>
        </w:rPr>
        <w:t>A New Tax System (Goods and Services Tax) Act 1999</w:t>
      </w:r>
      <w:r w:rsidRPr="00DE525C">
        <w:t>, as it applies because of Division</w:t>
      </w:r>
      <w:r w:rsidR="00DE525C">
        <w:t> </w:t>
      </w:r>
      <w:r w:rsidRPr="00DE525C">
        <w:t>177 of that Act.</w:t>
      </w:r>
    </w:p>
    <w:p w:rsidR="005A0FF4" w:rsidRPr="00DE525C" w:rsidRDefault="005A0FF4" w:rsidP="00E85F32">
      <w:pPr>
        <w:pStyle w:val="notetext"/>
      </w:pPr>
      <w:r w:rsidRPr="00DE525C">
        <w:t>Note:</w:t>
      </w:r>
      <w:r w:rsidRPr="00DE525C">
        <w:tab/>
        <w:t>Under Division</w:t>
      </w:r>
      <w:r w:rsidR="00DE525C">
        <w:t> </w:t>
      </w:r>
      <w:r w:rsidRPr="00DE525C">
        <w:t>177 of the GST Act, that Act applies notionally to the Commonwealth and Commonwealth entities. They are therefore notionally liable to pay GST, are notionally entitled to input tax credits and notionally have adjustments.</w:t>
      </w:r>
    </w:p>
    <w:p w:rsidR="005A0FF4" w:rsidRPr="00DE525C" w:rsidRDefault="005A0FF4" w:rsidP="00E85F32">
      <w:pPr>
        <w:pStyle w:val="Definition"/>
      </w:pPr>
      <w:r w:rsidRPr="00DE525C">
        <w:rPr>
          <w:b/>
          <w:i/>
        </w:rPr>
        <w:t>GST qualifying amount</w:t>
      </w:r>
      <w:r w:rsidRPr="00DE525C">
        <w:t xml:space="preserve"> means:</w:t>
      </w:r>
    </w:p>
    <w:p w:rsidR="005A0FF4" w:rsidRPr="00DE525C" w:rsidRDefault="005A0FF4" w:rsidP="00E85F32">
      <w:pPr>
        <w:pStyle w:val="paragraph"/>
      </w:pPr>
      <w:r w:rsidRPr="00DE525C">
        <w:tab/>
        <w:t>(a)</w:t>
      </w:r>
      <w:r w:rsidRPr="00DE525C">
        <w:tab/>
        <w:t>an input tax credit (within the meaning of the GST Act); or</w:t>
      </w:r>
    </w:p>
    <w:p w:rsidR="005A0FF4" w:rsidRPr="00DE525C" w:rsidRDefault="005A0FF4" w:rsidP="00E85F32">
      <w:pPr>
        <w:pStyle w:val="paragraph"/>
      </w:pPr>
      <w:r w:rsidRPr="00DE525C">
        <w:tab/>
        <w:t>(b)</w:t>
      </w:r>
      <w:r w:rsidRPr="00DE525C">
        <w:tab/>
        <w:t>a decreasing adjustment (within the meaning of the GST Act).</w:t>
      </w:r>
    </w:p>
    <w:p w:rsidR="005A0FF4" w:rsidRPr="00DE525C" w:rsidRDefault="005A0FF4" w:rsidP="00E85F32">
      <w:pPr>
        <w:pStyle w:val="Definition"/>
        <w:rPr>
          <w:i/>
        </w:rPr>
      </w:pPr>
      <w:r w:rsidRPr="00DE525C">
        <w:rPr>
          <w:b/>
          <w:i/>
        </w:rPr>
        <w:t>importation</w:t>
      </w:r>
      <w:r w:rsidRPr="00DE525C">
        <w:t xml:space="preserve"> has the same meaning as in the GST Act.</w:t>
      </w:r>
    </w:p>
    <w:p w:rsidR="005A0FF4" w:rsidRPr="00DE525C" w:rsidRDefault="005A0FF4" w:rsidP="00E85F32">
      <w:pPr>
        <w:pStyle w:val="Definition"/>
      </w:pPr>
      <w:r w:rsidRPr="00DE525C">
        <w:rPr>
          <w:b/>
          <w:i/>
        </w:rPr>
        <w:t>item</w:t>
      </w:r>
      <w:r w:rsidRPr="00DE525C">
        <w:t xml:space="preserve"> means any of the following:</w:t>
      </w:r>
    </w:p>
    <w:p w:rsidR="005A0FF4" w:rsidRPr="00DE525C" w:rsidRDefault="005A0FF4" w:rsidP="00E85F32">
      <w:pPr>
        <w:pStyle w:val="paragraph"/>
      </w:pPr>
      <w:r w:rsidRPr="00DE525C">
        <w:tab/>
        <w:t>(a)</w:t>
      </w:r>
      <w:r w:rsidRPr="00DE525C">
        <w:tab/>
        <w:t>a State, ACT, NT and local government item;</w:t>
      </w:r>
    </w:p>
    <w:p w:rsidR="005A0FF4" w:rsidRPr="00DE525C" w:rsidRDefault="005A0FF4" w:rsidP="00E85F32">
      <w:pPr>
        <w:pStyle w:val="paragraph"/>
      </w:pPr>
      <w:r w:rsidRPr="00DE525C">
        <w:tab/>
        <w:t>(b)</w:t>
      </w:r>
      <w:r w:rsidRPr="00DE525C">
        <w:tab/>
        <w:t>an administered item;</w:t>
      </w:r>
    </w:p>
    <w:p w:rsidR="005A0FF4" w:rsidRPr="00DE525C" w:rsidRDefault="005A0FF4" w:rsidP="00E85F32">
      <w:pPr>
        <w:pStyle w:val="paragraph"/>
      </w:pPr>
      <w:r w:rsidRPr="00DE525C">
        <w:tab/>
        <w:t>(c)</w:t>
      </w:r>
      <w:r w:rsidRPr="00DE525C">
        <w:tab/>
        <w:t>an administered assets and liabilities item;</w:t>
      </w:r>
    </w:p>
    <w:p w:rsidR="005A0FF4" w:rsidRPr="00DE525C" w:rsidRDefault="005A0FF4" w:rsidP="00E85F32">
      <w:pPr>
        <w:pStyle w:val="paragraph"/>
      </w:pPr>
      <w:r w:rsidRPr="00DE525C">
        <w:tab/>
        <w:t>(d)</w:t>
      </w:r>
      <w:r w:rsidRPr="00DE525C">
        <w:tab/>
      </w:r>
      <w:proofErr w:type="spellStart"/>
      <w:r w:rsidRPr="00DE525C">
        <w:t>an other</w:t>
      </w:r>
      <w:proofErr w:type="spellEnd"/>
      <w:r w:rsidRPr="00DE525C">
        <w:t xml:space="preserve"> departmental item;</w:t>
      </w:r>
    </w:p>
    <w:p w:rsidR="005A0FF4" w:rsidRPr="00DE525C" w:rsidRDefault="005A0FF4" w:rsidP="00E85F32">
      <w:pPr>
        <w:pStyle w:val="paragraph"/>
      </w:pPr>
      <w:r w:rsidRPr="00DE525C">
        <w:tab/>
        <w:t>(e)</w:t>
      </w:r>
      <w:r w:rsidRPr="00DE525C">
        <w:tab/>
        <w:t>a CAC Act body payment item.</w:t>
      </w:r>
    </w:p>
    <w:p w:rsidR="005A0FF4" w:rsidRPr="00DE525C" w:rsidRDefault="005A0FF4" w:rsidP="00E85F32">
      <w:pPr>
        <w:pStyle w:val="Definition"/>
      </w:pPr>
      <w:r w:rsidRPr="00DE525C">
        <w:rPr>
          <w:b/>
          <w:i/>
        </w:rPr>
        <w:t>other departmental item</w:t>
      </w:r>
      <w:r w:rsidRPr="00DE525C">
        <w:t xml:space="preserve"> means an amount set out in Schedule</w:t>
      </w:r>
      <w:r w:rsidR="00DE525C">
        <w:t> </w:t>
      </w:r>
      <w:r w:rsidRPr="00DE525C">
        <w:t>2 in relation to an Agency</w:t>
      </w:r>
      <w:r w:rsidR="00F31E62" w:rsidRPr="00DE525C">
        <w:t xml:space="preserve"> opposite the heading “Equity Injections”.</w:t>
      </w:r>
    </w:p>
    <w:p w:rsidR="005A0FF4" w:rsidRPr="00DE525C" w:rsidRDefault="005A0FF4" w:rsidP="00E85F32">
      <w:pPr>
        <w:pStyle w:val="Definition"/>
      </w:pPr>
      <w:r w:rsidRPr="00DE525C">
        <w:rPr>
          <w:b/>
          <w:i/>
        </w:rPr>
        <w:lastRenderedPageBreak/>
        <w:t>Portfolio Budget Statements</w:t>
      </w:r>
      <w:r w:rsidRPr="00DE525C">
        <w:t xml:space="preserve"> means the Portfolio Budget Statements that were tabled in the Senate or</w:t>
      </w:r>
      <w:r w:rsidRPr="00DE525C">
        <w:rPr>
          <w:szCs w:val="22"/>
        </w:rPr>
        <w:t xml:space="preserve"> the House of Representatives in relation to the Bill for this</w:t>
      </w:r>
      <w:r w:rsidRPr="00DE525C">
        <w:t xml:space="preserve"> Act.</w:t>
      </w:r>
    </w:p>
    <w:p w:rsidR="005A0FF4" w:rsidRPr="00DE525C" w:rsidRDefault="005A0FF4" w:rsidP="00E85F32">
      <w:pPr>
        <w:pStyle w:val="Definition"/>
      </w:pPr>
      <w:r w:rsidRPr="00DE525C">
        <w:rPr>
          <w:b/>
          <w:i/>
        </w:rPr>
        <w:t>Portfolio Statements</w:t>
      </w:r>
      <w:r w:rsidRPr="00DE525C">
        <w:t xml:space="preserve"> means the Portfolio Budget Statements.</w:t>
      </w:r>
    </w:p>
    <w:p w:rsidR="005A0FF4" w:rsidRPr="00DE525C" w:rsidRDefault="005A0FF4" w:rsidP="00E85F32">
      <w:pPr>
        <w:pStyle w:val="Definition"/>
      </w:pPr>
      <w:r w:rsidRPr="00DE525C">
        <w:rPr>
          <w:b/>
          <w:i/>
        </w:rPr>
        <w:t>Special Account</w:t>
      </w:r>
      <w:r w:rsidRPr="00DE525C">
        <w:t xml:space="preserve"> has the same meaning as in the </w:t>
      </w:r>
      <w:r w:rsidRPr="00DE525C">
        <w:rPr>
          <w:i/>
        </w:rPr>
        <w:t>Financial Management and Accountability Act 1997</w:t>
      </w:r>
      <w:r w:rsidRPr="00DE525C">
        <w:t>.</w:t>
      </w:r>
    </w:p>
    <w:p w:rsidR="005A0FF4" w:rsidRPr="00DE525C" w:rsidRDefault="005A0FF4" w:rsidP="00E85F32">
      <w:pPr>
        <w:pStyle w:val="Definition"/>
      </w:pPr>
      <w:r w:rsidRPr="00DE525C">
        <w:rPr>
          <w:b/>
          <w:i/>
        </w:rPr>
        <w:t>State, ACT, NT and local government item</w:t>
      </w:r>
      <w:r w:rsidRPr="00DE525C">
        <w:t xml:space="preserve"> means an amount set out in Schedule</w:t>
      </w:r>
      <w:r w:rsidR="00DE525C">
        <w:t> </w:t>
      </w:r>
      <w:r w:rsidRPr="00DE525C">
        <w:t>2 opposite an outcome for an Agency under the heading “Payments to States, ACT, NT and local government”.</w:t>
      </w:r>
    </w:p>
    <w:p w:rsidR="005A0FF4" w:rsidRPr="00DE525C" w:rsidRDefault="007A03FA" w:rsidP="00E85F32">
      <w:pPr>
        <w:pStyle w:val="ActHead5"/>
      </w:pPr>
      <w:bookmarkStart w:id="5" w:name="_Toc364756464"/>
      <w:r w:rsidRPr="00DE525C">
        <w:rPr>
          <w:rStyle w:val="CharSectno"/>
        </w:rPr>
        <w:t>4</w:t>
      </w:r>
      <w:r w:rsidR="005A0FF4" w:rsidRPr="00DE525C">
        <w:t xml:space="preserve">  Portfolio Statements</w:t>
      </w:r>
      <w:bookmarkEnd w:id="5"/>
    </w:p>
    <w:p w:rsidR="005A0FF4" w:rsidRPr="00DE525C" w:rsidRDefault="005A0FF4" w:rsidP="00E85F32">
      <w:pPr>
        <w:pStyle w:val="subsection"/>
      </w:pPr>
      <w:r w:rsidRPr="00DE525C">
        <w:tab/>
      </w:r>
      <w:r w:rsidRPr="00DE525C">
        <w:tab/>
        <w:t>The Portfolio Statements are hereby declared to be relevant documents for the purposes of section</w:t>
      </w:r>
      <w:r w:rsidR="00DE525C">
        <w:t> </w:t>
      </w:r>
      <w:r w:rsidRPr="00DE525C">
        <w:t xml:space="preserve">15AB of the </w:t>
      </w:r>
      <w:r w:rsidRPr="00DE525C">
        <w:rPr>
          <w:i/>
        </w:rPr>
        <w:t>Acts Interpretation Act 1901</w:t>
      </w:r>
      <w:r w:rsidRPr="00DE525C">
        <w:t>.</w:t>
      </w:r>
    </w:p>
    <w:p w:rsidR="005A0FF4" w:rsidRPr="00DE525C" w:rsidRDefault="005A0FF4" w:rsidP="00E85F32">
      <w:pPr>
        <w:pStyle w:val="notetext"/>
      </w:pPr>
      <w:r w:rsidRPr="00DE525C">
        <w:t>Note:</w:t>
      </w:r>
      <w:r w:rsidRPr="00DE525C">
        <w:tab/>
        <w:t>See paragraph</w:t>
      </w:r>
      <w:r w:rsidR="00DE525C">
        <w:t> </w:t>
      </w:r>
      <w:r w:rsidRPr="00DE525C">
        <w:t xml:space="preserve">15AB(2)(g) of the </w:t>
      </w:r>
      <w:r w:rsidRPr="00DE525C">
        <w:rPr>
          <w:i/>
        </w:rPr>
        <w:t>Acts Interpretation Act 1901</w:t>
      </w:r>
      <w:r w:rsidRPr="00DE525C">
        <w:t>.</w:t>
      </w:r>
    </w:p>
    <w:p w:rsidR="005A0FF4" w:rsidRPr="00DE525C" w:rsidRDefault="007A03FA" w:rsidP="00E85F32">
      <w:pPr>
        <w:pStyle w:val="ActHead5"/>
      </w:pPr>
      <w:bookmarkStart w:id="6" w:name="_Toc364756465"/>
      <w:r w:rsidRPr="00DE525C">
        <w:rPr>
          <w:rStyle w:val="CharSectno"/>
        </w:rPr>
        <w:t>5</w:t>
      </w:r>
      <w:r w:rsidR="005A0FF4" w:rsidRPr="00DE525C">
        <w:t xml:space="preserve">  Notional payments, receipts etc.</w:t>
      </w:r>
      <w:bookmarkEnd w:id="6"/>
    </w:p>
    <w:p w:rsidR="005A0FF4" w:rsidRPr="00DE525C" w:rsidRDefault="005A0FF4" w:rsidP="00E85F32">
      <w:pPr>
        <w:pStyle w:val="subsection"/>
      </w:pPr>
      <w:r w:rsidRPr="00DE525C">
        <w:tab/>
      </w:r>
      <w:r w:rsidRPr="00DE525C">
        <w:tab/>
        <w:t>For the purposes of this Act, notional transactions between Agencies are to be treated as if they were real transactions.</w:t>
      </w:r>
    </w:p>
    <w:p w:rsidR="005A0FF4" w:rsidRPr="00DE525C" w:rsidRDefault="005A0FF4" w:rsidP="00E85F32">
      <w:pPr>
        <w:pStyle w:val="notetext"/>
      </w:pPr>
      <w:r w:rsidRPr="00DE525C">
        <w:t>Note:</w:t>
      </w:r>
      <w:r w:rsidRPr="00DE525C">
        <w:tab/>
        <w:t>This section applies, for example, to a “payment” between Agencies that are both part of the Commonwealth. One of the effects of this section is that the payment will be debited from an appropriation for the paying Agency, even though no payment is actually made from the Consolidated Revenue Fund.</w:t>
      </w:r>
    </w:p>
    <w:p w:rsidR="005A0FF4" w:rsidRPr="00DE525C" w:rsidRDefault="005A0FF4" w:rsidP="00C11002">
      <w:pPr>
        <w:pStyle w:val="ActHead2"/>
        <w:pageBreakBefore/>
      </w:pPr>
      <w:bookmarkStart w:id="7" w:name="_Toc364756466"/>
      <w:r w:rsidRPr="00DE525C">
        <w:rPr>
          <w:rStyle w:val="CharPartNo"/>
        </w:rPr>
        <w:lastRenderedPageBreak/>
        <w:t>Part</w:t>
      </w:r>
      <w:r w:rsidR="00DE525C" w:rsidRPr="00DE525C">
        <w:rPr>
          <w:rStyle w:val="CharPartNo"/>
        </w:rPr>
        <w:t> </w:t>
      </w:r>
      <w:r w:rsidRPr="00DE525C">
        <w:rPr>
          <w:rStyle w:val="CharPartNo"/>
        </w:rPr>
        <w:t>2</w:t>
      </w:r>
      <w:r w:rsidRPr="00DE525C">
        <w:t>—</w:t>
      </w:r>
      <w:r w:rsidRPr="00DE525C">
        <w:rPr>
          <w:rStyle w:val="CharPartText"/>
        </w:rPr>
        <w:t>Appropriation items</w:t>
      </w:r>
      <w:bookmarkEnd w:id="7"/>
    </w:p>
    <w:p w:rsidR="005A0FF4" w:rsidRPr="00DE525C" w:rsidRDefault="005A0FF4" w:rsidP="00E85F32">
      <w:pPr>
        <w:pStyle w:val="Header"/>
      </w:pPr>
      <w:r w:rsidRPr="00DE525C">
        <w:rPr>
          <w:rStyle w:val="CharDivNo"/>
        </w:rPr>
        <w:t xml:space="preserve"> </w:t>
      </w:r>
      <w:r w:rsidRPr="00DE525C">
        <w:rPr>
          <w:rStyle w:val="CharDivText"/>
        </w:rPr>
        <w:t xml:space="preserve"> </w:t>
      </w:r>
    </w:p>
    <w:p w:rsidR="005A0FF4" w:rsidRPr="00DE525C" w:rsidRDefault="007A03FA" w:rsidP="00E85F32">
      <w:pPr>
        <w:pStyle w:val="ActHead5"/>
      </w:pPr>
      <w:bookmarkStart w:id="8" w:name="_Toc364756467"/>
      <w:r w:rsidRPr="00DE525C">
        <w:rPr>
          <w:rStyle w:val="CharSectno"/>
        </w:rPr>
        <w:t>6</w:t>
      </w:r>
      <w:r w:rsidR="005A0FF4" w:rsidRPr="00DE525C">
        <w:t xml:space="preserve">  Summary of appropriations</w:t>
      </w:r>
      <w:bookmarkEnd w:id="8"/>
    </w:p>
    <w:p w:rsidR="005A0FF4" w:rsidRPr="00DE525C" w:rsidRDefault="005A0FF4" w:rsidP="00E85F32">
      <w:pPr>
        <w:pStyle w:val="subsection"/>
      </w:pPr>
      <w:r w:rsidRPr="00DE525C">
        <w:tab/>
      </w:r>
      <w:r w:rsidRPr="00DE525C">
        <w:tab/>
        <w:t>The total of the items specified in Schedule</w:t>
      </w:r>
      <w:r w:rsidR="00DE525C">
        <w:t> </w:t>
      </w:r>
      <w:r w:rsidRPr="00DE525C">
        <w:t>2 is $</w:t>
      </w:r>
      <w:r w:rsidR="00635658" w:rsidRPr="00DE525C">
        <w:t>7,396,170,000</w:t>
      </w:r>
      <w:r w:rsidRPr="00DE525C">
        <w:t>.</w:t>
      </w:r>
    </w:p>
    <w:p w:rsidR="005A0FF4" w:rsidRPr="00DE525C" w:rsidRDefault="005A0FF4" w:rsidP="00E85F32">
      <w:pPr>
        <w:pStyle w:val="notetext"/>
      </w:pPr>
      <w:r w:rsidRPr="00DE525C">
        <w:t>Note 1:</w:t>
      </w:r>
      <w:r w:rsidRPr="00DE525C">
        <w:tab/>
        <w:t>Items in Schedule</w:t>
      </w:r>
      <w:r w:rsidR="00DE525C">
        <w:t> </w:t>
      </w:r>
      <w:r w:rsidRPr="00DE525C">
        <w:t>2 can be adjusted under Part</w:t>
      </w:r>
      <w:r w:rsidR="00DE525C">
        <w:t> </w:t>
      </w:r>
      <w:r w:rsidRPr="00DE525C">
        <w:t>3 of this Act.</w:t>
      </w:r>
    </w:p>
    <w:p w:rsidR="005A0FF4" w:rsidRPr="00DE525C" w:rsidRDefault="005A0FF4" w:rsidP="00E85F32">
      <w:pPr>
        <w:pStyle w:val="notetext"/>
      </w:pPr>
      <w:r w:rsidRPr="00DE525C">
        <w:t>Note 2:</w:t>
      </w:r>
      <w:r w:rsidRPr="00DE525C">
        <w:tab/>
        <w:t>Sections</w:t>
      </w:r>
      <w:r w:rsidR="00DE525C">
        <w:t> </w:t>
      </w:r>
      <w:r w:rsidRPr="00DE525C">
        <w:t xml:space="preserve">30 to 32 of the </w:t>
      </w:r>
      <w:r w:rsidRPr="00DE525C">
        <w:rPr>
          <w:i/>
        </w:rPr>
        <w:t>Financial Management and Accountability Act 1997</w:t>
      </w:r>
      <w:r w:rsidRPr="00DE525C">
        <w:t xml:space="preserve"> also provide for adjustments of amounts appropriated by this Act.</w:t>
      </w:r>
    </w:p>
    <w:p w:rsidR="005A0FF4" w:rsidRPr="00DE525C" w:rsidRDefault="007A03FA" w:rsidP="00E85F32">
      <w:pPr>
        <w:pStyle w:val="ActHead5"/>
      </w:pPr>
      <w:bookmarkStart w:id="9" w:name="_Toc364756468"/>
      <w:r w:rsidRPr="00DE525C">
        <w:rPr>
          <w:rStyle w:val="CharSectno"/>
        </w:rPr>
        <w:t>7</w:t>
      </w:r>
      <w:r w:rsidR="005A0FF4" w:rsidRPr="00DE525C">
        <w:t xml:space="preserve">  State, ACT, NT and local government items</w:t>
      </w:r>
      <w:bookmarkEnd w:id="9"/>
    </w:p>
    <w:p w:rsidR="005A0FF4" w:rsidRPr="00DE525C" w:rsidRDefault="005A0FF4" w:rsidP="00E85F32">
      <w:pPr>
        <w:pStyle w:val="subsection"/>
      </w:pPr>
      <w:r w:rsidRPr="00DE525C">
        <w:tab/>
        <w:t>(1)</w:t>
      </w:r>
      <w:r w:rsidRPr="00DE525C">
        <w:tab/>
        <w:t>The amount specified in a State, ACT, NT and local government item for an outcome for an Agency may be applied for the purpose of making payments to or for the States, the Australian Capital Territory, the Northern Territory and local government authorities for the purpose of contributing to achieving that outcome.</w:t>
      </w:r>
    </w:p>
    <w:p w:rsidR="005A0FF4" w:rsidRPr="00DE525C" w:rsidRDefault="005A0FF4" w:rsidP="00E85F32">
      <w:pPr>
        <w:pStyle w:val="notetext"/>
      </w:pPr>
      <w:r w:rsidRPr="00DE525C">
        <w:t>Note:</w:t>
      </w:r>
      <w:r w:rsidRPr="00DE525C">
        <w:tab/>
        <w:t xml:space="preserve">The Finance Minister manages the expenditure of public money through the issue of drawing rights under the </w:t>
      </w:r>
      <w:r w:rsidRPr="00DE525C">
        <w:rPr>
          <w:i/>
        </w:rPr>
        <w:t>Financial Management and Accountability Act 1997</w:t>
      </w:r>
      <w:r w:rsidRPr="00DE525C">
        <w:t>.</w:t>
      </w:r>
    </w:p>
    <w:p w:rsidR="005A0FF4" w:rsidRPr="00DE525C" w:rsidRDefault="005A0FF4" w:rsidP="00E85F32">
      <w:pPr>
        <w:pStyle w:val="subsection"/>
      </w:pPr>
      <w:r w:rsidRPr="00DE525C">
        <w:tab/>
        <w:t>(2)</w:t>
      </w:r>
      <w:r w:rsidRPr="00DE525C">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5A0FF4" w:rsidRPr="00DE525C" w:rsidRDefault="007A03FA" w:rsidP="00E85F32">
      <w:pPr>
        <w:pStyle w:val="ActHead5"/>
      </w:pPr>
      <w:bookmarkStart w:id="10" w:name="_Toc364756469"/>
      <w:r w:rsidRPr="00DE525C">
        <w:rPr>
          <w:rStyle w:val="CharSectno"/>
        </w:rPr>
        <w:t>8</w:t>
      </w:r>
      <w:r w:rsidR="005A0FF4" w:rsidRPr="00DE525C">
        <w:t xml:space="preserve">  Administered items</w:t>
      </w:r>
      <w:bookmarkEnd w:id="10"/>
    </w:p>
    <w:p w:rsidR="005A0FF4" w:rsidRPr="00DE525C" w:rsidRDefault="005A0FF4" w:rsidP="00E85F32">
      <w:pPr>
        <w:pStyle w:val="subsection"/>
      </w:pPr>
      <w:r w:rsidRPr="00DE525C">
        <w:tab/>
        <w:t>(1)</w:t>
      </w:r>
      <w:r w:rsidRPr="00DE525C">
        <w:tab/>
        <w:t>The amount specified in an administered item for an outcome for an Agency may be applied for expenditure for the purpose of contributing to achieving that outcome.</w:t>
      </w:r>
    </w:p>
    <w:p w:rsidR="005A0FF4" w:rsidRPr="00DE525C" w:rsidRDefault="005A0FF4" w:rsidP="00E85F32">
      <w:pPr>
        <w:pStyle w:val="notetext"/>
      </w:pPr>
      <w:r w:rsidRPr="00DE525C">
        <w:t>Note:</w:t>
      </w:r>
      <w:r w:rsidRPr="00DE525C">
        <w:tab/>
        <w:t xml:space="preserve">The Finance Minister manages the expenditure of public money through the issue of drawing rights under the </w:t>
      </w:r>
      <w:r w:rsidRPr="00DE525C">
        <w:rPr>
          <w:i/>
        </w:rPr>
        <w:t>Financial Management and Accountability Act 1997</w:t>
      </w:r>
      <w:r w:rsidRPr="00DE525C">
        <w:t>.</w:t>
      </w:r>
    </w:p>
    <w:p w:rsidR="005A0FF4" w:rsidRPr="00DE525C" w:rsidRDefault="005A0FF4" w:rsidP="00E85F32">
      <w:pPr>
        <w:pStyle w:val="subsection"/>
      </w:pPr>
      <w:r w:rsidRPr="00DE525C">
        <w:tab/>
        <w:t>(2)</w:t>
      </w:r>
      <w:r w:rsidRPr="00DE525C">
        <w:tab/>
        <w:t xml:space="preserve">If the Portfolio Statements indicate that activities of a particular kind were intended to be treated as activities in respect of a </w:t>
      </w:r>
      <w:r w:rsidRPr="00DE525C">
        <w:lastRenderedPageBreak/>
        <w:t>particular outcome, then expenditure for the purpose of carrying out those activities is taken to be expenditure for the purpose of contributing to achieving the outcome.</w:t>
      </w:r>
    </w:p>
    <w:p w:rsidR="005A0FF4" w:rsidRPr="00DE525C" w:rsidRDefault="007A03FA" w:rsidP="00E85F32">
      <w:pPr>
        <w:pStyle w:val="ActHead5"/>
      </w:pPr>
      <w:bookmarkStart w:id="11" w:name="_Toc364756470"/>
      <w:r w:rsidRPr="00DE525C">
        <w:rPr>
          <w:rStyle w:val="CharSectno"/>
        </w:rPr>
        <w:t>9</w:t>
      </w:r>
      <w:r w:rsidR="005A0FF4" w:rsidRPr="00DE525C">
        <w:t xml:space="preserve">  Administered assets and liabilities items</w:t>
      </w:r>
      <w:bookmarkEnd w:id="11"/>
    </w:p>
    <w:p w:rsidR="005A0FF4" w:rsidRPr="00DE525C" w:rsidRDefault="005A0FF4" w:rsidP="00E85F32">
      <w:pPr>
        <w:pStyle w:val="subsection"/>
      </w:pPr>
      <w:r w:rsidRPr="00DE525C">
        <w:tab/>
        <w:t>(1)</w:t>
      </w:r>
      <w:r w:rsidRPr="00DE525C">
        <w:tab/>
        <w:t>The amount specified in an administered assets and liabilities item for an Agency may be applied for expenditure for the purpose of contributing to achieving any outcome specified for the Agency:</w:t>
      </w:r>
    </w:p>
    <w:p w:rsidR="005A0FF4" w:rsidRPr="00DE525C" w:rsidRDefault="005A0FF4" w:rsidP="00E85F32">
      <w:pPr>
        <w:pStyle w:val="paragraph"/>
      </w:pPr>
      <w:r w:rsidRPr="00DE525C">
        <w:tab/>
        <w:t>(a)</w:t>
      </w:r>
      <w:r w:rsidRPr="00DE525C">
        <w:tab/>
        <w:t>in Schedule</w:t>
      </w:r>
      <w:r w:rsidR="00DE525C">
        <w:t> </w:t>
      </w:r>
      <w:r w:rsidRPr="00DE525C">
        <w:t>2 to this Act; or</w:t>
      </w:r>
    </w:p>
    <w:p w:rsidR="005A0FF4" w:rsidRPr="00DE525C" w:rsidRDefault="005A0FF4" w:rsidP="00E85F32">
      <w:pPr>
        <w:pStyle w:val="paragraph"/>
      </w:pPr>
      <w:r w:rsidRPr="00DE525C">
        <w:tab/>
        <w:t>(b)</w:t>
      </w:r>
      <w:r w:rsidRPr="00DE525C">
        <w:tab/>
        <w:t>in Schedule</w:t>
      </w:r>
      <w:r w:rsidR="00DE525C">
        <w:t> </w:t>
      </w:r>
      <w:r w:rsidRPr="00DE525C">
        <w:t xml:space="preserve">1 to the </w:t>
      </w:r>
      <w:r w:rsidRPr="00DE525C">
        <w:rPr>
          <w:i/>
        </w:rPr>
        <w:t>Appropriation Act (No.</w:t>
      </w:r>
      <w:r w:rsidR="00DE525C">
        <w:rPr>
          <w:i/>
        </w:rPr>
        <w:t> </w:t>
      </w:r>
      <w:r w:rsidRPr="00DE525C">
        <w:rPr>
          <w:i/>
        </w:rPr>
        <w:t>1) 201</w:t>
      </w:r>
      <w:r w:rsidR="006D5C22" w:rsidRPr="00DE525C">
        <w:rPr>
          <w:i/>
        </w:rPr>
        <w:t>1</w:t>
      </w:r>
      <w:r w:rsidR="00DE525C">
        <w:rPr>
          <w:i/>
        </w:rPr>
        <w:noBreakHyphen/>
      </w:r>
      <w:r w:rsidRPr="00DE525C">
        <w:rPr>
          <w:i/>
        </w:rPr>
        <w:t>201</w:t>
      </w:r>
      <w:r w:rsidR="006D5C22" w:rsidRPr="00DE525C">
        <w:rPr>
          <w:i/>
        </w:rPr>
        <w:t>2</w:t>
      </w:r>
      <w:r w:rsidRPr="00DE525C">
        <w:t>.</w:t>
      </w:r>
    </w:p>
    <w:p w:rsidR="005A0FF4" w:rsidRPr="00DE525C" w:rsidRDefault="005A0FF4" w:rsidP="00E85F32">
      <w:pPr>
        <w:pStyle w:val="notetext"/>
      </w:pPr>
      <w:r w:rsidRPr="00DE525C">
        <w:t>Note:</w:t>
      </w:r>
      <w:r w:rsidRPr="00DE525C">
        <w:tab/>
        <w:t xml:space="preserve">The Finance Minister manages the expenditure of public money through the issue of drawing rights under the </w:t>
      </w:r>
      <w:r w:rsidRPr="00DE525C">
        <w:rPr>
          <w:i/>
        </w:rPr>
        <w:t>Financial Management and Accountability Act 1997</w:t>
      </w:r>
      <w:r w:rsidRPr="00DE525C">
        <w:t>.</w:t>
      </w:r>
    </w:p>
    <w:p w:rsidR="005A0FF4" w:rsidRPr="00DE525C" w:rsidRDefault="005A0FF4" w:rsidP="00E85F32">
      <w:pPr>
        <w:pStyle w:val="subsection"/>
      </w:pPr>
      <w:r w:rsidRPr="00DE525C">
        <w:tab/>
        <w:t>(2)</w:t>
      </w:r>
      <w:r w:rsidRPr="00DE525C">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5A0FF4" w:rsidRPr="00DE525C" w:rsidRDefault="007A03FA" w:rsidP="00E85F32">
      <w:pPr>
        <w:pStyle w:val="ActHead5"/>
      </w:pPr>
      <w:bookmarkStart w:id="12" w:name="_Toc364756471"/>
      <w:r w:rsidRPr="00DE525C">
        <w:rPr>
          <w:rStyle w:val="CharSectno"/>
        </w:rPr>
        <w:t>10</w:t>
      </w:r>
      <w:r w:rsidR="005A0FF4" w:rsidRPr="00DE525C">
        <w:t xml:space="preserve">  Other departmental items</w:t>
      </w:r>
      <w:bookmarkEnd w:id="12"/>
    </w:p>
    <w:p w:rsidR="005A0FF4" w:rsidRPr="00DE525C" w:rsidRDefault="005A0FF4" w:rsidP="00E85F32">
      <w:pPr>
        <w:pStyle w:val="subsection"/>
      </w:pPr>
      <w:r w:rsidRPr="00DE525C">
        <w:tab/>
      </w:r>
      <w:r w:rsidRPr="00DE525C">
        <w:tab/>
        <w:t xml:space="preserve">The amount specified in </w:t>
      </w:r>
      <w:proofErr w:type="spellStart"/>
      <w:r w:rsidRPr="00DE525C">
        <w:t>an other</w:t>
      </w:r>
      <w:proofErr w:type="spellEnd"/>
      <w:r w:rsidRPr="00DE525C">
        <w:t xml:space="preserve"> departmental item for an Agency may be applied for the departmental expenditure of the Agency.</w:t>
      </w:r>
    </w:p>
    <w:p w:rsidR="005A0FF4" w:rsidRPr="00DE525C" w:rsidRDefault="005A0FF4" w:rsidP="00E85F32">
      <w:pPr>
        <w:pStyle w:val="notetext"/>
      </w:pPr>
      <w:r w:rsidRPr="00DE525C">
        <w:t>Note:</w:t>
      </w:r>
      <w:r w:rsidRPr="00DE525C">
        <w:tab/>
        <w:t xml:space="preserve">The Finance Minister manages the expenditure of public money through the issue of drawing rights under the </w:t>
      </w:r>
      <w:r w:rsidRPr="00DE525C">
        <w:rPr>
          <w:i/>
        </w:rPr>
        <w:t>Financial Management and Accountability Act 1997</w:t>
      </w:r>
      <w:r w:rsidRPr="00DE525C">
        <w:t>.</w:t>
      </w:r>
    </w:p>
    <w:p w:rsidR="005A0FF4" w:rsidRPr="00DE525C" w:rsidRDefault="007A03FA" w:rsidP="00E85F32">
      <w:pPr>
        <w:pStyle w:val="ActHead5"/>
      </w:pPr>
      <w:bookmarkStart w:id="13" w:name="_Toc364756472"/>
      <w:r w:rsidRPr="00DE525C">
        <w:rPr>
          <w:rStyle w:val="CharSectno"/>
        </w:rPr>
        <w:t>11</w:t>
      </w:r>
      <w:r w:rsidR="005A0FF4" w:rsidRPr="00DE525C">
        <w:t xml:space="preserve">  CAC Act body payment items</w:t>
      </w:r>
      <w:bookmarkEnd w:id="13"/>
    </w:p>
    <w:p w:rsidR="005A0FF4" w:rsidRPr="00DE525C" w:rsidRDefault="005A0FF4" w:rsidP="00E85F32">
      <w:pPr>
        <w:pStyle w:val="subsection"/>
      </w:pPr>
      <w:r w:rsidRPr="00DE525C">
        <w:tab/>
        <w:t>(1)</w:t>
      </w:r>
      <w:r w:rsidRPr="00DE525C">
        <w:tab/>
        <w:t>The amount specified in a CAC Act body payment item for a CAC Act body may be paid to the body to be applied for the purposes of the body.</w:t>
      </w:r>
    </w:p>
    <w:p w:rsidR="005A0FF4" w:rsidRPr="00DE525C" w:rsidRDefault="005A0FF4" w:rsidP="00E85F32">
      <w:pPr>
        <w:pStyle w:val="notetext"/>
      </w:pPr>
      <w:r w:rsidRPr="00DE525C">
        <w:t>Note:</w:t>
      </w:r>
      <w:r w:rsidRPr="00DE525C">
        <w:tab/>
        <w:t xml:space="preserve">The Finance Minister manages the expenditure of public money through the issue of drawing rights under the </w:t>
      </w:r>
      <w:r w:rsidRPr="00DE525C">
        <w:rPr>
          <w:i/>
        </w:rPr>
        <w:t>Financial Management and Accountability Act 1997</w:t>
      </w:r>
      <w:r w:rsidRPr="00DE525C">
        <w:t>.</w:t>
      </w:r>
    </w:p>
    <w:p w:rsidR="005A0FF4" w:rsidRPr="00DE525C" w:rsidRDefault="005A0FF4" w:rsidP="00E85F32">
      <w:pPr>
        <w:pStyle w:val="subsection"/>
      </w:pPr>
      <w:r w:rsidRPr="00DE525C">
        <w:tab/>
        <w:t>(2)</w:t>
      </w:r>
      <w:r w:rsidRPr="00DE525C">
        <w:tab/>
        <w:t>If:</w:t>
      </w:r>
    </w:p>
    <w:p w:rsidR="005A0FF4" w:rsidRPr="00DE525C" w:rsidRDefault="005A0FF4" w:rsidP="00E85F32">
      <w:pPr>
        <w:pStyle w:val="paragraph"/>
      </w:pPr>
      <w:r w:rsidRPr="00DE525C">
        <w:lastRenderedPageBreak/>
        <w:tab/>
        <w:t>(a)</w:t>
      </w:r>
      <w:r w:rsidRPr="00DE525C">
        <w:tab/>
        <w:t>an Act provides that a CAC Act body must be paid amounts that are appropriated by the Parliament for the purposes of the body; and</w:t>
      </w:r>
    </w:p>
    <w:p w:rsidR="005A0FF4" w:rsidRPr="00DE525C" w:rsidRDefault="005A0FF4" w:rsidP="00E85F32">
      <w:pPr>
        <w:pStyle w:val="paragraph"/>
      </w:pPr>
      <w:r w:rsidRPr="00DE525C">
        <w:tab/>
        <w:t>(b)</w:t>
      </w:r>
      <w:r w:rsidRPr="00DE525C">
        <w:tab/>
        <w:t>Schedule</w:t>
      </w:r>
      <w:r w:rsidR="00DE525C">
        <w:t> </w:t>
      </w:r>
      <w:r w:rsidRPr="00DE525C">
        <w:t>2 contains a CAC Act body payment item for that body;</w:t>
      </w:r>
    </w:p>
    <w:p w:rsidR="005A0FF4" w:rsidRPr="00DE525C" w:rsidRDefault="005A0FF4" w:rsidP="00E85F32">
      <w:pPr>
        <w:pStyle w:val="subsection2"/>
      </w:pPr>
      <w:r w:rsidRPr="00DE525C">
        <w:t>then the body must be paid the full amount specified in the item.</w:t>
      </w:r>
    </w:p>
    <w:p w:rsidR="005A0FF4" w:rsidRPr="00DE525C" w:rsidRDefault="005A0FF4" w:rsidP="00C11002">
      <w:pPr>
        <w:pStyle w:val="ActHead2"/>
        <w:pageBreakBefore/>
      </w:pPr>
      <w:bookmarkStart w:id="14" w:name="_Toc364756473"/>
      <w:r w:rsidRPr="00DE525C">
        <w:rPr>
          <w:rStyle w:val="CharPartNo"/>
        </w:rPr>
        <w:lastRenderedPageBreak/>
        <w:t>Part</w:t>
      </w:r>
      <w:r w:rsidR="00DE525C" w:rsidRPr="00DE525C">
        <w:rPr>
          <w:rStyle w:val="CharPartNo"/>
        </w:rPr>
        <w:t> </w:t>
      </w:r>
      <w:r w:rsidRPr="00DE525C">
        <w:rPr>
          <w:rStyle w:val="CharPartNo"/>
        </w:rPr>
        <w:t>3</w:t>
      </w:r>
      <w:r w:rsidRPr="00DE525C">
        <w:t>—</w:t>
      </w:r>
      <w:r w:rsidRPr="00DE525C">
        <w:rPr>
          <w:rStyle w:val="CharPartText"/>
        </w:rPr>
        <w:t>Adjusting appropriation items</w:t>
      </w:r>
      <w:bookmarkEnd w:id="14"/>
    </w:p>
    <w:p w:rsidR="005A0FF4" w:rsidRPr="00DE525C" w:rsidRDefault="005A0FF4" w:rsidP="00E85F32">
      <w:pPr>
        <w:pStyle w:val="Header"/>
      </w:pPr>
      <w:r w:rsidRPr="00DE525C">
        <w:rPr>
          <w:rStyle w:val="CharDivNo"/>
        </w:rPr>
        <w:t xml:space="preserve"> </w:t>
      </w:r>
      <w:r w:rsidRPr="00DE525C">
        <w:rPr>
          <w:rStyle w:val="CharDivText"/>
        </w:rPr>
        <w:t xml:space="preserve"> </w:t>
      </w:r>
    </w:p>
    <w:p w:rsidR="005A0FF4" w:rsidRPr="00DE525C" w:rsidRDefault="007A03FA" w:rsidP="00E85F32">
      <w:pPr>
        <w:pStyle w:val="ActHead5"/>
      </w:pPr>
      <w:bookmarkStart w:id="15" w:name="_Toc364756474"/>
      <w:r w:rsidRPr="00DE525C">
        <w:rPr>
          <w:rStyle w:val="CharSectno"/>
        </w:rPr>
        <w:t>12</w:t>
      </w:r>
      <w:r w:rsidR="005A0FF4" w:rsidRPr="00DE525C">
        <w:t xml:space="preserve">  Reducing State, ACT, NT and local government items and administered items</w:t>
      </w:r>
      <w:bookmarkEnd w:id="15"/>
    </w:p>
    <w:p w:rsidR="005A0FF4" w:rsidRPr="00DE525C" w:rsidRDefault="005A0FF4" w:rsidP="00E85F32">
      <w:pPr>
        <w:pStyle w:val="subsection"/>
      </w:pPr>
      <w:r w:rsidRPr="00DE525C">
        <w:tab/>
        <w:t>(1)</w:t>
      </w:r>
      <w:r w:rsidRPr="00DE525C">
        <w:tab/>
        <w:t>If:</w:t>
      </w:r>
    </w:p>
    <w:p w:rsidR="005A0FF4" w:rsidRPr="00DE525C" w:rsidRDefault="005A0FF4" w:rsidP="00E85F32">
      <w:pPr>
        <w:pStyle w:val="paragraph"/>
      </w:pPr>
      <w:r w:rsidRPr="00DE525C">
        <w:tab/>
        <w:t>(a)</w:t>
      </w:r>
      <w:r w:rsidRPr="00DE525C">
        <w:tab/>
        <w:t>an annual report for an Agency for the current year is tabled in the Parliament; and</w:t>
      </w:r>
    </w:p>
    <w:p w:rsidR="005A0FF4" w:rsidRPr="00DE525C" w:rsidRDefault="005A0FF4" w:rsidP="00E85F32">
      <w:pPr>
        <w:pStyle w:val="paragraph"/>
      </w:pPr>
      <w:r w:rsidRPr="00DE525C">
        <w:tab/>
        <w:t>(b)</w:t>
      </w:r>
      <w:r w:rsidRPr="00DE525C">
        <w:tab/>
        <w:t>the report specifies the amount required by an Agency in respect of:</w:t>
      </w:r>
    </w:p>
    <w:p w:rsidR="005A0FF4" w:rsidRPr="00DE525C" w:rsidRDefault="005A0FF4" w:rsidP="00E85F32">
      <w:pPr>
        <w:pStyle w:val="paragraphsub"/>
      </w:pPr>
      <w:r w:rsidRPr="00DE525C">
        <w:tab/>
        <w:t>(</w:t>
      </w:r>
      <w:proofErr w:type="spellStart"/>
      <w:r w:rsidRPr="00DE525C">
        <w:t>i</w:t>
      </w:r>
      <w:proofErr w:type="spellEnd"/>
      <w:r w:rsidRPr="00DE525C">
        <w:t>)</w:t>
      </w:r>
      <w:r w:rsidRPr="00DE525C">
        <w:tab/>
        <w:t>a State, ACT, NT and local government item for the Agency; or</w:t>
      </w:r>
    </w:p>
    <w:p w:rsidR="005A0FF4" w:rsidRPr="00DE525C" w:rsidRDefault="005A0FF4" w:rsidP="00E85F32">
      <w:pPr>
        <w:pStyle w:val="paragraphsub"/>
      </w:pPr>
      <w:r w:rsidRPr="00DE525C">
        <w:tab/>
        <w:t>(ii)</w:t>
      </w:r>
      <w:r w:rsidRPr="00DE525C">
        <w:tab/>
        <w:t>an administered item for the Agency; and</w:t>
      </w:r>
    </w:p>
    <w:p w:rsidR="005A0FF4" w:rsidRPr="00DE525C" w:rsidRDefault="005A0FF4" w:rsidP="00E85F32">
      <w:pPr>
        <w:pStyle w:val="paragraph"/>
      </w:pPr>
      <w:r w:rsidRPr="00DE525C">
        <w:tab/>
        <w:t>(c)</w:t>
      </w:r>
      <w:r w:rsidRPr="00DE525C">
        <w:tab/>
        <w:t>the required amount is less than the amount of the item;</w:t>
      </w:r>
    </w:p>
    <w:p w:rsidR="005A0FF4" w:rsidRPr="00DE525C" w:rsidRDefault="005A0FF4" w:rsidP="00E85F32">
      <w:pPr>
        <w:pStyle w:val="subsection2"/>
      </w:pPr>
      <w:r w:rsidRPr="00DE525C">
        <w:t>the item is taken to be reduced to the required amount.</w:t>
      </w:r>
    </w:p>
    <w:p w:rsidR="005A0FF4" w:rsidRPr="00DE525C" w:rsidRDefault="005A0FF4" w:rsidP="00E85F32">
      <w:pPr>
        <w:pStyle w:val="subsection"/>
      </w:pPr>
      <w:r w:rsidRPr="00DE525C">
        <w:tab/>
        <w:t>(2)</w:t>
      </w:r>
      <w:r w:rsidRPr="00DE525C">
        <w:tab/>
        <w:t>The Fi</w:t>
      </w:r>
      <w:r w:rsidR="00FA1D44" w:rsidRPr="00DE525C">
        <w:t>nance Minister may, by writing</w:t>
      </w:r>
      <w:r w:rsidRPr="00DE525C">
        <w:t>:</w:t>
      </w:r>
    </w:p>
    <w:p w:rsidR="005A0FF4" w:rsidRPr="00DE525C" w:rsidRDefault="005A0FF4" w:rsidP="00E85F32">
      <w:pPr>
        <w:pStyle w:val="paragraph"/>
      </w:pPr>
      <w:r w:rsidRPr="00DE525C">
        <w:tab/>
        <w:t>(a)</w:t>
      </w:r>
      <w:r w:rsidRPr="00DE525C">
        <w:tab/>
      </w:r>
      <w:r w:rsidR="00FA1D44" w:rsidRPr="00DE525C">
        <w:t xml:space="preserve">determine </w:t>
      </w:r>
      <w:r w:rsidRPr="00DE525C">
        <w:t xml:space="preserve">that </w:t>
      </w:r>
      <w:r w:rsidR="00DE525C">
        <w:t>subsection (</w:t>
      </w:r>
      <w:r w:rsidRPr="00DE525C">
        <w:t>1):</w:t>
      </w:r>
    </w:p>
    <w:p w:rsidR="005A0FF4" w:rsidRPr="00DE525C" w:rsidRDefault="005A0FF4" w:rsidP="00E85F32">
      <w:pPr>
        <w:pStyle w:val="paragraphsub"/>
      </w:pPr>
      <w:r w:rsidRPr="00DE525C">
        <w:tab/>
        <w:t>(</w:t>
      </w:r>
      <w:proofErr w:type="spellStart"/>
      <w:r w:rsidRPr="00DE525C">
        <w:t>i</w:t>
      </w:r>
      <w:proofErr w:type="spellEnd"/>
      <w:r w:rsidRPr="00DE525C">
        <w:t>)</w:t>
      </w:r>
      <w:r w:rsidRPr="00DE525C">
        <w:tab/>
        <w:t>does not apply in relation to the item; or</w:t>
      </w:r>
    </w:p>
    <w:p w:rsidR="005A0FF4" w:rsidRPr="00DE525C" w:rsidRDefault="005A0FF4" w:rsidP="00E85F32">
      <w:pPr>
        <w:pStyle w:val="paragraphsub"/>
      </w:pPr>
      <w:r w:rsidRPr="00DE525C">
        <w:tab/>
        <w:t>(ii)</w:t>
      </w:r>
      <w:r w:rsidRPr="00DE525C">
        <w:tab/>
        <w:t>applies as if the amount specified in the annual report were the amount specified in the determination; or</w:t>
      </w:r>
    </w:p>
    <w:p w:rsidR="005A0FF4" w:rsidRPr="00DE525C" w:rsidRDefault="005A0FF4" w:rsidP="00E85F32">
      <w:pPr>
        <w:pStyle w:val="paragraph"/>
      </w:pPr>
      <w:r w:rsidRPr="00DE525C">
        <w:tab/>
        <w:t>(b)</w:t>
      </w:r>
      <w:r w:rsidRPr="00DE525C">
        <w:tab/>
        <w:t>if the report does not specify the required amount—</w:t>
      </w:r>
      <w:r w:rsidR="00FA1D44" w:rsidRPr="00DE525C">
        <w:t xml:space="preserve">determine </w:t>
      </w:r>
      <w:r w:rsidRPr="00DE525C">
        <w:t xml:space="preserve">an amount that is taken to be the required amount for the purposes of </w:t>
      </w:r>
      <w:r w:rsidR="00DE525C">
        <w:t>subsection (</w:t>
      </w:r>
      <w:r w:rsidRPr="00DE525C">
        <w:t>1).</w:t>
      </w:r>
    </w:p>
    <w:p w:rsidR="005A0FF4" w:rsidRPr="00DE525C" w:rsidRDefault="005A0FF4" w:rsidP="00E85F32">
      <w:pPr>
        <w:pStyle w:val="subsection"/>
      </w:pPr>
      <w:r w:rsidRPr="00DE525C">
        <w:tab/>
        <w:t>(3)</w:t>
      </w:r>
      <w:r w:rsidRPr="00DE525C">
        <w:tab/>
        <w:t xml:space="preserve">A determination made under </w:t>
      </w:r>
      <w:r w:rsidR="00DE525C">
        <w:t>subsection (</w:t>
      </w:r>
      <w:r w:rsidRPr="00DE525C">
        <w:t>2) is a legislative instrument and, despite subsection</w:t>
      </w:r>
      <w:r w:rsidR="00DE525C">
        <w:t> </w:t>
      </w:r>
      <w:r w:rsidRPr="00DE525C">
        <w:t xml:space="preserve">44(2) of the </w:t>
      </w:r>
      <w:r w:rsidRPr="00DE525C">
        <w:rPr>
          <w:i/>
        </w:rPr>
        <w:t>Legislative Instruments Act 2003</w:t>
      </w:r>
      <w:r w:rsidRPr="00DE525C">
        <w:t>, section</w:t>
      </w:r>
      <w:r w:rsidR="00DE525C">
        <w:t> </w:t>
      </w:r>
      <w:r w:rsidRPr="00DE525C">
        <w:t>42 (disallowance) of that Act applies to the determination. However, Part</w:t>
      </w:r>
      <w:r w:rsidR="00DE525C">
        <w:t> </w:t>
      </w:r>
      <w:r w:rsidRPr="00DE525C">
        <w:t>6 (</w:t>
      </w:r>
      <w:proofErr w:type="spellStart"/>
      <w:r w:rsidRPr="00DE525C">
        <w:t>sunsetting</w:t>
      </w:r>
      <w:proofErr w:type="spellEnd"/>
      <w:r w:rsidRPr="00DE525C">
        <w:t>) of that Act does not apply to the determination.</w:t>
      </w:r>
    </w:p>
    <w:p w:rsidR="005A0FF4" w:rsidRPr="00DE525C" w:rsidRDefault="007A03FA" w:rsidP="00E85F32">
      <w:pPr>
        <w:pStyle w:val="ActHead5"/>
      </w:pPr>
      <w:bookmarkStart w:id="16" w:name="_Toc364756475"/>
      <w:r w:rsidRPr="00DE525C">
        <w:rPr>
          <w:rStyle w:val="CharSectno"/>
        </w:rPr>
        <w:t>13</w:t>
      </w:r>
      <w:r w:rsidR="005A0FF4" w:rsidRPr="00DE525C">
        <w:t xml:space="preserve">  Reducing administered assets and liabilities items and other departmental items</w:t>
      </w:r>
      <w:bookmarkEnd w:id="16"/>
    </w:p>
    <w:p w:rsidR="005A0FF4" w:rsidRPr="00DE525C" w:rsidRDefault="005A0FF4" w:rsidP="00E85F32">
      <w:pPr>
        <w:pStyle w:val="subsection"/>
      </w:pPr>
      <w:r w:rsidRPr="00DE525C">
        <w:tab/>
        <w:t>(1)</w:t>
      </w:r>
      <w:r w:rsidRPr="00DE525C">
        <w:tab/>
        <w:t xml:space="preserve">A written request to reduce an administered assets and liabilities item or </w:t>
      </w:r>
      <w:proofErr w:type="spellStart"/>
      <w:r w:rsidRPr="00DE525C">
        <w:t>an other</w:t>
      </w:r>
      <w:proofErr w:type="spellEnd"/>
      <w:r w:rsidRPr="00DE525C">
        <w:t xml:space="preserve"> departmental item for an Agency may be made to the Finance Minister by:</w:t>
      </w:r>
    </w:p>
    <w:p w:rsidR="005A0FF4" w:rsidRPr="00DE525C" w:rsidRDefault="005A0FF4" w:rsidP="00E85F32">
      <w:pPr>
        <w:pStyle w:val="paragraph"/>
      </w:pPr>
      <w:r w:rsidRPr="00DE525C">
        <w:lastRenderedPageBreak/>
        <w:tab/>
        <w:t>(a)</w:t>
      </w:r>
      <w:r w:rsidRPr="00DE525C">
        <w:tab/>
        <w:t>the Prime Minister or a Minister acting on behalf of the Prime Minister; or</w:t>
      </w:r>
    </w:p>
    <w:p w:rsidR="005A0FF4" w:rsidRPr="00DE525C" w:rsidRDefault="005A0FF4" w:rsidP="00E85F32">
      <w:pPr>
        <w:pStyle w:val="paragraph"/>
      </w:pPr>
      <w:r w:rsidRPr="00DE525C">
        <w:tab/>
        <w:t>(b)</w:t>
      </w:r>
      <w:r w:rsidRPr="00DE525C">
        <w:tab/>
        <w:t>the Minister who is responsible for the Agency; or</w:t>
      </w:r>
    </w:p>
    <w:p w:rsidR="005A0FF4" w:rsidRPr="00DE525C" w:rsidRDefault="005A0FF4" w:rsidP="00E85F32">
      <w:pPr>
        <w:pStyle w:val="paragraph"/>
      </w:pPr>
      <w:r w:rsidRPr="00DE525C">
        <w:tab/>
        <w:t>(c)</w:t>
      </w:r>
      <w:r w:rsidRPr="00DE525C">
        <w:tab/>
        <w:t>if the Finance Minister is responsible for the Agency—the Chief Executive of the Agency.</w:t>
      </w:r>
    </w:p>
    <w:p w:rsidR="005A0FF4" w:rsidRPr="00DE525C" w:rsidRDefault="005A0FF4" w:rsidP="00E85F32">
      <w:pPr>
        <w:pStyle w:val="subsection"/>
      </w:pPr>
      <w:r w:rsidRPr="00DE525C">
        <w:tab/>
        <w:t>(2)</w:t>
      </w:r>
      <w:r w:rsidRPr="00DE525C">
        <w:tab/>
        <w:t xml:space="preserve">If a request is made under </w:t>
      </w:r>
      <w:r w:rsidR="00DE525C">
        <w:t>subsection (</w:t>
      </w:r>
      <w:r w:rsidRPr="00DE525C">
        <w:t>1), the Finance Minister may, by writing, determine that the item is to be reduced by the amount specified in the request.</w:t>
      </w:r>
    </w:p>
    <w:p w:rsidR="005A0FF4" w:rsidRPr="00DE525C" w:rsidRDefault="005A0FF4" w:rsidP="00E85F32">
      <w:pPr>
        <w:pStyle w:val="subsection"/>
      </w:pPr>
      <w:r w:rsidRPr="00DE525C">
        <w:tab/>
        <w:t>(3)</w:t>
      </w:r>
      <w:r w:rsidRPr="00DE525C">
        <w:tab/>
        <w:t>However, the determination has no effect to the extent that it would reduce the item below nil, after subtracting amounts that have been applied under Part</w:t>
      </w:r>
      <w:r w:rsidR="00DE525C">
        <w:t> </w:t>
      </w:r>
      <w:r w:rsidRPr="00DE525C">
        <w:t>2 in respect of the item.</w:t>
      </w:r>
    </w:p>
    <w:p w:rsidR="005A0FF4" w:rsidRPr="00DE525C" w:rsidRDefault="005A0FF4" w:rsidP="00E85F32">
      <w:pPr>
        <w:pStyle w:val="subsection"/>
      </w:pPr>
      <w:r w:rsidRPr="00DE525C">
        <w:tab/>
        <w:t>(4)</w:t>
      </w:r>
      <w:r w:rsidRPr="00DE525C">
        <w:tab/>
        <w:t>The item is taken to be reduced in accordance with the determination.</w:t>
      </w:r>
    </w:p>
    <w:p w:rsidR="005A0FF4" w:rsidRPr="00DE525C" w:rsidRDefault="005A0FF4" w:rsidP="00E85F32">
      <w:pPr>
        <w:pStyle w:val="subsection"/>
      </w:pPr>
      <w:r w:rsidRPr="00DE525C">
        <w:tab/>
        <w:t>(5)</w:t>
      </w:r>
      <w:r w:rsidRPr="00DE525C">
        <w:tab/>
        <w:t>Despite subsection</w:t>
      </w:r>
      <w:r w:rsidR="00DE525C">
        <w:t> </w:t>
      </w:r>
      <w:r w:rsidRPr="00DE525C">
        <w:t xml:space="preserve">33(3) of the </w:t>
      </w:r>
      <w:r w:rsidRPr="00DE525C">
        <w:rPr>
          <w:i/>
        </w:rPr>
        <w:t>Acts Interpretation Act 1901</w:t>
      </w:r>
      <w:r w:rsidRPr="00DE525C">
        <w:t>, the determination must not be rescinded, revoked, amended or varied.</w:t>
      </w:r>
    </w:p>
    <w:p w:rsidR="005A0FF4" w:rsidRPr="00DE525C" w:rsidRDefault="005A0FF4" w:rsidP="00E85F32">
      <w:pPr>
        <w:pStyle w:val="subsection"/>
      </w:pPr>
      <w:r w:rsidRPr="00DE525C">
        <w:tab/>
        <w:t>(6)</w:t>
      </w:r>
      <w:r w:rsidRPr="00DE525C">
        <w:tab/>
        <w:t xml:space="preserve">A request made under </w:t>
      </w:r>
      <w:r w:rsidR="00DE525C">
        <w:t>subsection (</w:t>
      </w:r>
      <w:r w:rsidRPr="00DE525C">
        <w:t>1) is not a legislative instrument.</w:t>
      </w:r>
    </w:p>
    <w:p w:rsidR="005A0FF4" w:rsidRPr="00DE525C" w:rsidRDefault="005A0FF4" w:rsidP="00E85F32">
      <w:pPr>
        <w:pStyle w:val="subsection"/>
      </w:pPr>
      <w:r w:rsidRPr="00DE525C">
        <w:tab/>
        <w:t>(7)</w:t>
      </w:r>
      <w:r w:rsidRPr="00DE525C">
        <w:tab/>
        <w:t xml:space="preserve">A determination made under </w:t>
      </w:r>
      <w:r w:rsidR="00DE525C">
        <w:t>subsection (</w:t>
      </w:r>
      <w:r w:rsidRPr="00DE525C">
        <w:t>2) is a legislative instrument and, despite subsection</w:t>
      </w:r>
      <w:r w:rsidR="00DE525C">
        <w:t> </w:t>
      </w:r>
      <w:r w:rsidRPr="00DE525C">
        <w:t xml:space="preserve">44(2) of the </w:t>
      </w:r>
      <w:r w:rsidRPr="00DE525C">
        <w:rPr>
          <w:i/>
        </w:rPr>
        <w:t>Legislative Instruments Act 2003</w:t>
      </w:r>
      <w:r w:rsidRPr="00DE525C">
        <w:t>, section</w:t>
      </w:r>
      <w:r w:rsidR="00DE525C">
        <w:t> </w:t>
      </w:r>
      <w:r w:rsidRPr="00DE525C">
        <w:t>42 (disallowance) of that Act applies to the determination. However, Part</w:t>
      </w:r>
      <w:r w:rsidR="00DE525C">
        <w:t> </w:t>
      </w:r>
      <w:r w:rsidRPr="00DE525C">
        <w:t>6 (</w:t>
      </w:r>
      <w:proofErr w:type="spellStart"/>
      <w:r w:rsidRPr="00DE525C">
        <w:t>sunsetting</w:t>
      </w:r>
      <w:proofErr w:type="spellEnd"/>
      <w:r w:rsidRPr="00DE525C">
        <w:t>) of that Act does not apply to the determination.</w:t>
      </w:r>
    </w:p>
    <w:p w:rsidR="005A0FF4" w:rsidRPr="00DE525C" w:rsidRDefault="007A03FA" w:rsidP="00E85F32">
      <w:pPr>
        <w:pStyle w:val="ActHead5"/>
      </w:pPr>
      <w:bookmarkStart w:id="17" w:name="_Toc364756476"/>
      <w:r w:rsidRPr="00DE525C">
        <w:rPr>
          <w:rStyle w:val="CharSectno"/>
        </w:rPr>
        <w:t>14</w:t>
      </w:r>
      <w:r w:rsidR="005A0FF4" w:rsidRPr="00DE525C">
        <w:t xml:space="preserve">  Reducing CAC Act body payment items</w:t>
      </w:r>
      <w:bookmarkEnd w:id="17"/>
    </w:p>
    <w:p w:rsidR="005A0FF4" w:rsidRPr="00DE525C" w:rsidRDefault="005A0FF4" w:rsidP="00E85F32">
      <w:pPr>
        <w:pStyle w:val="subsection"/>
      </w:pPr>
      <w:r w:rsidRPr="00DE525C">
        <w:tab/>
        <w:t>(1)</w:t>
      </w:r>
      <w:r w:rsidRPr="00DE525C">
        <w:tab/>
        <w:t>A written request to reduce a CAC Act body payment item for a CAC Act body may be made to the Finance Minister by:</w:t>
      </w:r>
    </w:p>
    <w:p w:rsidR="005A0FF4" w:rsidRPr="00DE525C" w:rsidRDefault="005A0FF4" w:rsidP="00E85F32">
      <w:pPr>
        <w:pStyle w:val="paragraph"/>
      </w:pPr>
      <w:r w:rsidRPr="00DE525C">
        <w:tab/>
        <w:t>(a)</w:t>
      </w:r>
      <w:r w:rsidRPr="00DE525C">
        <w:tab/>
        <w:t>the Prime Minister or a Minister acting on behalf of the Prime Minister; or</w:t>
      </w:r>
    </w:p>
    <w:p w:rsidR="005A0FF4" w:rsidRPr="00DE525C" w:rsidRDefault="005A0FF4" w:rsidP="00E85F32">
      <w:pPr>
        <w:pStyle w:val="paragraph"/>
      </w:pPr>
      <w:r w:rsidRPr="00DE525C">
        <w:tab/>
        <w:t>(b)</w:t>
      </w:r>
      <w:r w:rsidRPr="00DE525C">
        <w:tab/>
        <w:t>the Minister who is responsible for the body; or</w:t>
      </w:r>
    </w:p>
    <w:p w:rsidR="005A0FF4" w:rsidRPr="00DE525C" w:rsidRDefault="005A0FF4" w:rsidP="00E85F32">
      <w:pPr>
        <w:pStyle w:val="paragraph"/>
      </w:pPr>
      <w:r w:rsidRPr="00DE525C">
        <w:tab/>
        <w:t>(c)</w:t>
      </w:r>
      <w:r w:rsidRPr="00DE525C">
        <w:tab/>
        <w:t>if the Finance Minister is responsible for the body—the Secretary of the Department.</w:t>
      </w:r>
    </w:p>
    <w:p w:rsidR="005A0FF4" w:rsidRPr="00DE525C" w:rsidRDefault="005A0FF4" w:rsidP="00E85F32">
      <w:pPr>
        <w:pStyle w:val="notetext"/>
      </w:pPr>
      <w:r w:rsidRPr="00DE525C">
        <w:t>Note:</w:t>
      </w:r>
      <w:r w:rsidRPr="00DE525C">
        <w:tab/>
        <w:t xml:space="preserve">For </w:t>
      </w:r>
      <w:r w:rsidRPr="00DE525C">
        <w:rPr>
          <w:b/>
          <w:i/>
        </w:rPr>
        <w:t>Department</w:t>
      </w:r>
      <w:r w:rsidRPr="00DE525C">
        <w:t>, see subsection</w:t>
      </w:r>
      <w:r w:rsidR="00DE525C">
        <w:t> </w:t>
      </w:r>
      <w:r w:rsidRPr="00DE525C">
        <w:t xml:space="preserve">19A(3) of the </w:t>
      </w:r>
      <w:r w:rsidRPr="00DE525C">
        <w:rPr>
          <w:i/>
        </w:rPr>
        <w:t>Acts Interpretation Act 1901</w:t>
      </w:r>
      <w:r w:rsidRPr="00DE525C">
        <w:t>.</w:t>
      </w:r>
    </w:p>
    <w:p w:rsidR="005A0FF4" w:rsidRPr="00DE525C" w:rsidRDefault="005A0FF4" w:rsidP="00E85F32">
      <w:pPr>
        <w:pStyle w:val="subsection"/>
      </w:pPr>
      <w:r w:rsidRPr="00DE525C">
        <w:lastRenderedPageBreak/>
        <w:tab/>
        <w:t>(2)</w:t>
      </w:r>
      <w:r w:rsidRPr="00DE525C">
        <w:tab/>
        <w:t xml:space="preserve">If a request is made under </w:t>
      </w:r>
      <w:r w:rsidR="00DE525C">
        <w:t>subsection (</w:t>
      </w:r>
      <w:r w:rsidRPr="00DE525C">
        <w:t>1), the Finance Minister may, by writing, determine that the item is to be reduced by the amount specified in the request.</w:t>
      </w:r>
    </w:p>
    <w:p w:rsidR="005A0FF4" w:rsidRPr="00DE525C" w:rsidRDefault="005A0FF4" w:rsidP="00E85F32">
      <w:pPr>
        <w:pStyle w:val="subsection"/>
      </w:pPr>
      <w:r w:rsidRPr="00DE525C">
        <w:tab/>
        <w:t>(3)</w:t>
      </w:r>
      <w:r w:rsidRPr="00DE525C">
        <w:tab/>
        <w:t>However, the determination has no effect to the extent that it would reduce the item below nil, after subtracting amounts that have been paid to the body in respect of the item.</w:t>
      </w:r>
    </w:p>
    <w:p w:rsidR="005A0FF4" w:rsidRPr="00DE525C" w:rsidRDefault="005A0FF4" w:rsidP="00E85F32">
      <w:pPr>
        <w:pStyle w:val="subsection"/>
      </w:pPr>
      <w:r w:rsidRPr="00DE525C">
        <w:tab/>
        <w:t>(4)</w:t>
      </w:r>
      <w:r w:rsidRPr="00DE525C">
        <w:tab/>
        <w:t>The item is taken to be reduced in accordance with the determination.</w:t>
      </w:r>
    </w:p>
    <w:p w:rsidR="005A0FF4" w:rsidRPr="00DE525C" w:rsidRDefault="005A0FF4" w:rsidP="00E85F32">
      <w:pPr>
        <w:pStyle w:val="subsection"/>
      </w:pPr>
      <w:r w:rsidRPr="00DE525C">
        <w:tab/>
        <w:t>(5)</w:t>
      </w:r>
      <w:r w:rsidRPr="00DE525C">
        <w:tab/>
        <w:t>Despite subsection</w:t>
      </w:r>
      <w:r w:rsidR="00DE525C">
        <w:t> </w:t>
      </w:r>
      <w:r w:rsidRPr="00DE525C">
        <w:t xml:space="preserve">33(3) of the </w:t>
      </w:r>
      <w:r w:rsidRPr="00DE525C">
        <w:rPr>
          <w:i/>
        </w:rPr>
        <w:t>Acts Interpretation Act 1901</w:t>
      </w:r>
      <w:r w:rsidRPr="00DE525C">
        <w:t>, the determination must not be rescinded, revoked, amended or varied.</w:t>
      </w:r>
    </w:p>
    <w:p w:rsidR="005A0FF4" w:rsidRPr="00DE525C" w:rsidRDefault="005A0FF4" w:rsidP="00E85F32">
      <w:pPr>
        <w:pStyle w:val="subsection"/>
      </w:pPr>
      <w:r w:rsidRPr="00DE525C">
        <w:tab/>
        <w:t>(6)</w:t>
      </w:r>
      <w:r w:rsidRPr="00DE525C">
        <w:tab/>
        <w:t>Subsection</w:t>
      </w:r>
      <w:r w:rsidR="00DE525C">
        <w:t> </w:t>
      </w:r>
      <w:r w:rsidR="007A03FA" w:rsidRPr="00DE525C">
        <w:t>11</w:t>
      </w:r>
      <w:r w:rsidRPr="00DE525C">
        <w:t>(2) does not limit the reduction of a CAC Act body payment item under this section.</w:t>
      </w:r>
    </w:p>
    <w:p w:rsidR="005A0FF4" w:rsidRPr="00DE525C" w:rsidRDefault="005A0FF4" w:rsidP="00E85F32">
      <w:pPr>
        <w:pStyle w:val="subsection"/>
      </w:pPr>
      <w:r w:rsidRPr="00DE525C">
        <w:tab/>
        <w:t>(7)</w:t>
      </w:r>
      <w:r w:rsidRPr="00DE525C">
        <w:tab/>
        <w:t xml:space="preserve">A request made under </w:t>
      </w:r>
      <w:r w:rsidR="00DE525C">
        <w:t>subsection (</w:t>
      </w:r>
      <w:r w:rsidRPr="00DE525C">
        <w:t>1) is not a legislative instrument.</w:t>
      </w:r>
    </w:p>
    <w:p w:rsidR="005A0FF4" w:rsidRPr="00DE525C" w:rsidRDefault="005A0FF4" w:rsidP="00E85F32">
      <w:pPr>
        <w:pStyle w:val="subsection"/>
      </w:pPr>
      <w:r w:rsidRPr="00DE525C">
        <w:tab/>
        <w:t>(8)</w:t>
      </w:r>
      <w:r w:rsidRPr="00DE525C">
        <w:tab/>
        <w:t xml:space="preserve">A determination made under </w:t>
      </w:r>
      <w:r w:rsidR="00DE525C">
        <w:t>subsection (</w:t>
      </w:r>
      <w:r w:rsidRPr="00DE525C">
        <w:t>2) is a legislative instrument and, despite subsection</w:t>
      </w:r>
      <w:r w:rsidR="00DE525C">
        <w:t> </w:t>
      </w:r>
      <w:r w:rsidRPr="00DE525C">
        <w:t xml:space="preserve">44(2) of the </w:t>
      </w:r>
      <w:r w:rsidRPr="00DE525C">
        <w:rPr>
          <w:i/>
        </w:rPr>
        <w:t>Legislative Instruments Act 2003</w:t>
      </w:r>
      <w:r w:rsidRPr="00DE525C">
        <w:t>, section</w:t>
      </w:r>
      <w:r w:rsidR="00DE525C">
        <w:t> </w:t>
      </w:r>
      <w:r w:rsidRPr="00DE525C">
        <w:t>42 (disallowance) of that Act applies to the determination. However, Part</w:t>
      </w:r>
      <w:r w:rsidR="00DE525C">
        <w:t> </w:t>
      </w:r>
      <w:r w:rsidRPr="00DE525C">
        <w:t>6 (</w:t>
      </w:r>
      <w:proofErr w:type="spellStart"/>
      <w:r w:rsidRPr="00DE525C">
        <w:t>sunsetting</w:t>
      </w:r>
      <w:proofErr w:type="spellEnd"/>
      <w:r w:rsidRPr="00DE525C">
        <w:t>) of that Act does not apply to the determination.</w:t>
      </w:r>
    </w:p>
    <w:p w:rsidR="005A0FF4" w:rsidRPr="00DE525C" w:rsidRDefault="007A03FA" w:rsidP="00E85F32">
      <w:pPr>
        <w:pStyle w:val="ActHead5"/>
      </w:pPr>
      <w:bookmarkStart w:id="18" w:name="_Toc364756477"/>
      <w:r w:rsidRPr="00DE525C">
        <w:rPr>
          <w:rStyle w:val="CharSectno"/>
        </w:rPr>
        <w:t>15</w:t>
      </w:r>
      <w:r w:rsidR="005A0FF4" w:rsidRPr="00DE525C">
        <w:t xml:space="preserve">  Advance to the Finance Minister</w:t>
      </w:r>
      <w:bookmarkEnd w:id="18"/>
    </w:p>
    <w:p w:rsidR="005A0FF4" w:rsidRPr="00DE525C" w:rsidRDefault="005A0FF4" w:rsidP="00E85F32">
      <w:pPr>
        <w:pStyle w:val="subsection"/>
      </w:pPr>
      <w:r w:rsidRPr="00DE525C">
        <w:tab/>
        <w:t>(1)</w:t>
      </w:r>
      <w:r w:rsidRPr="00DE525C">
        <w:tab/>
        <w:t>This section applies if the Finance Minister is satisfied that there is an urgent need for expenditure, in the current year, that is not provided for, or is insufficiently provided for, in Schedule</w:t>
      </w:r>
      <w:r w:rsidR="00DE525C">
        <w:t> </w:t>
      </w:r>
      <w:r w:rsidRPr="00DE525C">
        <w:t>2:</w:t>
      </w:r>
    </w:p>
    <w:p w:rsidR="005A0FF4" w:rsidRPr="00DE525C" w:rsidRDefault="005A0FF4" w:rsidP="00E85F32">
      <w:pPr>
        <w:pStyle w:val="paragraph"/>
      </w:pPr>
      <w:r w:rsidRPr="00DE525C">
        <w:tab/>
        <w:t>(a)</w:t>
      </w:r>
      <w:r w:rsidRPr="00DE525C">
        <w:tab/>
        <w:t>because of an erroneous omission or understatement; or</w:t>
      </w:r>
    </w:p>
    <w:p w:rsidR="005A0FF4" w:rsidRPr="00DE525C" w:rsidRDefault="005A0FF4" w:rsidP="00E85F32">
      <w:pPr>
        <w:pStyle w:val="paragraph"/>
      </w:pPr>
      <w:r w:rsidRPr="00DE525C">
        <w:tab/>
        <w:t>(b)</w:t>
      </w:r>
      <w:r w:rsidRPr="00DE525C">
        <w:tab/>
        <w:t>because the expenditure was unforeseen until after the last day on which it was practicable to provide for it in the Bill for this Act before that Bill was introduced into the House of Representatives.</w:t>
      </w:r>
    </w:p>
    <w:p w:rsidR="005A0FF4" w:rsidRPr="00DE525C" w:rsidRDefault="005A0FF4" w:rsidP="00E85F32">
      <w:pPr>
        <w:pStyle w:val="subsection"/>
      </w:pPr>
      <w:r w:rsidRPr="00DE525C">
        <w:tab/>
        <w:t>(2)</w:t>
      </w:r>
      <w:r w:rsidRPr="00DE525C">
        <w:tab/>
        <w:t>This Act has effect as if Schedule</w:t>
      </w:r>
      <w:r w:rsidR="00DE525C">
        <w:t> </w:t>
      </w:r>
      <w:r w:rsidRPr="00DE525C">
        <w:t>2 were amended, in accordance with a determination of the Finance Minister, to make provision for so much (if any) of the expenditure as the Finance Minister determines.</w:t>
      </w:r>
    </w:p>
    <w:p w:rsidR="005A0FF4" w:rsidRPr="00DE525C" w:rsidRDefault="005A0FF4" w:rsidP="00E85F32">
      <w:pPr>
        <w:pStyle w:val="subsection"/>
      </w:pPr>
      <w:r w:rsidRPr="00DE525C">
        <w:lastRenderedPageBreak/>
        <w:tab/>
        <w:t>(3)</w:t>
      </w:r>
      <w:r w:rsidRPr="00DE525C">
        <w:tab/>
        <w:t xml:space="preserve">The total of the amounts determined under </w:t>
      </w:r>
      <w:r w:rsidR="00DE525C">
        <w:t>subsection (</w:t>
      </w:r>
      <w:r w:rsidRPr="00DE525C">
        <w:t>2) cannot be more than $380 million.</w:t>
      </w:r>
    </w:p>
    <w:p w:rsidR="005A0FF4" w:rsidRPr="00DE525C" w:rsidRDefault="005A0FF4" w:rsidP="00E85F32">
      <w:pPr>
        <w:pStyle w:val="subsection"/>
      </w:pPr>
      <w:r w:rsidRPr="00DE525C">
        <w:tab/>
        <w:t>(4)</w:t>
      </w:r>
      <w:r w:rsidRPr="00DE525C">
        <w:tab/>
        <w:t xml:space="preserve">A determination made under </w:t>
      </w:r>
      <w:r w:rsidR="00DE525C">
        <w:t>subsection (</w:t>
      </w:r>
      <w:r w:rsidRPr="00DE525C">
        <w:t>2) is a legislative instrument, but neither section</w:t>
      </w:r>
      <w:r w:rsidR="00DE525C">
        <w:t> </w:t>
      </w:r>
      <w:r w:rsidRPr="00DE525C">
        <w:t>42 (disallowance) nor Part</w:t>
      </w:r>
      <w:r w:rsidR="00DE525C">
        <w:t> </w:t>
      </w:r>
      <w:r w:rsidRPr="00DE525C">
        <w:t>6 (</w:t>
      </w:r>
      <w:proofErr w:type="spellStart"/>
      <w:r w:rsidRPr="00DE525C">
        <w:t>sunsetting</w:t>
      </w:r>
      <w:proofErr w:type="spellEnd"/>
      <w:r w:rsidRPr="00DE525C">
        <w:t xml:space="preserve">) of the </w:t>
      </w:r>
      <w:r w:rsidRPr="00DE525C">
        <w:rPr>
          <w:i/>
        </w:rPr>
        <w:t>Legislative Instruments Act 2003</w:t>
      </w:r>
      <w:r w:rsidRPr="00DE525C">
        <w:t xml:space="preserve"> applies to the determination.</w:t>
      </w:r>
    </w:p>
    <w:p w:rsidR="005A0FF4" w:rsidRPr="00DE525C" w:rsidRDefault="005A0FF4" w:rsidP="00C11002">
      <w:pPr>
        <w:pStyle w:val="ActHead2"/>
        <w:pageBreakBefore/>
      </w:pPr>
      <w:bookmarkStart w:id="19" w:name="_Toc364756478"/>
      <w:r w:rsidRPr="00DE525C">
        <w:rPr>
          <w:rStyle w:val="CharPartNo"/>
        </w:rPr>
        <w:lastRenderedPageBreak/>
        <w:t>Part</w:t>
      </w:r>
      <w:r w:rsidR="00DE525C" w:rsidRPr="00DE525C">
        <w:rPr>
          <w:rStyle w:val="CharPartNo"/>
        </w:rPr>
        <w:t> </w:t>
      </w:r>
      <w:r w:rsidRPr="00DE525C">
        <w:rPr>
          <w:rStyle w:val="CharPartNo"/>
        </w:rPr>
        <w:t>4</w:t>
      </w:r>
      <w:r w:rsidRPr="00DE525C">
        <w:t>—</w:t>
      </w:r>
      <w:r w:rsidRPr="00DE525C">
        <w:rPr>
          <w:rStyle w:val="CharPartText"/>
        </w:rPr>
        <w:t>General drawing rights limits</w:t>
      </w:r>
      <w:bookmarkEnd w:id="19"/>
    </w:p>
    <w:p w:rsidR="005A0FF4" w:rsidRPr="00DE525C" w:rsidRDefault="005A0FF4" w:rsidP="00E85F32">
      <w:pPr>
        <w:pStyle w:val="Header"/>
      </w:pPr>
      <w:r w:rsidRPr="00DE525C">
        <w:rPr>
          <w:rStyle w:val="CharDivNo"/>
        </w:rPr>
        <w:t xml:space="preserve"> </w:t>
      </w:r>
      <w:r w:rsidRPr="00DE525C">
        <w:rPr>
          <w:rStyle w:val="CharDivText"/>
        </w:rPr>
        <w:t xml:space="preserve"> </w:t>
      </w:r>
    </w:p>
    <w:p w:rsidR="005A0FF4" w:rsidRPr="00DE525C" w:rsidRDefault="007A03FA" w:rsidP="00E85F32">
      <w:pPr>
        <w:pStyle w:val="ActHead5"/>
      </w:pPr>
      <w:bookmarkStart w:id="20" w:name="_Toc364756479"/>
      <w:r w:rsidRPr="00DE525C">
        <w:rPr>
          <w:rStyle w:val="CharSectno"/>
        </w:rPr>
        <w:t>16</w:t>
      </w:r>
      <w:r w:rsidR="005A0FF4" w:rsidRPr="00DE525C">
        <w:t xml:space="preserve">  General drawing rights limits</w:t>
      </w:r>
      <w:bookmarkEnd w:id="20"/>
    </w:p>
    <w:p w:rsidR="005A0FF4" w:rsidRPr="00DE525C" w:rsidRDefault="005A0FF4" w:rsidP="00E85F32">
      <w:pPr>
        <w:pStyle w:val="SubsectionHead"/>
      </w:pPr>
      <w:r w:rsidRPr="00DE525C">
        <w:t>Building Australia Fund</w:t>
      </w:r>
    </w:p>
    <w:p w:rsidR="005A0FF4" w:rsidRPr="00DE525C" w:rsidRDefault="005A0FF4" w:rsidP="00E85F32">
      <w:pPr>
        <w:pStyle w:val="subsection"/>
      </w:pPr>
      <w:r w:rsidRPr="00DE525C">
        <w:tab/>
        <w:t>(1)</w:t>
      </w:r>
      <w:r w:rsidRPr="00DE525C">
        <w:tab/>
        <w:t>The general drawing rights limit for the current year for the purposes of section</w:t>
      </w:r>
      <w:r w:rsidR="00DE525C">
        <w:t> </w:t>
      </w:r>
      <w:r w:rsidRPr="00DE525C">
        <w:t xml:space="preserve">109 of the </w:t>
      </w:r>
      <w:r w:rsidRPr="00DE525C">
        <w:rPr>
          <w:i/>
        </w:rPr>
        <w:t>Nation</w:t>
      </w:r>
      <w:r w:rsidR="00DE525C">
        <w:rPr>
          <w:i/>
        </w:rPr>
        <w:noBreakHyphen/>
      </w:r>
      <w:r w:rsidRPr="00DE525C">
        <w:rPr>
          <w:i/>
        </w:rPr>
        <w:t>building Funds Act 2008</w:t>
      </w:r>
      <w:r w:rsidRPr="00DE525C">
        <w:t xml:space="preserve"> is </w:t>
      </w:r>
      <w:r w:rsidR="00635658" w:rsidRPr="00DE525C">
        <w:t>$1,956,200,000</w:t>
      </w:r>
      <w:r w:rsidRPr="00DE525C">
        <w:t>.</w:t>
      </w:r>
    </w:p>
    <w:p w:rsidR="005A0FF4" w:rsidRPr="00DE525C" w:rsidRDefault="005A0FF4" w:rsidP="00E85F32">
      <w:pPr>
        <w:pStyle w:val="SubsectionHead"/>
      </w:pPr>
      <w:r w:rsidRPr="00DE525C">
        <w:t>Education Investment Fund</w:t>
      </w:r>
    </w:p>
    <w:p w:rsidR="005A0FF4" w:rsidRPr="00DE525C" w:rsidRDefault="005A0FF4" w:rsidP="00E85F32">
      <w:pPr>
        <w:pStyle w:val="subsection"/>
      </w:pPr>
      <w:r w:rsidRPr="00DE525C">
        <w:tab/>
        <w:t>(2)</w:t>
      </w:r>
      <w:r w:rsidRPr="00DE525C">
        <w:tab/>
        <w:t>The general drawing rights limit for the current year for the purposes of section</w:t>
      </w:r>
      <w:r w:rsidR="00DE525C">
        <w:t> </w:t>
      </w:r>
      <w:r w:rsidRPr="00DE525C">
        <w:t xml:space="preserve">199 of the </w:t>
      </w:r>
      <w:r w:rsidRPr="00DE525C">
        <w:rPr>
          <w:i/>
        </w:rPr>
        <w:t>Nation</w:t>
      </w:r>
      <w:r w:rsidR="00DE525C">
        <w:rPr>
          <w:i/>
        </w:rPr>
        <w:noBreakHyphen/>
      </w:r>
      <w:r w:rsidRPr="00DE525C">
        <w:rPr>
          <w:i/>
        </w:rPr>
        <w:t>building Funds Act 2008</w:t>
      </w:r>
      <w:r w:rsidRPr="00DE525C">
        <w:t xml:space="preserve"> is $</w:t>
      </w:r>
      <w:r w:rsidR="00635658" w:rsidRPr="00DE525C">
        <w:t>1,061,305,000</w:t>
      </w:r>
      <w:r w:rsidR="000A3F85" w:rsidRPr="00DE525C">
        <w:t>.</w:t>
      </w:r>
    </w:p>
    <w:p w:rsidR="005A0FF4" w:rsidRPr="00DE525C" w:rsidRDefault="005A0FF4" w:rsidP="00E85F32">
      <w:pPr>
        <w:pStyle w:val="SubsectionHead"/>
      </w:pPr>
      <w:r w:rsidRPr="00DE525C">
        <w:t>Health and Hospitals Fund</w:t>
      </w:r>
    </w:p>
    <w:p w:rsidR="005A0FF4" w:rsidRPr="00DE525C" w:rsidRDefault="005A0FF4" w:rsidP="00E85F32">
      <w:pPr>
        <w:pStyle w:val="subsection"/>
      </w:pPr>
      <w:r w:rsidRPr="00DE525C">
        <w:tab/>
        <w:t>(3)</w:t>
      </w:r>
      <w:r w:rsidRPr="00DE525C">
        <w:tab/>
        <w:t>The general drawing rights limit for the current year for the purposes of section</w:t>
      </w:r>
      <w:r w:rsidR="00DE525C">
        <w:t> </w:t>
      </w:r>
      <w:r w:rsidRPr="00DE525C">
        <w:t xml:space="preserve">267 of the </w:t>
      </w:r>
      <w:r w:rsidRPr="00DE525C">
        <w:rPr>
          <w:i/>
        </w:rPr>
        <w:t>Nation</w:t>
      </w:r>
      <w:r w:rsidR="00DE525C">
        <w:rPr>
          <w:i/>
        </w:rPr>
        <w:noBreakHyphen/>
      </w:r>
      <w:r w:rsidRPr="00DE525C">
        <w:rPr>
          <w:i/>
        </w:rPr>
        <w:t>building Funds Act 2008</w:t>
      </w:r>
      <w:r w:rsidRPr="00DE525C">
        <w:t xml:space="preserve"> is </w:t>
      </w:r>
      <w:r w:rsidR="000A3F85" w:rsidRPr="00DE525C">
        <w:t>$</w:t>
      </w:r>
      <w:r w:rsidR="00635658" w:rsidRPr="00DE525C">
        <w:t>1,287,120,000</w:t>
      </w:r>
      <w:r w:rsidRPr="00DE525C">
        <w:t>.</w:t>
      </w:r>
    </w:p>
    <w:p w:rsidR="005A0FF4" w:rsidRPr="00DE525C" w:rsidRDefault="005A0FF4" w:rsidP="00E85F32">
      <w:pPr>
        <w:pStyle w:val="SubsectionHead"/>
      </w:pPr>
      <w:r w:rsidRPr="00DE525C">
        <w:t>General purpose financial assistance</w:t>
      </w:r>
    </w:p>
    <w:p w:rsidR="005A0FF4" w:rsidRPr="00DE525C" w:rsidRDefault="005A0FF4" w:rsidP="00E85F32">
      <w:pPr>
        <w:pStyle w:val="subsection"/>
      </w:pPr>
      <w:r w:rsidRPr="00DE525C">
        <w:tab/>
        <w:t>(4)</w:t>
      </w:r>
      <w:r w:rsidRPr="00DE525C">
        <w:tab/>
        <w:t>The general drawing rights limit for the current year for the purposes of section</w:t>
      </w:r>
      <w:r w:rsidR="00DE525C">
        <w:t> </w:t>
      </w:r>
      <w:r w:rsidRPr="00DE525C">
        <w:t xml:space="preserve">9 of the </w:t>
      </w:r>
      <w:r w:rsidRPr="00DE525C">
        <w:rPr>
          <w:i/>
        </w:rPr>
        <w:t>Federal Financial Relations Act 2009</w:t>
      </w:r>
      <w:r w:rsidRPr="00DE525C">
        <w:t xml:space="preserve"> is </w:t>
      </w:r>
      <w:r w:rsidR="000A3F85" w:rsidRPr="00DE525C">
        <w:t>$</w:t>
      </w:r>
      <w:r w:rsidR="00635658" w:rsidRPr="00DE525C">
        <w:t>1,500,000,000</w:t>
      </w:r>
      <w:r w:rsidRPr="00DE525C">
        <w:t>.</w:t>
      </w:r>
    </w:p>
    <w:p w:rsidR="005A0FF4" w:rsidRPr="00DE525C" w:rsidRDefault="005A0FF4" w:rsidP="00E85F32">
      <w:pPr>
        <w:pStyle w:val="SubsectionHead"/>
      </w:pPr>
      <w:r w:rsidRPr="00DE525C">
        <w:t>National partnership payments</w:t>
      </w:r>
    </w:p>
    <w:p w:rsidR="005A0FF4" w:rsidRPr="00DE525C" w:rsidRDefault="005A0FF4" w:rsidP="00E85F32">
      <w:pPr>
        <w:pStyle w:val="subsection"/>
      </w:pPr>
      <w:r w:rsidRPr="00DE525C">
        <w:tab/>
        <w:t>(5)</w:t>
      </w:r>
      <w:r w:rsidRPr="00DE525C">
        <w:tab/>
        <w:t>The general drawing rights limit for the current year for the purposes of section</w:t>
      </w:r>
      <w:r w:rsidR="00DE525C">
        <w:t> </w:t>
      </w:r>
      <w:r w:rsidRPr="00DE525C">
        <w:t xml:space="preserve">16 of the </w:t>
      </w:r>
      <w:r w:rsidRPr="00DE525C">
        <w:rPr>
          <w:i/>
        </w:rPr>
        <w:t>Federal Financial Relations Act 2009</w:t>
      </w:r>
      <w:r w:rsidRPr="00DE525C">
        <w:t xml:space="preserve"> is </w:t>
      </w:r>
      <w:r w:rsidR="000A3F85" w:rsidRPr="00DE525C">
        <w:t>$</w:t>
      </w:r>
      <w:r w:rsidR="00635658" w:rsidRPr="00DE525C">
        <w:t>18,000,000,000</w:t>
      </w:r>
      <w:r w:rsidRPr="00DE525C">
        <w:t>.</w:t>
      </w:r>
    </w:p>
    <w:p w:rsidR="005A0FF4" w:rsidRPr="00DE525C" w:rsidRDefault="007A03FA" w:rsidP="00E85F32">
      <w:pPr>
        <w:pStyle w:val="ActHead5"/>
      </w:pPr>
      <w:bookmarkStart w:id="21" w:name="_Toc364756480"/>
      <w:r w:rsidRPr="00DE525C">
        <w:rPr>
          <w:rStyle w:val="CharSectno"/>
        </w:rPr>
        <w:t>17</w:t>
      </w:r>
      <w:r w:rsidR="005A0FF4" w:rsidRPr="00DE525C">
        <w:t xml:space="preserve">  Adjustments for GST</w:t>
      </w:r>
      <w:bookmarkEnd w:id="21"/>
    </w:p>
    <w:p w:rsidR="005A0FF4" w:rsidRPr="00DE525C" w:rsidRDefault="005A0FF4" w:rsidP="00E85F32">
      <w:pPr>
        <w:pStyle w:val="subsection"/>
      </w:pPr>
      <w:r w:rsidRPr="00DE525C">
        <w:tab/>
      </w:r>
      <w:r w:rsidRPr="00DE525C">
        <w:tab/>
        <w:t>If:</w:t>
      </w:r>
    </w:p>
    <w:p w:rsidR="005A0FF4" w:rsidRPr="00DE525C" w:rsidRDefault="005A0FF4" w:rsidP="00E85F32">
      <w:pPr>
        <w:pStyle w:val="paragraph"/>
      </w:pPr>
      <w:r w:rsidRPr="00DE525C">
        <w:lastRenderedPageBreak/>
        <w:tab/>
        <w:t>(a)</w:t>
      </w:r>
      <w:r w:rsidRPr="00DE525C">
        <w:tab/>
        <w:t>a payment in respect of an acquisition or importation is made in reliance on a general drawing rights limit specified in section</w:t>
      </w:r>
      <w:r w:rsidR="00DE525C">
        <w:t> </w:t>
      </w:r>
      <w:r w:rsidR="007A03FA" w:rsidRPr="00DE525C">
        <w:t>16</w:t>
      </w:r>
      <w:r w:rsidRPr="00DE525C">
        <w:t>; and</w:t>
      </w:r>
    </w:p>
    <w:p w:rsidR="005A0FF4" w:rsidRPr="00DE525C" w:rsidRDefault="005A0FF4" w:rsidP="00E85F32">
      <w:pPr>
        <w:pStyle w:val="paragraph"/>
      </w:pPr>
      <w:r w:rsidRPr="00DE525C">
        <w:tab/>
        <w:t>(b)</w:t>
      </w:r>
      <w:r w:rsidRPr="00DE525C">
        <w:tab/>
        <w:t>a GST qualifying amount arises for that acquisition or importation;</w:t>
      </w:r>
    </w:p>
    <w:p w:rsidR="005A0FF4" w:rsidRPr="00DE525C" w:rsidRDefault="005A0FF4" w:rsidP="00E85F32">
      <w:pPr>
        <w:pStyle w:val="subsection2"/>
      </w:pPr>
      <w:r w:rsidRPr="00DE525C">
        <w:t>then the general drawing rights limit is increased by the amount of the GST qualifying amount.</w:t>
      </w:r>
    </w:p>
    <w:p w:rsidR="00E61AB9" w:rsidRPr="00DE525C" w:rsidRDefault="00E61AB9" w:rsidP="00C11002">
      <w:pPr>
        <w:pStyle w:val="ActHead2"/>
        <w:pageBreakBefore/>
      </w:pPr>
      <w:bookmarkStart w:id="22" w:name="_Toc364756481"/>
      <w:r w:rsidRPr="00DE525C">
        <w:rPr>
          <w:rStyle w:val="CharPartNo"/>
        </w:rPr>
        <w:lastRenderedPageBreak/>
        <w:t>Part</w:t>
      </w:r>
      <w:r w:rsidR="00DE525C" w:rsidRPr="00DE525C">
        <w:rPr>
          <w:rStyle w:val="CharPartNo"/>
        </w:rPr>
        <w:t> </w:t>
      </w:r>
      <w:r w:rsidRPr="00DE525C">
        <w:rPr>
          <w:rStyle w:val="CharPartNo"/>
        </w:rPr>
        <w:t>5</w:t>
      </w:r>
      <w:r w:rsidRPr="00DE525C">
        <w:t>—</w:t>
      </w:r>
      <w:r w:rsidRPr="00DE525C">
        <w:rPr>
          <w:rStyle w:val="CharPartText"/>
        </w:rPr>
        <w:t>Amendment of the Commonwealth Inscribed Stock Act 1911</w:t>
      </w:r>
      <w:bookmarkEnd w:id="22"/>
    </w:p>
    <w:p w:rsidR="00E61AB9" w:rsidRPr="00DE525C" w:rsidRDefault="00E61AB9" w:rsidP="00E85F32">
      <w:pPr>
        <w:pStyle w:val="Header"/>
      </w:pPr>
      <w:r w:rsidRPr="00DE525C">
        <w:rPr>
          <w:rStyle w:val="CharDivNo"/>
        </w:rPr>
        <w:t xml:space="preserve"> </w:t>
      </w:r>
      <w:r w:rsidRPr="00DE525C">
        <w:rPr>
          <w:rStyle w:val="CharDivText"/>
        </w:rPr>
        <w:t xml:space="preserve"> </w:t>
      </w:r>
    </w:p>
    <w:p w:rsidR="00382E20" w:rsidRPr="00DE525C" w:rsidRDefault="007A03FA" w:rsidP="00E85F32">
      <w:pPr>
        <w:pStyle w:val="ActHead5"/>
      </w:pPr>
      <w:bookmarkStart w:id="23" w:name="_Toc364756482"/>
      <w:r w:rsidRPr="00DE525C">
        <w:rPr>
          <w:rStyle w:val="CharSectno"/>
        </w:rPr>
        <w:t>18</w:t>
      </w:r>
      <w:r w:rsidR="00E61AB9" w:rsidRPr="00DE525C">
        <w:t xml:space="preserve">  </w:t>
      </w:r>
      <w:r w:rsidR="00530115" w:rsidRPr="00DE525C">
        <w:t>Amendment</w:t>
      </w:r>
      <w:r w:rsidR="00382E20" w:rsidRPr="00DE525C">
        <w:t>s</w:t>
      </w:r>
      <w:bookmarkEnd w:id="23"/>
    </w:p>
    <w:p w:rsidR="00E61AB9" w:rsidRPr="00DE525C" w:rsidRDefault="002021BF" w:rsidP="00E85F32">
      <w:pPr>
        <w:pStyle w:val="subsection"/>
      </w:pPr>
      <w:r w:rsidRPr="00DE525C">
        <w:tab/>
      </w:r>
      <w:r w:rsidR="00382E20" w:rsidRPr="00DE525C">
        <w:t>(1)</w:t>
      </w:r>
      <w:r w:rsidR="00E61AB9" w:rsidRPr="00DE525C">
        <w:tab/>
      </w:r>
      <w:r w:rsidR="00BA707F" w:rsidRPr="00DE525C">
        <w:t>Subsection</w:t>
      </w:r>
      <w:r w:rsidR="00DE525C">
        <w:t> </w:t>
      </w:r>
      <w:r w:rsidR="00BA707F" w:rsidRPr="00DE525C">
        <w:t xml:space="preserve">5(1) of the </w:t>
      </w:r>
      <w:r w:rsidR="00BA707F" w:rsidRPr="00DE525C">
        <w:rPr>
          <w:i/>
        </w:rPr>
        <w:t>Commonwealth Inscribed Stock Act 1911</w:t>
      </w:r>
      <w:r w:rsidR="00BA707F" w:rsidRPr="00DE525C">
        <w:t xml:space="preserve"> is amended by omitting “$75” and substituting “$250”.</w:t>
      </w:r>
    </w:p>
    <w:p w:rsidR="002021BF" w:rsidRPr="00DE525C" w:rsidRDefault="002021BF" w:rsidP="00E85F32">
      <w:pPr>
        <w:pStyle w:val="subsection"/>
      </w:pPr>
      <w:r w:rsidRPr="00DE525C">
        <w:tab/>
      </w:r>
      <w:r w:rsidR="00382E20" w:rsidRPr="00DE525C">
        <w:t>(2)</w:t>
      </w:r>
      <w:r w:rsidRPr="00DE525C">
        <w:tab/>
        <w:t>Section</w:t>
      </w:r>
      <w:r w:rsidR="00DE525C">
        <w:t> </w:t>
      </w:r>
      <w:r w:rsidRPr="00DE525C">
        <w:t xml:space="preserve">5A of the </w:t>
      </w:r>
      <w:r w:rsidRPr="00DE525C">
        <w:rPr>
          <w:i/>
        </w:rPr>
        <w:t>Commonwealth Inscribed Stock Act 1911</w:t>
      </w:r>
      <w:r w:rsidRPr="00DE525C">
        <w:t xml:space="preserve"> is repealed.</w:t>
      </w:r>
    </w:p>
    <w:p w:rsidR="002021BF" w:rsidRPr="00DE525C" w:rsidRDefault="002021BF" w:rsidP="00E85F32">
      <w:pPr>
        <w:pStyle w:val="subsection"/>
      </w:pPr>
      <w:r w:rsidRPr="00DE525C">
        <w:tab/>
      </w:r>
      <w:r w:rsidR="00382E20" w:rsidRPr="00DE525C">
        <w:t>(3)</w:t>
      </w:r>
      <w:r w:rsidRPr="00DE525C">
        <w:tab/>
        <w:t>Part</w:t>
      </w:r>
      <w:r w:rsidR="00E85F32" w:rsidRPr="00DE525C">
        <w:t> </w:t>
      </w:r>
      <w:r w:rsidRPr="00DE525C">
        <w:t xml:space="preserve">II of the </w:t>
      </w:r>
      <w:r w:rsidRPr="00DE525C">
        <w:rPr>
          <w:i/>
        </w:rPr>
        <w:t>Commonwealth Inscribed Stock Act 1911</w:t>
      </w:r>
      <w:r w:rsidRPr="00DE525C">
        <w:t xml:space="preserve"> is amended by adding the following sections (sections</w:t>
      </w:r>
      <w:r w:rsidR="00DE525C">
        <w:t> </w:t>
      </w:r>
      <w:r w:rsidRPr="00DE525C">
        <w:t>13A and 13B) at the end of the Part:</w:t>
      </w:r>
    </w:p>
    <w:p w:rsidR="002021BF" w:rsidRPr="00DE525C" w:rsidRDefault="00382E20" w:rsidP="00E85F32">
      <w:pPr>
        <w:pStyle w:val="Specials"/>
      </w:pPr>
      <w:r w:rsidRPr="00DE525C">
        <w:t>“</w:t>
      </w:r>
      <w:r w:rsidR="002021BF" w:rsidRPr="00DE525C">
        <w:t>13A  Costs and expenses relating to issue and sale of stock</w:t>
      </w:r>
    </w:p>
    <w:p w:rsidR="002021BF" w:rsidRPr="00DE525C" w:rsidRDefault="002021BF" w:rsidP="00E85F32">
      <w:pPr>
        <w:pStyle w:val="subsection"/>
      </w:pPr>
      <w:r w:rsidRPr="00DE525C">
        <w:tab/>
      </w:r>
      <w:r w:rsidRPr="00DE525C">
        <w:tab/>
        <w:t>The Consolidated Revenue Fund is appropriated to the extent necessary for the payment of:</w:t>
      </w:r>
    </w:p>
    <w:p w:rsidR="002021BF" w:rsidRPr="00DE525C" w:rsidRDefault="002021BF" w:rsidP="00E85F32">
      <w:pPr>
        <w:pStyle w:val="paragraph"/>
      </w:pPr>
      <w:r w:rsidRPr="00DE525C">
        <w:tab/>
        <w:t>(a)</w:t>
      </w:r>
      <w:r w:rsidRPr="00DE525C">
        <w:tab/>
        <w:t>the costs and expenses incurred by the Commonwealth in relation to the issue or sale of stock, including but not limited to syndication fees; and</w:t>
      </w:r>
    </w:p>
    <w:p w:rsidR="002021BF" w:rsidRPr="00DE525C" w:rsidRDefault="002021BF" w:rsidP="00E85F32">
      <w:pPr>
        <w:pStyle w:val="paragraph"/>
      </w:pPr>
      <w:r w:rsidRPr="00DE525C">
        <w:tab/>
        <w:t>(b)</w:t>
      </w:r>
      <w:r w:rsidRPr="00DE525C">
        <w:tab/>
        <w:t>the costs and expenses incurred by the Commonwealth in relation to managing stock that has been issued or sold, including but not limited to:</w:t>
      </w:r>
    </w:p>
    <w:p w:rsidR="002021BF" w:rsidRPr="00DE525C" w:rsidRDefault="002021BF" w:rsidP="00E85F32">
      <w:pPr>
        <w:pStyle w:val="paragraphsub"/>
      </w:pPr>
      <w:r w:rsidRPr="00DE525C">
        <w:tab/>
        <w:t>(</w:t>
      </w:r>
      <w:proofErr w:type="spellStart"/>
      <w:r w:rsidRPr="00DE525C">
        <w:t>i</w:t>
      </w:r>
      <w:proofErr w:type="spellEnd"/>
      <w:r w:rsidRPr="00DE525C">
        <w:t>)</w:t>
      </w:r>
      <w:r w:rsidRPr="00DE525C">
        <w:tab/>
        <w:t>Registry fees; and</w:t>
      </w:r>
    </w:p>
    <w:p w:rsidR="002021BF" w:rsidRPr="00DE525C" w:rsidRDefault="002021BF" w:rsidP="00E85F32">
      <w:pPr>
        <w:pStyle w:val="paragraphsub"/>
      </w:pPr>
      <w:r w:rsidRPr="00DE525C">
        <w:tab/>
        <w:t>(ii)</w:t>
      </w:r>
      <w:r w:rsidRPr="00DE525C">
        <w:tab/>
        <w:t>clearing and settlement facility fees.</w:t>
      </w:r>
    </w:p>
    <w:p w:rsidR="002021BF" w:rsidRPr="00DE525C" w:rsidRDefault="00382E20" w:rsidP="00E85F32">
      <w:pPr>
        <w:pStyle w:val="Specials"/>
      </w:pPr>
      <w:r w:rsidRPr="00DE525C">
        <w:t>“</w:t>
      </w:r>
      <w:r w:rsidR="002021BF" w:rsidRPr="00DE525C">
        <w:t>13B  Costs and expenses incurred in repurchasing or redeeming stock before date of maturity</w:t>
      </w:r>
    </w:p>
    <w:p w:rsidR="002021BF" w:rsidRPr="00DE525C" w:rsidRDefault="002021BF" w:rsidP="00E85F32">
      <w:pPr>
        <w:pStyle w:val="subsection"/>
      </w:pPr>
      <w:r w:rsidRPr="00DE525C">
        <w:tab/>
      </w:r>
      <w:r w:rsidRPr="00DE525C">
        <w:tab/>
        <w:t>The Consolidated Revenue Fund is appropriated to the extent necessary for the payment of the costs and expenses incurred by the Commonwealth in repurchasing or redeeming stock before the date of maturity of the stock</w:t>
      </w:r>
      <w:r w:rsidR="00E763FF" w:rsidRPr="00DE525C">
        <w:t>.”</w:t>
      </w:r>
      <w:r w:rsidRPr="00DE525C">
        <w:t>.</w:t>
      </w:r>
    </w:p>
    <w:p w:rsidR="0001139F" w:rsidRPr="00DE525C" w:rsidRDefault="007A03FA" w:rsidP="00E85F32">
      <w:pPr>
        <w:pStyle w:val="ActHead5"/>
      </w:pPr>
      <w:bookmarkStart w:id="24" w:name="_Toc364756483"/>
      <w:r w:rsidRPr="00DE525C">
        <w:rPr>
          <w:rStyle w:val="CharSectno"/>
        </w:rPr>
        <w:lastRenderedPageBreak/>
        <w:t>19</w:t>
      </w:r>
      <w:r w:rsidR="002021BF" w:rsidRPr="00DE525C">
        <w:t xml:space="preserve">  </w:t>
      </w:r>
      <w:r w:rsidR="0001139F" w:rsidRPr="00DE525C">
        <w:t>Application</w:t>
      </w:r>
      <w:bookmarkEnd w:id="24"/>
    </w:p>
    <w:p w:rsidR="00BA707F" w:rsidRPr="00DE525C" w:rsidRDefault="002021BF" w:rsidP="00E85F32">
      <w:pPr>
        <w:pStyle w:val="subsection"/>
      </w:pPr>
      <w:r w:rsidRPr="00DE525C">
        <w:tab/>
        <w:t>(1</w:t>
      </w:r>
      <w:r w:rsidR="00BA707F" w:rsidRPr="00DE525C">
        <w:t>)</w:t>
      </w:r>
      <w:r w:rsidR="00BA707F" w:rsidRPr="00DE525C">
        <w:tab/>
      </w:r>
      <w:r w:rsidRPr="00DE525C">
        <w:t>The amendment made by s</w:t>
      </w:r>
      <w:r w:rsidR="00382E20" w:rsidRPr="00DE525C">
        <w:t>ubs</w:t>
      </w:r>
      <w:r w:rsidRPr="00DE525C">
        <w:t>ection</w:t>
      </w:r>
      <w:r w:rsidR="00DE525C">
        <w:t> </w:t>
      </w:r>
      <w:r w:rsidR="007A03FA" w:rsidRPr="00DE525C">
        <w:t>18</w:t>
      </w:r>
      <w:r w:rsidR="00382E20" w:rsidRPr="00DE525C">
        <w:t>(1)</w:t>
      </w:r>
      <w:r w:rsidR="00BA707F" w:rsidRPr="00DE525C">
        <w:t xml:space="preserve"> applies to stock and securities on issue after the commencement of that </w:t>
      </w:r>
      <w:r w:rsidR="00382E20" w:rsidRPr="00DE525C">
        <w:t>subsection</w:t>
      </w:r>
      <w:r w:rsidR="00BA707F" w:rsidRPr="00DE525C">
        <w:t xml:space="preserve">, regardless of whether the stock and securities were issued before or after the commencement of that </w:t>
      </w:r>
      <w:r w:rsidR="00382E20" w:rsidRPr="00DE525C">
        <w:t>subsection</w:t>
      </w:r>
      <w:r w:rsidR="00BA707F" w:rsidRPr="00DE525C">
        <w:t>.</w:t>
      </w:r>
    </w:p>
    <w:p w:rsidR="0001139F" w:rsidRPr="00DE525C" w:rsidRDefault="0001139F" w:rsidP="00E85F32">
      <w:pPr>
        <w:pStyle w:val="subsection"/>
      </w:pPr>
      <w:r w:rsidRPr="00DE525C">
        <w:tab/>
        <w:t>(2)</w:t>
      </w:r>
      <w:r w:rsidRPr="00DE525C">
        <w:tab/>
        <w:t>Section</w:t>
      </w:r>
      <w:r w:rsidR="00DE525C">
        <w:t> </w:t>
      </w:r>
      <w:r w:rsidRPr="00DE525C">
        <w:t xml:space="preserve">13A of the </w:t>
      </w:r>
      <w:r w:rsidRPr="00DE525C">
        <w:rPr>
          <w:i/>
        </w:rPr>
        <w:t>Commonwealth Inscribed Stock Act 1911</w:t>
      </w:r>
      <w:r w:rsidRPr="00DE525C">
        <w:t xml:space="preserve">, as added by </w:t>
      </w:r>
      <w:r w:rsidR="00382E20" w:rsidRPr="00DE525C">
        <w:t>subsection</w:t>
      </w:r>
      <w:r w:rsidR="00DE525C">
        <w:t> </w:t>
      </w:r>
      <w:r w:rsidR="007A03FA" w:rsidRPr="00DE525C">
        <w:t>18</w:t>
      </w:r>
      <w:r w:rsidR="00382E20" w:rsidRPr="00DE525C">
        <w:t>(3)</w:t>
      </w:r>
      <w:r w:rsidRPr="00DE525C">
        <w:t xml:space="preserve">, applies to costs and expenses incurred by the Commonwealth after the commencement of that </w:t>
      </w:r>
      <w:r w:rsidR="00382E20" w:rsidRPr="00DE525C">
        <w:t xml:space="preserve">subsection </w:t>
      </w:r>
      <w:r w:rsidRPr="00DE525C">
        <w:t xml:space="preserve">in relation to the issue or sale of stock and the management of stock that has been issued or sold, regardless of whether the stock was issued or sold before or after the commencement of that </w:t>
      </w:r>
      <w:r w:rsidR="00382E20" w:rsidRPr="00DE525C">
        <w:t>subsection</w:t>
      </w:r>
      <w:r w:rsidRPr="00DE525C">
        <w:t>.</w:t>
      </w:r>
    </w:p>
    <w:p w:rsidR="0001139F" w:rsidRPr="00DE525C" w:rsidRDefault="0001139F" w:rsidP="00E85F32">
      <w:pPr>
        <w:pStyle w:val="subsection"/>
      </w:pPr>
      <w:r w:rsidRPr="00DE525C">
        <w:tab/>
        <w:t>(3)</w:t>
      </w:r>
      <w:r w:rsidRPr="00DE525C">
        <w:tab/>
        <w:t>Section</w:t>
      </w:r>
      <w:r w:rsidR="00DE525C">
        <w:t> </w:t>
      </w:r>
      <w:r w:rsidRPr="00DE525C">
        <w:t xml:space="preserve">13B of the </w:t>
      </w:r>
      <w:r w:rsidRPr="00DE525C">
        <w:rPr>
          <w:i/>
        </w:rPr>
        <w:t>Commonwealth Inscribed Stock Act 1911</w:t>
      </w:r>
      <w:r w:rsidRPr="00DE525C">
        <w:t xml:space="preserve">, as added by </w:t>
      </w:r>
      <w:r w:rsidR="00382E20" w:rsidRPr="00DE525C">
        <w:t>subsection</w:t>
      </w:r>
      <w:r w:rsidR="00DE525C">
        <w:t> </w:t>
      </w:r>
      <w:r w:rsidR="007A03FA" w:rsidRPr="00DE525C">
        <w:t>18</w:t>
      </w:r>
      <w:r w:rsidR="00382E20" w:rsidRPr="00DE525C">
        <w:t>(3)</w:t>
      </w:r>
      <w:r w:rsidR="002021BF" w:rsidRPr="00DE525C">
        <w:t xml:space="preserve">, </w:t>
      </w:r>
      <w:r w:rsidRPr="00DE525C">
        <w:t xml:space="preserve">applies to costs and expenses incurred by the Commonwealth after the commencement of that </w:t>
      </w:r>
      <w:r w:rsidR="00382E20" w:rsidRPr="00DE525C">
        <w:t xml:space="preserve">subsection </w:t>
      </w:r>
      <w:r w:rsidRPr="00DE525C">
        <w:t xml:space="preserve">in repurchasing or redeeming stock, regardless of whether the stock was issued or sold before or after the commencement of that </w:t>
      </w:r>
      <w:r w:rsidR="00382E20" w:rsidRPr="00DE525C">
        <w:t>subsection</w:t>
      </w:r>
      <w:r w:rsidRPr="00DE525C">
        <w:t>.</w:t>
      </w:r>
    </w:p>
    <w:p w:rsidR="005A0FF4" w:rsidRPr="00DE525C" w:rsidRDefault="005A0FF4" w:rsidP="006C37D4">
      <w:pPr>
        <w:pStyle w:val="ActHead2"/>
        <w:pageBreakBefore/>
      </w:pPr>
      <w:bookmarkStart w:id="25" w:name="_Toc364756484"/>
      <w:r w:rsidRPr="00DE525C">
        <w:rPr>
          <w:rStyle w:val="CharPartNo"/>
        </w:rPr>
        <w:lastRenderedPageBreak/>
        <w:t>Part</w:t>
      </w:r>
      <w:r w:rsidR="00DE525C" w:rsidRPr="00DE525C">
        <w:rPr>
          <w:rStyle w:val="CharPartNo"/>
        </w:rPr>
        <w:t> </w:t>
      </w:r>
      <w:r w:rsidR="00E61AB9" w:rsidRPr="00DE525C">
        <w:rPr>
          <w:rStyle w:val="CharPartNo"/>
        </w:rPr>
        <w:t>6</w:t>
      </w:r>
      <w:r w:rsidRPr="00DE525C">
        <w:t>—</w:t>
      </w:r>
      <w:r w:rsidRPr="00DE525C">
        <w:rPr>
          <w:rStyle w:val="CharPartText"/>
        </w:rPr>
        <w:t>Miscellaneous</w:t>
      </w:r>
      <w:bookmarkEnd w:id="25"/>
    </w:p>
    <w:p w:rsidR="005A0FF4" w:rsidRPr="00DE525C" w:rsidRDefault="005A0FF4" w:rsidP="00E85F32">
      <w:pPr>
        <w:pStyle w:val="Header"/>
      </w:pPr>
      <w:r w:rsidRPr="00DE525C">
        <w:rPr>
          <w:rStyle w:val="CharDivNo"/>
        </w:rPr>
        <w:t xml:space="preserve"> </w:t>
      </w:r>
      <w:r w:rsidRPr="00DE525C">
        <w:rPr>
          <w:rStyle w:val="CharDivText"/>
        </w:rPr>
        <w:t xml:space="preserve"> </w:t>
      </w:r>
    </w:p>
    <w:p w:rsidR="001A76C9" w:rsidRPr="00DE525C" w:rsidRDefault="007A03FA" w:rsidP="00E85F32">
      <w:pPr>
        <w:pStyle w:val="ActHead5"/>
      </w:pPr>
      <w:bookmarkStart w:id="26" w:name="_Toc364756485"/>
      <w:r w:rsidRPr="00DE525C">
        <w:rPr>
          <w:rStyle w:val="CharSectno"/>
        </w:rPr>
        <w:t>20</w:t>
      </w:r>
      <w:r w:rsidR="001A76C9" w:rsidRPr="00DE525C">
        <w:t xml:space="preserve">  Contingency—Department of Human Services</w:t>
      </w:r>
      <w:bookmarkEnd w:id="26"/>
    </w:p>
    <w:p w:rsidR="006A072B" w:rsidRPr="00DE525C" w:rsidRDefault="006A072B" w:rsidP="00E85F32">
      <w:pPr>
        <w:pStyle w:val="subsection"/>
      </w:pPr>
      <w:r w:rsidRPr="00DE525C">
        <w:tab/>
      </w:r>
      <w:r w:rsidRPr="00DE525C">
        <w:tab/>
        <w:t>If Schedules</w:t>
      </w:r>
      <w:r w:rsidR="00DE525C">
        <w:t> </w:t>
      </w:r>
      <w:r w:rsidRPr="00DE525C">
        <w:t xml:space="preserve">1 to 3 to the </w:t>
      </w:r>
      <w:r w:rsidRPr="00DE525C">
        <w:rPr>
          <w:i/>
        </w:rPr>
        <w:t>Human Services Legislation Amendment Act 2011</w:t>
      </w:r>
      <w:r w:rsidRPr="00DE525C">
        <w:t xml:space="preserve"> do not commence on or before 1</w:t>
      </w:r>
      <w:r w:rsidR="00DE525C">
        <w:t> </w:t>
      </w:r>
      <w:r w:rsidRPr="00DE525C">
        <w:t>July 2011, the items for the Department of Human Services in Schedule</w:t>
      </w:r>
      <w:r w:rsidR="00DE525C">
        <w:t> </w:t>
      </w:r>
      <w:r w:rsidRPr="00DE525C">
        <w:t>2 to this Act are replaced by the items set out in Schedule</w:t>
      </w:r>
      <w:r w:rsidR="00DE525C">
        <w:t> </w:t>
      </w:r>
      <w:r w:rsidRPr="00DE525C">
        <w:t>3 to this Act.</w:t>
      </w:r>
    </w:p>
    <w:p w:rsidR="005A0FF4" w:rsidRPr="00DE525C" w:rsidRDefault="007A03FA" w:rsidP="00E85F32">
      <w:pPr>
        <w:pStyle w:val="ActHead5"/>
      </w:pPr>
      <w:bookmarkStart w:id="27" w:name="_Toc364756486"/>
      <w:r w:rsidRPr="00DE525C">
        <w:rPr>
          <w:rStyle w:val="CharSectno"/>
        </w:rPr>
        <w:t>21</w:t>
      </w:r>
      <w:r w:rsidR="005A0FF4" w:rsidRPr="00DE525C">
        <w:t xml:space="preserve">  Crediting amounts to Special Accounts</w:t>
      </w:r>
      <w:bookmarkEnd w:id="27"/>
    </w:p>
    <w:p w:rsidR="005A0FF4" w:rsidRPr="00DE525C" w:rsidRDefault="005A0FF4" w:rsidP="00E85F32">
      <w:pPr>
        <w:pStyle w:val="subsection"/>
      </w:pPr>
      <w:r w:rsidRPr="00DE525C">
        <w:tab/>
      </w:r>
      <w:r w:rsidRPr="00DE525C">
        <w:tab/>
        <w:t>If any of the purposes of a Special Account is a purpose that is covered by an item (whether or not the item expressly refers to the Special Account), then amounts may be debited against the appropriation for that item and credited to that Special Account.</w:t>
      </w:r>
    </w:p>
    <w:p w:rsidR="005A0FF4" w:rsidRPr="00DE525C" w:rsidRDefault="007A03FA" w:rsidP="00E85F32">
      <w:pPr>
        <w:pStyle w:val="ActHead5"/>
      </w:pPr>
      <w:bookmarkStart w:id="28" w:name="_Toc364756487"/>
      <w:r w:rsidRPr="00DE525C">
        <w:rPr>
          <w:rStyle w:val="CharSectno"/>
        </w:rPr>
        <w:t>22</w:t>
      </w:r>
      <w:r w:rsidR="005A0FF4" w:rsidRPr="00DE525C">
        <w:t xml:space="preserve">  Conditions etc. applying to State, ACT, NT and local government items</w:t>
      </w:r>
      <w:bookmarkEnd w:id="28"/>
    </w:p>
    <w:p w:rsidR="005A0FF4" w:rsidRPr="00DE525C" w:rsidRDefault="005A0FF4" w:rsidP="00E85F32">
      <w:pPr>
        <w:pStyle w:val="subsection"/>
      </w:pPr>
      <w:r w:rsidRPr="00DE525C">
        <w:tab/>
        <w:t>(1)</w:t>
      </w:r>
      <w:r w:rsidRPr="00DE525C">
        <w:tab/>
        <w:t>This section applies to any payment made out of money appropriated by a State, ACT, NT and local government item for an outcome specified in column 2 of the table in Schedule</w:t>
      </w:r>
      <w:r w:rsidR="00DE525C">
        <w:t> </w:t>
      </w:r>
      <w:r w:rsidRPr="00DE525C">
        <w:t>1.</w:t>
      </w:r>
    </w:p>
    <w:p w:rsidR="005A0FF4" w:rsidRPr="00DE525C" w:rsidRDefault="005A0FF4" w:rsidP="00E85F32">
      <w:pPr>
        <w:pStyle w:val="subsection"/>
      </w:pPr>
      <w:r w:rsidRPr="00DE525C">
        <w:tab/>
        <w:t>(2)</w:t>
      </w:r>
      <w:r w:rsidRPr="00DE525C">
        <w:tab/>
        <w:t>The payment:</w:t>
      </w:r>
    </w:p>
    <w:p w:rsidR="005A0FF4" w:rsidRPr="00DE525C" w:rsidRDefault="005A0FF4" w:rsidP="00E85F32">
      <w:pPr>
        <w:pStyle w:val="paragraph"/>
      </w:pPr>
      <w:r w:rsidRPr="00DE525C">
        <w:tab/>
        <w:t>(a)</w:t>
      </w:r>
      <w:r w:rsidRPr="00DE525C">
        <w:tab/>
        <w:t xml:space="preserve">must be made on the terms and conditions (if any) from time to time determined, in the way described in </w:t>
      </w:r>
      <w:r w:rsidR="00DE525C">
        <w:t>subsection (</w:t>
      </w:r>
      <w:r w:rsidRPr="00DE525C">
        <w:t>3), as applying to payments made:</w:t>
      </w:r>
    </w:p>
    <w:p w:rsidR="005A0FF4" w:rsidRPr="00DE525C" w:rsidRDefault="005A0FF4" w:rsidP="00E85F32">
      <w:pPr>
        <w:pStyle w:val="paragraphsub"/>
      </w:pPr>
      <w:r w:rsidRPr="00DE525C">
        <w:tab/>
        <w:t>(</w:t>
      </w:r>
      <w:proofErr w:type="spellStart"/>
      <w:r w:rsidRPr="00DE525C">
        <w:t>i</w:t>
      </w:r>
      <w:proofErr w:type="spellEnd"/>
      <w:r w:rsidRPr="00DE525C">
        <w:t>)</w:t>
      </w:r>
      <w:r w:rsidRPr="00DE525C">
        <w:tab/>
        <w:t>in relation to the outcome; and</w:t>
      </w:r>
    </w:p>
    <w:p w:rsidR="005A0FF4" w:rsidRPr="00DE525C" w:rsidRDefault="005A0FF4" w:rsidP="00E85F32">
      <w:pPr>
        <w:pStyle w:val="paragraphsub"/>
      </w:pPr>
      <w:r w:rsidRPr="00DE525C">
        <w:tab/>
        <w:t>(ii)</w:t>
      </w:r>
      <w:r w:rsidRPr="00DE525C">
        <w:tab/>
        <w:t>to or for a State, the Australian Capital Territory, the Northern Territory or a local government authority; and</w:t>
      </w:r>
    </w:p>
    <w:p w:rsidR="005A0FF4" w:rsidRPr="00DE525C" w:rsidRDefault="005A0FF4" w:rsidP="00E85F32">
      <w:pPr>
        <w:pStyle w:val="paragraphsub"/>
      </w:pPr>
      <w:r w:rsidRPr="00DE525C">
        <w:tab/>
        <w:t>(iii)</w:t>
      </w:r>
      <w:r w:rsidRPr="00DE525C">
        <w:tab/>
        <w:t>out of money appropriated by an annual Appropriation Act; and</w:t>
      </w:r>
    </w:p>
    <w:p w:rsidR="005A0FF4" w:rsidRPr="00DE525C" w:rsidRDefault="005A0FF4" w:rsidP="00E85F32">
      <w:pPr>
        <w:pStyle w:val="paragraph"/>
      </w:pPr>
      <w:r w:rsidRPr="00DE525C">
        <w:tab/>
        <w:t>(b)</w:t>
      </w:r>
      <w:r w:rsidRPr="00DE525C">
        <w:tab/>
        <w:t>must be made in accordance with any determination in writing made by the Minister specified, in column 4 of the table in Schedule</w:t>
      </w:r>
      <w:r w:rsidR="00DE525C">
        <w:t> </w:t>
      </w:r>
      <w:r w:rsidRPr="00DE525C">
        <w:t>1, for the outcome as to amounts and times of payments.</w:t>
      </w:r>
    </w:p>
    <w:p w:rsidR="005A0FF4" w:rsidRPr="00DE525C" w:rsidRDefault="005A0FF4" w:rsidP="00E85F32">
      <w:pPr>
        <w:pStyle w:val="subsection"/>
      </w:pPr>
      <w:r w:rsidRPr="00DE525C">
        <w:lastRenderedPageBreak/>
        <w:tab/>
        <w:t>(3)</w:t>
      </w:r>
      <w:r w:rsidRPr="00DE525C">
        <w:tab/>
        <w:t xml:space="preserve">The way of determining the terms and conditions applying to payments described in </w:t>
      </w:r>
      <w:r w:rsidR="00DE525C">
        <w:t>paragraph (</w:t>
      </w:r>
      <w:r w:rsidRPr="00DE525C">
        <w:t>2)(a) is for the Minister specified, in column 3 of the table in Schedule</w:t>
      </w:r>
      <w:r w:rsidR="00DE525C">
        <w:t> </w:t>
      </w:r>
      <w:r w:rsidRPr="00DE525C">
        <w:t>1, for the outcome to make the determination in writing before or after the commencement of this Act.</w:t>
      </w:r>
    </w:p>
    <w:p w:rsidR="005A0FF4" w:rsidRPr="00DE525C" w:rsidRDefault="005A0FF4" w:rsidP="00E85F32">
      <w:pPr>
        <w:pStyle w:val="subsection"/>
      </w:pPr>
      <w:r w:rsidRPr="00DE525C">
        <w:tab/>
        <w:t>(4)</w:t>
      </w:r>
      <w:r w:rsidRPr="00DE525C">
        <w:tab/>
        <w:t xml:space="preserve">Determinations mentioned in </w:t>
      </w:r>
      <w:r w:rsidR="00DE525C">
        <w:t>paragraph (</w:t>
      </w:r>
      <w:r w:rsidRPr="00DE525C">
        <w:t xml:space="preserve">2)(a) and determinations made under </w:t>
      </w:r>
      <w:r w:rsidR="00DE525C">
        <w:t>paragraph (</w:t>
      </w:r>
      <w:r w:rsidRPr="00DE525C">
        <w:t>2)(b) are not legislative instruments.</w:t>
      </w:r>
    </w:p>
    <w:p w:rsidR="005A0FF4" w:rsidRPr="00DE525C" w:rsidRDefault="005A0FF4" w:rsidP="00E85F32">
      <w:pPr>
        <w:pStyle w:val="subsection"/>
      </w:pPr>
      <w:r w:rsidRPr="00DE525C">
        <w:tab/>
        <w:t>(5)</w:t>
      </w:r>
      <w:r w:rsidRPr="00DE525C">
        <w:tab/>
        <w:t>This section does not limit the Commonwealth’s power to:</w:t>
      </w:r>
    </w:p>
    <w:p w:rsidR="005A0FF4" w:rsidRPr="00DE525C" w:rsidRDefault="005A0FF4" w:rsidP="00E85F32">
      <w:pPr>
        <w:pStyle w:val="paragraph"/>
      </w:pPr>
      <w:r w:rsidRPr="00DE525C">
        <w:tab/>
        <w:t>(a)</w:t>
      </w:r>
      <w:r w:rsidRPr="00DE525C">
        <w:tab/>
        <w:t>apply terms and conditions to payments made out of money that is not appropriated by a State, ACT, NT and local government item; or</w:t>
      </w:r>
    </w:p>
    <w:p w:rsidR="005A0FF4" w:rsidRPr="00DE525C" w:rsidRDefault="005A0FF4" w:rsidP="00E85F32">
      <w:pPr>
        <w:pStyle w:val="paragraph"/>
      </w:pPr>
      <w:r w:rsidRPr="00DE525C">
        <w:tab/>
        <w:t>(b)</w:t>
      </w:r>
      <w:r w:rsidRPr="00DE525C">
        <w:tab/>
        <w:t>determine the amounts and times of those payments.</w:t>
      </w:r>
    </w:p>
    <w:p w:rsidR="005A0FF4" w:rsidRPr="00DE525C" w:rsidRDefault="007A03FA" w:rsidP="00E85F32">
      <w:pPr>
        <w:pStyle w:val="ActHead5"/>
      </w:pPr>
      <w:bookmarkStart w:id="29" w:name="_Toc364756488"/>
      <w:r w:rsidRPr="00DE525C">
        <w:rPr>
          <w:rStyle w:val="CharSectno"/>
        </w:rPr>
        <w:t>23</w:t>
      </w:r>
      <w:r w:rsidR="005A0FF4" w:rsidRPr="00DE525C">
        <w:t xml:space="preserve">  Appropriation of the Consolidated Revenue Fund</w:t>
      </w:r>
      <w:bookmarkEnd w:id="29"/>
    </w:p>
    <w:p w:rsidR="00715914" w:rsidRPr="00DE525C" w:rsidRDefault="005A0FF4" w:rsidP="00E85F32">
      <w:pPr>
        <w:pStyle w:val="subsection"/>
      </w:pPr>
      <w:r w:rsidRPr="00DE525C">
        <w:tab/>
      </w:r>
      <w:r w:rsidRPr="00DE525C">
        <w:tab/>
        <w:t xml:space="preserve">The Consolidated Revenue Fund is appropriated as necessary for the purposes of this Act, including the operation of this Act as affected by the </w:t>
      </w:r>
      <w:r w:rsidRPr="00DE525C">
        <w:rPr>
          <w:i/>
        </w:rPr>
        <w:t>Financial Management and Accountability Act 1997</w:t>
      </w:r>
      <w:r w:rsidRPr="00DE525C">
        <w:t>.</w:t>
      </w:r>
    </w:p>
    <w:p w:rsidR="008D48CF" w:rsidRPr="00DE525C" w:rsidRDefault="008D48CF" w:rsidP="008D48CF">
      <w:pPr>
        <w:rPr>
          <w:lang w:eastAsia="en-AU"/>
        </w:rPr>
        <w:sectPr w:rsidR="008D48CF" w:rsidRPr="00DE525C" w:rsidSect="00241DAD">
          <w:headerReference w:type="even" r:id="rId21"/>
          <w:headerReference w:type="default" r:id="rId22"/>
          <w:footerReference w:type="even" r:id="rId23"/>
          <w:footerReference w:type="default" r:id="rId24"/>
          <w:headerReference w:type="first" r:id="rId25"/>
          <w:footerReference w:type="first" r:id="rId26"/>
          <w:pgSz w:w="11907" w:h="16839"/>
          <w:pgMar w:top="2381" w:right="2410" w:bottom="4252" w:left="2410" w:header="720" w:footer="3402" w:gutter="0"/>
          <w:pgNumType w:start="1"/>
          <w:cols w:space="708"/>
          <w:docGrid w:linePitch="360"/>
        </w:sectPr>
      </w:pPr>
    </w:p>
    <w:p w:rsidR="00A05E7D" w:rsidRPr="00DE525C" w:rsidRDefault="00A05E7D" w:rsidP="00A05E7D">
      <w:pPr>
        <w:pStyle w:val="ActHead1"/>
      </w:pPr>
      <w:bookmarkStart w:id="30" w:name="_Toc364756489"/>
      <w:r w:rsidRPr="00DE525C">
        <w:rPr>
          <w:rStyle w:val="CharChapNo"/>
        </w:rPr>
        <w:lastRenderedPageBreak/>
        <w:t>Schedule</w:t>
      </w:r>
      <w:r w:rsidR="00DE525C" w:rsidRPr="00DE525C">
        <w:rPr>
          <w:rStyle w:val="CharChapNo"/>
        </w:rPr>
        <w:t> </w:t>
      </w:r>
      <w:r w:rsidRPr="00DE525C">
        <w:rPr>
          <w:rStyle w:val="CharChapNo"/>
        </w:rPr>
        <w:t>1</w:t>
      </w:r>
      <w:r w:rsidRPr="00DE525C">
        <w:t>—</w:t>
      </w:r>
      <w:r w:rsidRPr="00DE525C">
        <w:rPr>
          <w:rStyle w:val="CharChapText"/>
        </w:rPr>
        <w:t>Payments to or for the States, ACT, NT and local government</w:t>
      </w:r>
      <w:bookmarkEnd w:id="30"/>
    </w:p>
    <w:p w:rsidR="00A05E7D" w:rsidRPr="00DE525C" w:rsidRDefault="00A05E7D" w:rsidP="00A05E7D">
      <w:pPr>
        <w:pStyle w:val="notemargin"/>
      </w:pPr>
      <w:r w:rsidRPr="00DE525C">
        <w:t>Note:</w:t>
      </w:r>
      <w:r w:rsidRPr="00DE525C">
        <w:tab/>
        <w:t>See section</w:t>
      </w:r>
      <w:r w:rsidR="00DE525C">
        <w:t> </w:t>
      </w:r>
      <w:r w:rsidR="007A03FA" w:rsidRPr="00DE525C">
        <w:t>22</w:t>
      </w:r>
      <w:r w:rsidRPr="00DE525C">
        <w:t>.</w:t>
      </w:r>
    </w:p>
    <w:p w:rsidR="00A05E7D" w:rsidRPr="00DE525C" w:rsidRDefault="00A05E7D" w:rsidP="00A05E7D">
      <w:pPr>
        <w:pStyle w:val="Header"/>
      </w:pPr>
      <w:r w:rsidRPr="00DE525C">
        <w:rPr>
          <w:rStyle w:val="CharPartNo"/>
        </w:rPr>
        <w:t xml:space="preserve"> </w:t>
      </w:r>
      <w:r w:rsidRPr="00DE525C">
        <w:rPr>
          <w:rStyle w:val="CharPartText"/>
        </w:rPr>
        <w:t xml:space="preserve"> </w:t>
      </w:r>
    </w:p>
    <w:p w:rsidR="00BD3FE9" w:rsidRPr="00DE525C" w:rsidRDefault="00BD3FE9" w:rsidP="00BD3FE9">
      <w:pPr>
        <w:pStyle w:val="Sched1-Normal"/>
        <w:rPr>
          <w:rFonts w:ascii="Times New Roman" w:hAnsi="Times New Roman"/>
        </w:rPr>
      </w:pPr>
    </w:p>
    <w:tbl>
      <w:tblPr>
        <w:tblW w:w="0" w:type="auto"/>
        <w:tblLayout w:type="fixed"/>
        <w:tblCellMar>
          <w:left w:w="71" w:type="dxa"/>
          <w:right w:w="71" w:type="dxa"/>
        </w:tblCellMar>
        <w:tblLook w:val="0000" w:firstRow="0" w:lastRow="0" w:firstColumn="0" w:lastColumn="0" w:noHBand="0" w:noVBand="0"/>
      </w:tblPr>
      <w:tblGrid>
        <w:gridCol w:w="1588"/>
        <w:gridCol w:w="2722"/>
        <w:gridCol w:w="1418"/>
        <w:gridCol w:w="1418"/>
      </w:tblGrid>
      <w:tr w:rsidR="00BD3FE9" w:rsidRPr="00DE525C" w:rsidTr="00636E55">
        <w:trPr>
          <w:trHeight w:val="202"/>
          <w:tblHeader/>
        </w:trPr>
        <w:tc>
          <w:tcPr>
            <w:tcW w:w="1588" w:type="dxa"/>
            <w:tcBorders>
              <w:top w:val="single" w:sz="2" w:space="0" w:color="auto"/>
            </w:tcBorders>
            <w:shd w:val="solid" w:color="FFFFFF" w:fill="auto"/>
            <w:vAlign w:val="center"/>
          </w:tcPr>
          <w:p w:rsidR="00BD3FE9" w:rsidRPr="00DE525C" w:rsidRDefault="00BD3FE9" w:rsidP="00636E55">
            <w:pPr>
              <w:pStyle w:val="Sched1-Normal"/>
              <w:rPr>
                <w:rFonts w:cs="Arial"/>
                <w:snapToGrid w:val="0"/>
              </w:rPr>
            </w:pPr>
            <w:r w:rsidRPr="00DE525C">
              <w:rPr>
                <w:rFonts w:cs="Arial"/>
                <w:snapToGrid w:val="0"/>
                <w:color w:val="000000"/>
              </w:rPr>
              <w:t>Column 1</w:t>
            </w:r>
          </w:p>
        </w:tc>
        <w:tc>
          <w:tcPr>
            <w:tcW w:w="2722" w:type="dxa"/>
            <w:tcBorders>
              <w:top w:val="single" w:sz="2" w:space="0" w:color="auto"/>
            </w:tcBorders>
            <w:shd w:val="solid" w:color="FFFFFF" w:fill="auto"/>
            <w:vAlign w:val="center"/>
          </w:tcPr>
          <w:p w:rsidR="00BD3FE9" w:rsidRPr="00DE525C" w:rsidRDefault="00BD3FE9" w:rsidP="00636E55">
            <w:pPr>
              <w:pStyle w:val="Sched1-Normal"/>
              <w:rPr>
                <w:rFonts w:cs="Arial"/>
                <w:snapToGrid w:val="0"/>
              </w:rPr>
            </w:pPr>
            <w:r w:rsidRPr="00DE525C">
              <w:rPr>
                <w:rFonts w:cs="Arial"/>
                <w:snapToGrid w:val="0"/>
                <w:color w:val="000000"/>
              </w:rPr>
              <w:t>Column 2</w:t>
            </w:r>
          </w:p>
        </w:tc>
        <w:tc>
          <w:tcPr>
            <w:tcW w:w="1418" w:type="dxa"/>
            <w:tcBorders>
              <w:top w:val="single" w:sz="2" w:space="0" w:color="auto"/>
            </w:tcBorders>
            <w:shd w:val="solid" w:color="FFFFFF" w:fill="auto"/>
            <w:vAlign w:val="center"/>
          </w:tcPr>
          <w:p w:rsidR="00BD3FE9" w:rsidRPr="00DE525C" w:rsidRDefault="00BD3FE9" w:rsidP="00636E55">
            <w:pPr>
              <w:pStyle w:val="Sched1-Normal"/>
              <w:rPr>
                <w:rFonts w:cs="Arial"/>
                <w:snapToGrid w:val="0"/>
              </w:rPr>
            </w:pPr>
            <w:r w:rsidRPr="00DE525C">
              <w:rPr>
                <w:rFonts w:cs="Arial"/>
                <w:snapToGrid w:val="0"/>
                <w:color w:val="000000"/>
              </w:rPr>
              <w:t>Column 3</w:t>
            </w:r>
          </w:p>
        </w:tc>
        <w:tc>
          <w:tcPr>
            <w:tcW w:w="1418" w:type="dxa"/>
            <w:tcBorders>
              <w:top w:val="single" w:sz="2" w:space="0" w:color="auto"/>
            </w:tcBorders>
            <w:shd w:val="solid" w:color="FFFFFF" w:fill="auto"/>
            <w:vAlign w:val="center"/>
          </w:tcPr>
          <w:p w:rsidR="00BD3FE9" w:rsidRPr="00DE525C" w:rsidRDefault="00BD3FE9" w:rsidP="00636E55">
            <w:pPr>
              <w:pStyle w:val="Sched1-Normal"/>
              <w:rPr>
                <w:rFonts w:cs="Arial"/>
                <w:snapToGrid w:val="0"/>
              </w:rPr>
            </w:pPr>
            <w:r w:rsidRPr="00DE525C">
              <w:rPr>
                <w:rFonts w:cs="Arial"/>
                <w:snapToGrid w:val="0"/>
                <w:color w:val="000000"/>
              </w:rPr>
              <w:t>Column 4</w:t>
            </w:r>
          </w:p>
        </w:tc>
      </w:tr>
      <w:tr w:rsidR="00BD3FE9" w:rsidRPr="00DE525C" w:rsidTr="00636E55">
        <w:trPr>
          <w:trHeight w:val="202"/>
          <w:tblHeader/>
        </w:trPr>
        <w:tc>
          <w:tcPr>
            <w:tcW w:w="1588" w:type="dxa"/>
            <w:shd w:val="solid" w:color="FFFFFF" w:fill="auto"/>
          </w:tcPr>
          <w:p w:rsidR="00BD3FE9" w:rsidRPr="00DE525C" w:rsidRDefault="00BD3FE9" w:rsidP="00636E55">
            <w:pPr>
              <w:pStyle w:val="Sched1-Normal"/>
              <w:rPr>
                <w:rFonts w:cs="Arial"/>
                <w:snapToGrid w:val="0"/>
              </w:rPr>
            </w:pPr>
          </w:p>
        </w:tc>
        <w:tc>
          <w:tcPr>
            <w:tcW w:w="2722" w:type="dxa"/>
            <w:shd w:val="solid" w:color="FFFFFF" w:fill="auto"/>
          </w:tcPr>
          <w:p w:rsidR="00BD3FE9" w:rsidRPr="00DE525C" w:rsidRDefault="00BD3FE9" w:rsidP="00636E55">
            <w:pPr>
              <w:pStyle w:val="Sched1-Normal"/>
              <w:rPr>
                <w:rFonts w:cs="Arial"/>
                <w:snapToGrid w:val="0"/>
              </w:rPr>
            </w:pPr>
          </w:p>
        </w:tc>
        <w:tc>
          <w:tcPr>
            <w:tcW w:w="1418" w:type="dxa"/>
            <w:shd w:val="solid" w:color="FFFFFF" w:fill="auto"/>
          </w:tcPr>
          <w:p w:rsidR="00BD3FE9" w:rsidRPr="00DE525C" w:rsidRDefault="00BD3FE9" w:rsidP="00636E55">
            <w:pPr>
              <w:pStyle w:val="Sched1-Normal"/>
              <w:rPr>
                <w:rFonts w:cs="Arial"/>
                <w:snapToGrid w:val="0"/>
              </w:rPr>
            </w:pPr>
          </w:p>
        </w:tc>
        <w:tc>
          <w:tcPr>
            <w:tcW w:w="1418" w:type="dxa"/>
            <w:shd w:val="solid" w:color="FFFFFF" w:fill="auto"/>
          </w:tcPr>
          <w:p w:rsidR="00BD3FE9" w:rsidRPr="00DE525C" w:rsidRDefault="00BD3FE9" w:rsidP="00636E55">
            <w:pPr>
              <w:pStyle w:val="Sched1-Normal"/>
              <w:rPr>
                <w:rFonts w:cs="Arial"/>
                <w:snapToGrid w:val="0"/>
              </w:rPr>
            </w:pPr>
          </w:p>
        </w:tc>
      </w:tr>
      <w:tr w:rsidR="00BD3FE9" w:rsidRPr="00DE525C" w:rsidTr="00636E55">
        <w:trPr>
          <w:trHeight w:val="202"/>
          <w:tblHeader/>
        </w:trPr>
        <w:tc>
          <w:tcPr>
            <w:tcW w:w="1588" w:type="dxa"/>
            <w:shd w:val="solid" w:color="FFFFFF" w:fill="auto"/>
            <w:vAlign w:val="center"/>
          </w:tcPr>
          <w:p w:rsidR="00BD3FE9" w:rsidRPr="00DE525C" w:rsidRDefault="00BD3FE9" w:rsidP="00636E55">
            <w:pPr>
              <w:pStyle w:val="Sched1-Normal"/>
              <w:rPr>
                <w:rFonts w:cs="Arial"/>
                <w:snapToGrid w:val="0"/>
              </w:rPr>
            </w:pPr>
          </w:p>
        </w:tc>
        <w:tc>
          <w:tcPr>
            <w:tcW w:w="2722" w:type="dxa"/>
            <w:shd w:val="solid" w:color="FFFFFF" w:fill="auto"/>
            <w:vAlign w:val="center"/>
          </w:tcPr>
          <w:p w:rsidR="00BD3FE9" w:rsidRPr="00DE525C" w:rsidRDefault="00BD3FE9" w:rsidP="00636E55">
            <w:pPr>
              <w:pStyle w:val="Sched1-Normal"/>
              <w:rPr>
                <w:rFonts w:cs="Arial"/>
                <w:snapToGrid w:val="0"/>
              </w:rPr>
            </w:pPr>
          </w:p>
        </w:tc>
        <w:tc>
          <w:tcPr>
            <w:tcW w:w="1418" w:type="dxa"/>
            <w:shd w:val="solid" w:color="FFFFFF" w:fill="auto"/>
            <w:vAlign w:val="center"/>
          </w:tcPr>
          <w:p w:rsidR="00BD3FE9" w:rsidRPr="00DE525C" w:rsidRDefault="00BD3FE9" w:rsidP="00636E55">
            <w:pPr>
              <w:pStyle w:val="Sched1-Normal"/>
              <w:rPr>
                <w:rFonts w:cs="Arial"/>
                <w:snapToGrid w:val="0"/>
              </w:rPr>
            </w:pPr>
            <w:r w:rsidRPr="00DE525C">
              <w:rPr>
                <w:rFonts w:cs="Arial"/>
                <w:snapToGrid w:val="0"/>
                <w:color w:val="000000"/>
              </w:rPr>
              <w:t>Minister</w:t>
            </w:r>
          </w:p>
        </w:tc>
        <w:tc>
          <w:tcPr>
            <w:tcW w:w="1418" w:type="dxa"/>
            <w:shd w:val="solid" w:color="FFFFFF" w:fill="auto"/>
            <w:vAlign w:val="center"/>
          </w:tcPr>
          <w:p w:rsidR="00BD3FE9" w:rsidRPr="00DE525C" w:rsidRDefault="00BD3FE9" w:rsidP="00636E55">
            <w:pPr>
              <w:pStyle w:val="Sched1-Normal"/>
              <w:rPr>
                <w:rFonts w:cs="Arial"/>
                <w:snapToGrid w:val="0"/>
              </w:rPr>
            </w:pPr>
            <w:r w:rsidRPr="00DE525C">
              <w:rPr>
                <w:rFonts w:cs="Arial"/>
                <w:snapToGrid w:val="0"/>
                <w:color w:val="000000"/>
              </w:rPr>
              <w:t>Minister</w:t>
            </w:r>
          </w:p>
        </w:tc>
      </w:tr>
      <w:tr w:rsidR="00BD3FE9" w:rsidRPr="00DE525C" w:rsidTr="00636E55">
        <w:trPr>
          <w:trHeight w:val="202"/>
          <w:tblHeader/>
        </w:trPr>
        <w:tc>
          <w:tcPr>
            <w:tcW w:w="1588" w:type="dxa"/>
            <w:shd w:val="solid" w:color="FFFFFF" w:fill="auto"/>
            <w:vAlign w:val="center"/>
          </w:tcPr>
          <w:p w:rsidR="00BD3FE9" w:rsidRPr="00DE525C" w:rsidRDefault="00BD3FE9" w:rsidP="00636E55">
            <w:pPr>
              <w:pStyle w:val="Sched1-Normal"/>
              <w:rPr>
                <w:rFonts w:cs="Arial"/>
                <w:snapToGrid w:val="0"/>
              </w:rPr>
            </w:pPr>
          </w:p>
        </w:tc>
        <w:tc>
          <w:tcPr>
            <w:tcW w:w="2722" w:type="dxa"/>
            <w:shd w:val="solid" w:color="FFFFFF" w:fill="auto"/>
            <w:vAlign w:val="center"/>
          </w:tcPr>
          <w:p w:rsidR="00BD3FE9" w:rsidRPr="00DE525C" w:rsidRDefault="00BD3FE9" w:rsidP="00636E55">
            <w:pPr>
              <w:pStyle w:val="Sched1-Normal"/>
              <w:rPr>
                <w:rFonts w:cs="Arial"/>
                <w:snapToGrid w:val="0"/>
              </w:rPr>
            </w:pPr>
          </w:p>
        </w:tc>
        <w:tc>
          <w:tcPr>
            <w:tcW w:w="1418" w:type="dxa"/>
            <w:shd w:val="solid" w:color="FFFFFF" w:fill="auto"/>
            <w:vAlign w:val="center"/>
          </w:tcPr>
          <w:p w:rsidR="00BD3FE9" w:rsidRPr="00DE525C" w:rsidRDefault="00BD3FE9" w:rsidP="00636E55">
            <w:pPr>
              <w:pStyle w:val="Sched1-Normal"/>
              <w:rPr>
                <w:rFonts w:cs="Arial"/>
                <w:snapToGrid w:val="0"/>
              </w:rPr>
            </w:pPr>
            <w:r w:rsidRPr="00DE525C">
              <w:rPr>
                <w:rFonts w:cs="Arial"/>
                <w:snapToGrid w:val="0"/>
                <w:color w:val="000000"/>
              </w:rPr>
              <w:t>determining</w:t>
            </w:r>
          </w:p>
        </w:tc>
        <w:tc>
          <w:tcPr>
            <w:tcW w:w="1418" w:type="dxa"/>
            <w:shd w:val="solid" w:color="FFFFFF" w:fill="auto"/>
            <w:vAlign w:val="center"/>
          </w:tcPr>
          <w:p w:rsidR="00BD3FE9" w:rsidRPr="00DE525C" w:rsidRDefault="00BD3FE9" w:rsidP="00636E55">
            <w:pPr>
              <w:pStyle w:val="Sched1-Normal"/>
              <w:rPr>
                <w:rFonts w:cs="Arial"/>
                <w:snapToGrid w:val="0"/>
              </w:rPr>
            </w:pPr>
            <w:r w:rsidRPr="00DE525C">
              <w:rPr>
                <w:rFonts w:cs="Arial"/>
                <w:snapToGrid w:val="0"/>
                <w:color w:val="000000"/>
              </w:rPr>
              <w:t>determining</w:t>
            </w:r>
          </w:p>
        </w:tc>
      </w:tr>
      <w:tr w:rsidR="00BD3FE9" w:rsidRPr="00DE525C" w:rsidTr="00636E55">
        <w:trPr>
          <w:trHeight w:val="202"/>
          <w:tblHeader/>
        </w:trPr>
        <w:tc>
          <w:tcPr>
            <w:tcW w:w="1588" w:type="dxa"/>
            <w:tcBorders>
              <w:bottom w:val="single" w:sz="2" w:space="0" w:color="auto"/>
            </w:tcBorders>
            <w:shd w:val="solid" w:color="FFFFFF" w:fill="auto"/>
            <w:vAlign w:val="center"/>
          </w:tcPr>
          <w:p w:rsidR="00BD3FE9" w:rsidRPr="00DE525C" w:rsidRDefault="00BD3FE9" w:rsidP="00636E55">
            <w:pPr>
              <w:pStyle w:val="Sched1-Normal"/>
              <w:rPr>
                <w:rFonts w:cs="Arial"/>
                <w:snapToGrid w:val="0"/>
              </w:rPr>
            </w:pPr>
            <w:r w:rsidRPr="00DE525C">
              <w:rPr>
                <w:rFonts w:cs="Arial"/>
                <w:snapToGrid w:val="0"/>
                <w:color w:val="000000"/>
              </w:rPr>
              <w:t>Entity</w:t>
            </w:r>
          </w:p>
        </w:tc>
        <w:tc>
          <w:tcPr>
            <w:tcW w:w="2722" w:type="dxa"/>
            <w:tcBorders>
              <w:bottom w:val="single" w:sz="2" w:space="0" w:color="auto"/>
            </w:tcBorders>
            <w:shd w:val="solid" w:color="FFFFFF" w:fill="auto"/>
            <w:vAlign w:val="center"/>
          </w:tcPr>
          <w:p w:rsidR="00BD3FE9" w:rsidRPr="00DE525C" w:rsidRDefault="00BD3FE9" w:rsidP="00636E55">
            <w:pPr>
              <w:pStyle w:val="Sched1-Normal"/>
              <w:rPr>
                <w:rFonts w:cs="Arial"/>
                <w:snapToGrid w:val="0"/>
              </w:rPr>
            </w:pPr>
            <w:r w:rsidRPr="00DE525C">
              <w:rPr>
                <w:rFonts w:cs="Arial"/>
                <w:snapToGrid w:val="0"/>
                <w:color w:val="000000"/>
              </w:rPr>
              <w:t>Outcome</w:t>
            </w:r>
          </w:p>
        </w:tc>
        <w:tc>
          <w:tcPr>
            <w:tcW w:w="1418" w:type="dxa"/>
            <w:tcBorders>
              <w:bottom w:val="single" w:sz="2" w:space="0" w:color="auto"/>
            </w:tcBorders>
            <w:shd w:val="solid" w:color="FFFFFF" w:fill="auto"/>
            <w:vAlign w:val="center"/>
          </w:tcPr>
          <w:p w:rsidR="00BD3FE9" w:rsidRPr="00DE525C" w:rsidRDefault="00BD3FE9" w:rsidP="00636E55">
            <w:pPr>
              <w:pStyle w:val="Sched1-Normal"/>
              <w:rPr>
                <w:rFonts w:cs="Arial"/>
                <w:snapToGrid w:val="0"/>
              </w:rPr>
            </w:pPr>
            <w:r w:rsidRPr="00DE525C">
              <w:rPr>
                <w:rFonts w:cs="Arial"/>
                <w:snapToGrid w:val="0"/>
                <w:color w:val="000000"/>
              </w:rPr>
              <w:t>conditions</w:t>
            </w:r>
          </w:p>
        </w:tc>
        <w:tc>
          <w:tcPr>
            <w:tcW w:w="1418" w:type="dxa"/>
            <w:tcBorders>
              <w:bottom w:val="single" w:sz="2" w:space="0" w:color="auto"/>
            </w:tcBorders>
            <w:shd w:val="solid" w:color="FFFFFF" w:fill="auto"/>
            <w:vAlign w:val="center"/>
          </w:tcPr>
          <w:p w:rsidR="00BD3FE9" w:rsidRPr="00DE525C" w:rsidRDefault="00BD3FE9" w:rsidP="00636E55">
            <w:pPr>
              <w:pStyle w:val="Sched1-Normal"/>
              <w:rPr>
                <w:rFonts w:cs="Arial"/>
                <w:snapToGrid w:val="0"/>
              </w:rPr>
            </w:pPr>
            <w:r w:rsidRPr="00DE525C">
              <w:rPr>
                <w:rFonts w:cs="Arial"/>
                <w:snapToGrid w:val="0"/>
                <w:color w:val="000000"/>
              </w:rPr>
              <w:t>payments</w:t>
            </w:r>
          </w:p>
        </w:tc>
      </w:tr>
      <w:tr w:rsidR="00BD3FE9" w:rsidRPr="00DE525C" w:rsidTr="00636E55">
        <w:trPr>
          <w:trHeight w:val="170"/>
          <w:tblHeader/>
        </w:trPr>
        <w:tc>
          <w:tcPr>
            <w:tcW w:w="1588" w:type="dxa"/>
            <w:shd w:val="solid" w:color="FFFFFF" w:fill="auto"/>
          </w:tcPr>
          <w:p w:rsidR="00BD3FE9" w:rsidRPr="00DE525C" w:rsidRDefault="00BD3FE9" w:rsidP="00636E55">
            <w:pPr>
              <w:pStyle w:val="Sched1-Normal"/>
              <w:rPr>
                <w:rFonts w:cs="Arial"/>
                <w:snapToGrid w:val="0"/>
                <w:sz w:val="10"/>
              </w:rPr>
            </w:pPr>
          </w:p>
        </w:tc>
        <w:tc>
          <w:tcPr>
            <w:tcW w:w="2722" w:type="dxa"/>
            <w:shd w:val="solid" w:color="FFFFFF" w:fill="auto"/>
          </w:tcPr>
          <w:p w:rsidR="00BD3FE9" w:rsidRPr="00DE525C" w:rsidRDefault="00BD3FE9" w:rsidP="00636E55">
            <w:pPr>
              <w:pStyle w:val="Sched1-Normal"/>
              <w:rPr>
                <w:rFonts w:cs="Arial"/>
                <w:snapToGrid w:val="0"/>
                <w:sz w:val="10"/>
              </w:rPr>
            </w:pPr>
          </w:p>
        </w:tc>
        <w:tc>
          <w:tcPr>
            <w:tcW w:w="1418" w:type="dxa"/>
            <w:shd w:val="solid" w:color="FFFFFF" w:fill="auto"/>
          </w:tcPr>
          <w:p w:rsidR="00BD3FE9" w:rsidRPr="00DE525C" w:rsidRDefault="00BD3FE9" w:rsidP="00636E55">
            <w:pPr>
              <w:pStyle w:val="Sched1-Normal"/>
              <w:rPr>
                <w:rFonts w:cs="Arial"/>
                <w:snapToGrid w:val="0"/>
                <w:sz w:val="10"/>
              </w:rPr>
            </w:pPr>
          </w:p>
        </w:tc>
        <w:tc>
          <w:tcPr>
            <w:tcW w:w="1418" w:type="dxa"/>
            <w:shd w:val="solid" w:color="FFFFFF" w:fill="auto"/>
          </w:tcPr>
          <w:p w:rsidR="00BD3FE9" w:rsidRPr="00DE525C" w:rsidRDefault="00BD3FE9" w:rsidP="00636E55">
            <w:pPr>
              <w:pStyle w:val="Sched1-Normal"/>
              <w:rPr>
                <w:rFonts w:cs="Arial"/>
                <w:snapToGrid w:val="0"/>
                <w:sz w:val="10"/>
              </w:rPr>
            </w:pPr>
          </w:p>
        </w:tc>
      </w:tr>
      <w:tr w:rsidR="00BD3FE9" w:rsidRPr="00DE525C" w:rsidTr="00636E55">
        <w:trPr>
          <w:trHeight w:val="202"/>
        </w:trPr>
        <w:tc>
          <w:tcPr>
            <w:tcW w:w="1588" w:type="dxa"/>
          </w:tcPr>
          <w:p w:rsidR="00BD3FE9" w:rsidRPr="00DE525C" w:rsidRDefault="00BD3FE9" w:rsidP="00636E55">
            <w:pPr>
              <w:pStyle w:val="Sched1-Normal"/>
              <w:rPr>
                <w:rFonts w:cs="Arial"/>
                <w:snapToGrid w:val="0"/>
                <w:color w:val="000000"/>
              </w:rPr>
            </w:pPr>
            <w:r w:rsidRPr="00DE525C">
              <w:rPr>
                <w:rFonts w:cs="Arial"/>
                <w:snapToGrid w:val="0"/>
                <w:color w:val="000000"/>
              </w:rPr>
              <w:t>Attorney</w:t>
            </w:r>
            <w:r w:rsidR="00DE525C">
              <w:rPr>
                <w:rFonts w:cs="Arial"/>
                <w:snapToGrid w:val="0"/>
                <w:color w:val="000000"/>
              </w:rPr>
              <w:noBreakHyphen/>
            </w:r>
            <w:r w:rsidRPr="00DE525C">
              <w:rPr>
                <w:rFonts w:cs="Arial"/>
                <w:snapToGrid w:val="0"/>
                <w:color w:val="000000"/>
              </w:rPr>
              <w:t>General’s Department</w:t>
            </w:r>
          </w:p>
        </w:tc>
        <w:tc>
          <w:tcPr>
            <w:tcW w:w="2722" w:type="dxa"/>
          </w:tcPr>
          <w:p w:rsidR="00BD3FE9" w:rsidRPr="00DE525C" w:rsidRDefault="00BD3FE9" w:rsidP="00636E55">
            <w:pPr>
              <w:pStyle w:val="Sched1-Normal"/>
              <w:rPr>
                <w:rFonts w:cs="Arial"/>
                <w:snapToGrid w:val="0"/>
                <w:sz w:val="10"/>
                <w:highlight w:val="yellow"/>
              </w:rPr>
            </w:pPr>
            <w:r w:rsidRPr="00DE525C">
              <w:t>A just and secure society through the maintenance and improvement of Australia’s law and justice framework and its national security and emergency management system</w:t>
            </w:r>
          </w:p>
        </w:tc>
        <w:tc>
          <w:tcPr>
            <w:tcW w:w="1418" w:type="dxa"/>
            <w:shd w:val="solid" w:color="FFFFFF" w:fill="auto"/>
          </w:tcPr>
          <w:p w:rsidR="00BD3FE9" w:rsidRPr="00DE525C" w:rsidRDefault="00BD3FE9" w:rsidP="00636E55">
            <w:pPr>
              <w:pStyle w:val="Sched1-Normal"/>
              <w:rPr>
                <w:rFonts w:cs="Arial"/>
                <w:snapToGrid w:val="0"/>
                <w:highlight w:val="yellow"/>
              </w:rPr>
            </w:pPr>
            <w:r w:rsidRPr="00DE525C">
              <w:rPr>
                <w:rFonts w:cs="Arial"/>
                <w:snapToGrid w:val="0"/>
              </w:rPr>
              <w:t>Attorney</w:t>
            </w:r>
            <w:r w:rsidR="00DE525C">
              <w:rPr>
                <w:rFonts w:cs="Arial"/>
                <w:snapToGrid w:val="0"/>
              </w:rPr>
              <w:noBreakHyphen/>
            </w:r>
            <w:r w:rsidRPr="00DE525C">
              <w:rPr>
                <w:rFonts w:cs="Arial"/>
                <w:snapToGrid w:val="0"/>
              </w:rPr>
              <w:t>General</w:t>
            </w:r>
          </w:p>
        </w:tc>
        <w:tc>
          <w:tcPr>
            <w:tcW w:w="1418" w:type="dxa"/>
            <w:shd w:val="solid" w:color="FFFFFF" w:fill="auto"/>
          </w:tcPr>
          <w:p w:rsidR="00BD3FE9" w:rsidRPr="00DE525C" w:rsidRDefault="00BD3FE9" w:rsidP="00636E55">
            <w:pPr>
              <w:pStyle w:val="Sched1-Normal"/>
              <w:rPr>
                <w:rFonts w:cs="Arial"/>
                <w:snapToGrid w:val="0"/>
                <w:sz w:val="10"/>
                <w:highlight w:val="yellow"/>
              </w:rPr>
            </w:pPr>
            <w:r w:rsidRPr="00DE525C">
              <w:rPr>
                <w:rFonts w:cs="Arial"/>
                <w:snapToGrid w:val="0"/>
              </w:rPr>
              <w:t>Attorney</w:t>
            </w:r>
            <w:r w:rsidR="00DE525C">
              <w:rPr>
                <w:rFonts w:cs="Arial"/>
                <w:snapToGrid w:val="0"/>
              </w:rPr>
              <w:noBreakHyphen/>
            </w:r>
            <w:r w:rsidRPr="00DE525C">
              <w:rPr>
                <w:rFonts w:cs="Arial"/>
                <w:snapToGrid w:val="0"/>
              </w:rPr>
              <w:t>General</w:t>
            </w:r>
          </w:p>
        </w:tc>
      </w:tr>
      <w:tr w:rsidR="00BD3FE9" w:rsidRPr="00DE525C" w:rsidTr="00636E55">
        <w:trPr>
          <w:trHeight w:val="202"/>
        </w:trPr>
        <w:tc>
          <w:tcPr>
            <w:tcW w:w="1588" w:type="dxa"/>
          </w:tcPr>
          <w:p w:rsidR="00BD3FE9" w:rsidRPr="00DE525C" w:rsidRDefault="00BD3FE9" w:rsidP="00636E55">
            <w:pPr>
              <w:pStyle w:val="Sched1-Normal"/>
              <w:rPr>
                <w:rFonts w:cs="Arial"/>
                <w:snapToGrid w:val="0"/>
                <w:color w:val="000000"/>
              </w:rPr>
            </w:pPr>
          </w:p>
        </w:tc>
        <w:tc>
          <w:tcPr>
            <w:tcW w:w="2722" w:type="dxa"/>
          </w:tcPr>
          <w:p w:rsidR="00BD3FE9" w:rsidRPr="00DE525C" w:rsidRDefault="00BD3FE9" w:rsidP="00636E55">
            <w:pPr>
              <w:pStyle w:val="Sched1-Normal"/>
            </w:pPr>
          </w:p>
        </w:tc>
        <w:tc>
          <w:tcPr>
            <w:tcW w:w="1418" w:type="dxa"/>
            <w:shd w:val="solid" w:color="FFFFFF" w:fill="auto"/>
          </w:tcPr>
          <w:p w:rsidR="00BD3FE9" w:rsidRPr="00DE525C" w:rsidRDefault="00BD3FE9" w:rsidP="00636E55">
            <w:pPr>
              <w:pStyle w:val="Sched1-Normal"/>
              <w:rPr>
                <w:rFonts w:cs="Arial"/>
                <w:snapToGrid w:val="0"/>
              </w:rPr>
            </w:pPr>
          </w:p>
        </w:tc>
        <w:tc>
          <w:tcPr>
            <w:tcW w:w="1418" w:type="dxa"/>
            <w:shd w:val="solid" w:color="FFFFFF" w:fill="auto"/>
          </w:tcPr>
          <w:p w:rsidR="00BD3FE9" w:rsidRPr="00DE525C" w:rsidRDefault="00BD3FE9" w:rsidP="00636E55">
            <w:pPr>
              <w:pStyle w:val="Sched1-Normal"/>
              <w:rPr>
                <w:rFonts w:cs="Arial"/>
                <w:snapToGrid w:val="0"/>
              </w:rPr>
            </w:pPr>
          </w:p>
        </w:tc>
      </w:tr>
      <w:tr w:rsidR="00BD3FE9" w:rsidRPr="00DE525C" w:rsidTr="00636E55">
        <w:trPr>
          <w:trHeight w:val="202"/>
        </w:trPr>
        <w:tc>
          <w:tcPr>
            <w:tcW w:w="1588" w:type="dxa"/>
          </w:tcPr>
          <w:p w:rsidR="00BD3FE9" w:rsidRPr="00DE525C" w:rsidRDefault="00BD3FE9" w:rsidP="00636E55">
            <w:pPr>
              <w:pStyle w:val="Sched1-Normal"/>
              <w:rPr>
                <w:rFonts w:cs="Arial"/>
                <w:snapToGrid w:val="0"/>
                <w:color w:val="000000"/>
              </w:rPr>
            </w:pPr>
            <w:r w:rsidRPr="00DE525C">
              <w:rPr>
                <w:rFonts w:cs="Arial"/>
                <w:snapToGrid w:val="0"/>
                <w:color w:val="000000"/>
              </w:rPr>
              <w:t>Department of Climate Change and Energy Efficiency</w:t>
            </w:r>
          </w:p>
        </w:tc>
        <w:tc>
          <w:tcPr>
            <w:tcW w:w="2722" w:type="dxa"/>
          </w:tcPr>
          <w:p w:rsidR="00BD3FE9" w:rsidRPr="00DE525C" w:rsidRDefault="00BD3FE9" w:rsidP="00636E55">
            <w:pPr>
              <w:pStyle w:val="Sched1-Normal"/>
            </w:pPr>
            <w:r w:rsidRPr="00DE525C">
              <w:t>Reduction of Australia’s greenhouse gas emissions, adaptation to the impacts of climate change, and negotiation of an effective global solution, through the development and implementation of a national response to climate change; and bilateral, regional and multilateral engagement internationally</w:t>
            </w:r>
          </w:p>
        </w:tc>
        <w:tc>
          <w:tcPr>
            <w:tcW w:w="1418" w:type="dxa"/>
            <w:shd w:val="solid" w:color="FFFFFF" w:fill="auto"/>
          </w:tcPr>
          <w:p w:rsidR="00BD3FE9" w:rsidRPr="00DE525C" w:rsidRDefault="00BD3FE9" w:rsidP="00636E55">
            <w:pPr>
              <w:pStyle w:val="Sched1-Normal"/>
              <w:rPr>
                <w:rFonts w:cs="Arial"/>
                <w:snapToGrid w:val="0"/>
                <w:color w:val="000000"/>
              </w:rPr>
            </w:pPr>
            <w:r w:rsidRPr="00DE525C">
              <w:rPr>
                <w:rFonts w:cs="Arial"/>
                <w:snapToGrid w:val="0"/>
                <w:color w:val="000000"/>
              </w:rPr>
              <w:t>Minister for Climate Change, Energy Efficiency and Water</w:t>
            </w:r>
          </w:p>
        </w:tc>
        <w:tc>
          <w:tcPr>
            <w:tcW w:w="1418" w:type="dxa"/>
            <w:shd w:val="solid" w:color="FFFFFF" w:fill="auto"/>
          </w:tcPr>
          <w:p w:rsidR="00BD3FE9" w:rsidRPr="00DE525C" w:rsidRDefault="00BD3FE9" w:rsidP="00636E55">
            <w:pPr>
              <w:pStyle w:val="Sched1-Normal"/>
              <w:rPr>
                <w:rFonts w:cs="Arial"/>
                <w:snapToGrid w:val="0"/>
                <w:color w:val="000000"/>
              </w:rPr>
            </w:pPr>
            <w:r w:rsidRPr="00DE525C">
              <w:rPr>
                <w:rFonts w:cs="Arial"/>
                <w:snapToGrid w:val="0"/>
                <w:color w:val="000000"/>
              </w:rPr>
              <w:t>Minister for Climate Change, Energy Efficiency and Water</w:t>
            </w:r>
          </w:p>
        </w:tc>
      </w:tr>
      <w:tr w:rsidR="00BD3FE9" w:rsidRPr="00DE525C" w:rsidTr="00636E55">
        <w:trPr>
          <w:trHeight w:val="202"/>
        </w:trPr>
        <w:tc>
          <w:tcPr>
            <w:tcW w:w="1588" w:type="dxa"/>
          </w:tcPr>
          <w:p w:rsidR="00BD3FE9" w:rsidRPr="00DE525C" w:rsidRDefault="00BD3FE9" w:rsidP="00636E55">
            <w:pPr>
              <w:pStyle w:val="Sched1-Normal"/>
              <w:rPr>
                <w:rFonts w:cs="Arial"/>
                <w:snapToGrid w:val="0"/>
                <w:color w:val="000000"/>
              </w:rPr>
            </w:pPr>
          </w:p>
        </w:tc>
        <w:tc>
          <w:tcPr>
            <w:tcW w:w="2722" w:type="dxa"/>
          </w:tcPr>
          <w:p w:rsidR="00BD3FE9" w:rsidRPr="00DE525C" w:rsidRDefault="00BD3FE9" w:rsidP="00636E55">
            <w:pPr>
              <w:pStyle w:val="Sched1-Normal"/>
            </w:pPr>
          </w:p>
        </w:tc>
        <w:tc>
          <w:tcPr>
            <w:tcW w:w="1418" w:type="dxa"/>
            <w:shd w:val="solid" w:color="FFFFFF" w:fill="auto"/>
          </w:tcPr>
          <w:p w:rsidR="00BD3FE9" w:rsidRPr="00DE525C" w:rsidRDefault="00BD3FE9" w:rsidP="00636E55">
            <w:pPr>
              <w:pStyle w:val="Sched1-Normal"/>
              <w:rPr>
                <w:rFonts w:cs="Arial"/>
                <w:snapToGrid w:val="0"/>
                <w:color w:val="000000"/>
              </w:rPr>
            </w:pPr>
          </w:p>
        </w:tc>
        <w:tc>
          <w:tcPr>
            <w:tcW w:w="1418" w:type="dxa"/>
            <w:shd w:val="solid" w:color="FFFFFF" w:fill="auto"/>
          </w:tcPr>
          <w:p w:rsidR="00BD3FE9" w:rsidRPr="00DE525C" w:rsidRDefault="00BD3FE9" w:rsidP="00636E55">
            <w:pPr>
              <w:pStyle w:val="Sched1-Normal"/>
              <w:rPr>
                <w:rFonts w:cs="Arial"/>
                <w:snapToGrid w:val="0"/>
                <w:color w:val="000000"/>
              </w:rPr>
            </w:pPr>
          </w:p>
        </w:tc>
      </w:tr>
      <w:tr w:rsidR="00BD3FE9" w:rsidRPr="00DE525C" w:rsidTr="00636E55">
        <w:trPr>
          <w:trHeight w:val="202"/>
        </w:trPr>
        <w:tc>
          <w:tcPr>
            <w:tcW w:w="1588" w:type="dxa"/>
          </w:tcPr>
          <w:p w:rsidR="00BD3FE9" w:rsidRPr="00DE525C" w:rsidRDefault="00BD3FE9" w:rsidP="00636E55">
            <w:pPr>
              <w:pStyle w:val="Sched1-Normal"/>
              <w:rPr>
                <w:rFonts w:cs="Arial"/>
                <w:snapToGrid w:val="0"/>
                <w:color w:val="000000"/>
              </w:rPr>
            </w:pPr>
            <w:r w:rsidRPr="00DE525C">
              <w:rPr>
                <w:rFonts w:cs="Arial"/>
                <w:snapToGrid w:val="0"/>
                <w:color w:val="000000"/>
              </w:rPr>
              <w:t>Department of Education, Employment and Workplace Relations</w:t>
            </w:r>
          </w:p>
        </w:tc>
        <w:tc>
          <w:tcPr>
            <w:tcW w:w="2722" w:type="dxa"/>
          </w:tcPr>
          <w:p w:rsidR="00BD3FE9" w:rsidRPr="00DE525C" w:rsidRDefault="00BD3FE9" w:rsidP="00636E55">
            <w:pPr>
              <w:pStyle w:val="Sched1-Normal"/>
              <w:rPr>
                <w:rFonts w:cs="Arial"/>
                <w:snapToGrid w:val="0"/>
                <w:sz w:val="10"/>
                <w:highlight w:val="yellow"/>
              </w:rPr>
            </w:pPr>
            <w:r w:rsidRPr="00DE525C">
              <w:t>Improved learning, and literacy, numeracy and educational attainment for school students, through funding for quality teaching and learning environments, workplace learning and career advice</w:t>
            </w:r>
          </w:p>
        </w:tc>
        <w:tc>
          <w:tcPr>
            <w:tcW w:w="1418" w:type="dxa"/>
            <w:shd w:val="solid" w:color="FFFFFF" w:fill="auto"/>
          </w:tcPr>
          <w:p w:rsidR="00BD3FE9" w:rsidRPr="00DE525C" w:rsidRDefault="00BD3FE9" w:rsidP="00636E55">
            <w:pPr>
              <w:pStyle w:val="Sched1-Normal"/>
              <w:rPr>
                <w:rFonts w:cs="Arial"/>
                <w:bCs/>
                <w:snapToGrid w:val="0"/>
                <w:color w:val="000000"/>
              </w:rPr>
            </w:pPr>
            <w:r w:rsidRPr="00DE525C">
              <w:rPr>
                <w:rFonts w:cs="Arial"/>
                <w:bCs/>
                <w:snapToGrid w:val="0"/>
                <w:color w:val="000000"/>
              </w:rPr>
              <w:t>Minister for School Education, Early Childhood and Youth</w:t>
            </w:r>
          </w:p>
          <w:p w:rsidR="00BD3FE9" w:rsidRPr="00DE525C" w:rsidRDefault="00BD3FE9" w:rsidP="00636E55">
            <w:pPr>
              <w:pStyle w:val="Sched1-Normal"/>
              <w:rPr>
                <w:rFonts w:cs="Arial"/>
                <w:snapToGrid w:val="0"/>
                <w:sz w:val="10"/>
                <w:highlight w:val="yellow"/>
              </w:rPr>
            </w:pPr>
          </w:p>
        </w:tc>
        <w:tc>
          <w:tcPr>
            <w:tcW w:w="1418" w:type="dxa"/>
            <w:shd w:val="solid" w:color="FFFFFF" w:fill="auto"/>
          </w:tcPr>
          <w:p w:rsidR="00BD3FE9" w:rsidRPr="00DE525C" w:rsidRDefault="00BD3FE9" w:rsidP="00636E55">
            <w:pPr>
              <w:pStyle w:val="Sched1-Normal"/>
              <w:rPr>
                <w:rFonts w:cs="Arial"/>
                <w:bCs/>
                <w:snapToGrid w:val="0"/>
                <w:color w:val="000000"/>
              </w:rPr>
            </w:pPr>
            <w:r w:rsidRPr="00DE525C">
              <w:rPr>
                <w:rFonts w:cs="Arial"/>
                <w:bCs/>
                <w:snapToGrid w:val="0"/>
                <w:color w:val="000000"/>
              </w:rPr>
              <w:t>Minister for School Education, Early Childhood and Youth</w:t>
            </w:r>
          </w:p>
          <w:p w:rsidR="00BD3FE9" w:rsidRPr="00DE525C" w:rsidRDefault="00BD3FE9" w:rsidP="00636E55">
            <w:pPr>
              <w:pStyle w:val="Sched1-Normal"/>
              <w:rPr>
                <w:rFonts w:cs="Arial"/>
                <w:snapToGrid w:val="0"/>
                <w:sz w:val="10"/>
                <w:highlight w:val="yellow"/>
              </w:rPr>
            </w:pPr>
          </w:p>
        </w:tc>
      </w:tr>
      <w:tr w:rsidR="00BD3FE9" w:rsidRPr="00DE525C" w:rsidTr="00636E55">
        <w:trPr>
          <w:trHeight w:val="202"/>
        </w:trPr>
        <w:tc>
          <w:tcPr>
            <w:tcW w:w="1588" w:type="dxa"/>
          </w:tcPr>
          <w:p w:rsidR="00BD3FE9" w:rsidRPr="00DE525C" w:rsidRDefault="00BD3FE9" w:rsidP="00636E55">
            <w:pPr>
              <w:pStyle w:val="Sched1-Normal"/>
              <w:rPr>
                <w:rFonts w:cs="Arial"/>
                <w:snapToGrid w:val="0"/>
                <w:color w:val="000000"/>
              </w:rPr>
            </w:pPr>
          </w:p>
        </w:tc>
        <w:tc>
          <w:tcPr>
            <w:tcW w:w="2722" w:type="dxa"/>
          </w:tcPr>
          <w:p w:rsidR="00BD3FE9" w:rsidRPr="00DE525C" w:rsidRDefault="00BD3FE9" w:rsidP="00636E55">
            <w:pPr>
              <w:pStyle w:val="Sched1-Normal"/>
            </w:pPr>
          </w:p>
        </w:tc>
        <w:tc>
          <w:tcPr>
            <w:tcW w:w="1418" w:type="dxa"/>
            <w:shd w:val="solid" w:color="FFFFFF" w:fill="auto"/>
          </w:tcPr>
          <w:p w:rsidR="00BD3FE9" w:rsidRPr="00DE525C" w:rsidRDefault="00BD3FE9" w:rsidP="00636E55">
            <w:pPr>
              <w:pStyle w:val="Sched1-Normal"/>
              <w:rPr>
                <w:rFonts w:cs="Arial"/>
                <w:bCs/>
                <w:snapToGrid w:val="0"/>
                <w:color w:val="000000"/>
              </w:rPr>
            </w:pPr>
          </w:p>
        </w:tc>
        <w:tc>
          <w:tcPr>
            <w:tcW w:w="1418" w:type="dxa"/>
            <w:shd w:val="solid" w:color="FFFFFF" w:fill="auto"/>
          </w:tcPr>
          <w:p w:rsidR="00BD3FE9" w:rsidRPr="00DE525C" w:rsidRDefault="00BD3FE9" w:rsidP="00636E55">
            <w:pPr>
              <w:pStyle w:val="Sched1-Normal"/>
              <w:rPr>
                <w:rFonts w:cs="Arial"/>
                <w:bCs/>
                <w:snapToGrid w:val="0"/>
                <w:color w:val="000000"/>
              </w:rPr>
            </w:pPr>
          </w:p>
        </w:tc>
      </w:tr>
      <w:tr w:rsidR="00BD3FE9" w:rsidRPr="00DE525C" w:rsidTr="00636E55">
        <w:trPr>
          <w:trHeight w:val="202"/>
        </w:trPr>
        <w:tc>
          <w:tcPr>
            <w:tcW w:w="1588" w:type="dxa"/>
          </w:tcPr>
          <w:p w:rsidR="00BD3FE9" w:rsidRPr="00DE525C" w:rsidRDefault="00BD3FE9" w:rsidP="00636E55">
            <w:pPr>
              <w:pStyle w:val="Sched1-Normal"/>
              <w:rPr>
                <w:rFonts w:cs="Arial"/>
                <w:snapToGrid w:val="0"/>
                <w:color w:val="000000"/>
              </w:rPr>
            </w:pPr>
            <w:r w:rsidRPr="00DE525C">
              <w:rPr>
                <w:rFonts w:cs="Arial"/>
                <w:snapToGrid w:val="0"/>
                <w:color w:val="000000"/>
              </w:rPr>
              <w:t>Department of Health of Ageing</w:t>
            </w:r>
          </w:p>
        </w:tc>
        <w:tc>
          <w:tcPr>
            <w:tcW w:w="2722" w:type="dxa"/>
          </w:tcPr>
          <w:p w:rsidR="00BD3FE9" w:rsidRPr="00DE525C" w:rsidRDefault="00BD3FE9" w:rsidP="00636E55">
            <w:pPr>
              <w:pStyle w:val="Sched1-Normal"/>
            </w:pPr>
            <w:r w:rsidRPr="00DE525C">
              <w:t xml:space="preserve">Population Health </w:t>
            </w:r>
            <w:r w:rsidR="00DE525C">
              <w:noBreakHyphen/>
            </w:r>
            <w:r w:rsidRPr="00DE525C">
              <w:t xml:space="preserve"> A reduction in the incidence of preventable mortality and morbidity in Australia, including through regulation and national initiatives that support healthy lifestyles and disease prevention</w:t>
            </w:r>
          </w:p>
        </w:tc>
        <w:tc>
          <w:tcPr>
            <w:tcW w:w="1418" w:type="dxa"/>
            <w:shd w:val="solid" w:color="FFFFFF" w:fill="auto"/>
          </w:tcPr>
          <w:p w:rsidR="00BD3FE9" w:rsidRPr="00DE525C" w:rsidRDefault="00BD3FE9" w:rsidP="00636E55">
            <w:pPr>
              <w:pStyle w:val="Sched1-Normal"/>
              <w:rPr>
                <w:rFonts w:cs="Arial"/>
                <w:bCs/>
                <w:snapToGrid w:val="0"/>
                <w:color w:val="000000"/>
              </w:rPr>
            </w:pPr>
            <w:r w:rsidRPr="00DE525C">
              <w:rPr>
                <w:rFonts w:cs="Arial"/>
                <w:bCs/>
                <w:snapToGrid w:val="0"/>
                <w:color w:val="000000"/>
              </w:rPr>
              <w:t>Minister for Health and Ageing</w:t>
            </w:r>
          </w:p>
        </w:tc>
        <w:tc>
          <w:tcPr>
            <w:tcW w:w="1418" w:type="dxa"/>
            <w:shd w:val="solid" w:color="FFFFFF" w:fill="auto"/>
          </w:tcPr>
          <w:p w:rsidR="00BD3FE9" w:rsidRPr="00DE525C" w:rsidRDefault="00BD3FE9" w:rsidP="00636E55">
            <w:pPr>
              <w:pStyle w:val="Sched1-Normal"/>
              <w:rPr>
                <w:rFonts w:cs="Arial"/>
                <w:bCs/>
                <w:snapToGrid w:val="0"/>
                <w:color w:val="000000"/>
              </w:rPr>
            </w:pPr>
            <w:r w:rsidRPr="00DE525C">
              <w:rPr>
                <w:rFonts w:cs="Arial"/>
                <w:bCs/>
                <w:snapToGrid w:val="0"/>
                <w:color w:val="000000"/>
              </w:rPr>
              <w:t>Minister for Health and Ageing</w:t>
            </w:r>
          </w:p>
        </w:tc>
      </w:tr>
      <w:tr w:rsidR="00BD3FE9" w:rsidRPr="00DE525C" w:rsidTr="00636E55">
        <w:trPr>
          <w:trHeight w:val="202"/>
        </w:trPr>
        <w:tc>
          <w:tcPr>
            <w:tcW w:w="1588" w:type="dxa"/>
          </w:tcPr>
          <w:p w:rsidR="00BD3FE9" w:rsidRPr="00DE525C" w:rsidRDefault="00BD3FE9" w:rsidP="00636E55">
            <w:pPr>
              <w:pStyle w:val="Sched1-Normal"/>
              <w:rPr>
                <w:rFonts w:cs="Arial"/>
                <w:snapToGrid w:val="0"/>
                <w:color w:val="000000"/>
              </w:rPr>
            </w:pPr>
          </w:p>
        </w:tc>
        <w:tc>
          <w:tcPr>
            <w:tcW w:w="2722" w:type="dxa"/>
          </w:tcPr>
          <w:p w:rsidR="00BD3FE9" w:rsidRPr="00DE525C" w:rsidRDefault="00BD3FE9" w:rsidP="00636E55">
            <w:pPr>
              <w:pStyle w:val="Sched1-Normal"/>
            </w:pPr>
          </w:p>
        </w:tc>
        <w:tc>
          <w:tcPr>
            <w:tcW w:w="1418" w:type="dxa"/>
            <w:shd w:val="solid" w:color="FFFFFF" w:fill="auto"/>
          </w:tcPr>
          <w:p w:rsidR="00BD3FE9" w:rsidRPr="00DE525C" w:rsidRDefault="00BD3FE9" w:rsidP="00636E55">
            <w:pPr>
              <w:pStyle w:val="Sched1-Normal"/>
              <w:rPr>
                <w:rFonts w:cs="Arial"/>
                <w:snapToGrid w:val="0"/>
                <w:color w:val="000000"/>
              </w:rPr>
            </w:pPr>
          </w:p>
        </w:tc>
        <w:tc>
          <w:tcPr>
            <w:tcW w:w="1418" w:type="dxa"/>
            <w:shd w:val="solid" w:color="FFFFFF" w:fill="auto"/>
          </w:tcPr>
          <w:p w:rsidR="00BD3FE9" w:rsidRPr="00DE525C" w:rsidRDefault="00BD3FE9" w:rsidP="00636E55">
            <w:pPr>
              <w:pStyle w:val="Sched1-Normal"/>
              <w:rPr>
                <w:rFonts w:cs="Arial"/>
                <w:snapToGrid w:val="0"/>
                <w:color w:val="000000"/>
              </w:rPr>
            </w:pPr>
          </w:p>
        </w:tc>
      </w:tr>
      <w:tr w:rsidR="00BD3FE9" w:rsidRPr="00DE525C" w:rsidTr="00636E55">
        <w:trPr>
          <w:trHeight w:val="202"/>
        </w:trPr>
        <w:tc>
          <w:tcPr>
            <w:tcW w:w="1588" w:type="dxa"/>
          </w:tcPr>
          <w:p w:rsidR="00BD3FE9" w:rsidRPr="00DE525C" w:rsidRDefault="00BD3FE9" w:rsidP="00636E55">
            <w:pPr>
              <w:pStyle w:val="Sched1-Normal"/>
              <w:rPr>
                <w:rFonts w:cs="Arial"/>
                <w:snapToGrid w:val="0"/>
                <w:color w:val="000000"/>
              </w:rPr>
            </w:pPr>
            <w:r w:rsidRPr="00DE525C">
              <w:rPr>
                <w:rFonts w:cs="Arial"/>
                <w:snapToGrid w:val="0"/>
                <w:color w:val="000000"/>
              </w:rPr>
              <w:t>Department of Infrastructure and Transport</w:t>
            </w:r>
          </w:p>
        </w:tc>
        <w:tc>
          <w:tcPr>
            <w:tcW w:w="2722" w:type="dxa"/>
          </w:tcPr>
          <w:p w:rsidR="00BD3FE9" w:rsidRPr="00DE525C" w:rsidRDefault="00BD3FE9" w:rsidP="00636E55">
            <w:pPr>
              <w:pStyle w:val="Sched1-Normal"/>
              <w:rPr>
                <w:rFonts w:cs="Arial"/>
                <w:snapToGrid w:val="0"/>
              </w:rPr>
            </w:pPr>
            <w:r w:rsidRPr="00DE525C">
              <w:t>Improved infrastructure across Australia through investment in and coordination of transport and other infrastructure</w:t>
            </w:r>
          </w:p>
        </w:tc>
        <w:tc>
          <w:tcPr>
            <w:tcW w:w="1418" w:type="dxa"/>
            <w:shd w:val="solid" w:color="FFFFFF" w:fill="auto"/>
          </w:tcPr>
          <w:p w:rsidR="00BD3FE9" w:rsidRPr="00DE525C" w:rsidRDefault="00BD3FE9" w:rsidP="00636E55">
            <w:pPr>
              <w:pStyle w:val="Sched1-Normal"/>
              <w:rPr>
                <w:rFonts w:cs="Arial"/>
                <w:snapToGrid w:val="0"/>
              </w:rPr>
            </w:pPr>
            <w:r w:rsidRPr="00DE525C">
              <w:rPr>
                <w:rFonts w:cs="Arial"/>
                <w:snapToGrid w:val="0"/>
                <w:color w:val="000000"/>
              </w:rPr>
              <w:t>Minister for Infrastructure and Transport</w:t>
            </w:r>
          </w:p>
        </w:tc>
        <w:tc>
          <w:tcPr>
            <w:tcW w:w="1418" w:type="dxa"/>
            <w:shd w:val="solid" w:color="FFFFFF" w:fill="auto"/>
          </w:tcPr>
          <w:p w:rsidR="00BD3FE9" w:rsidRPr="00DE525C" w:rsidRDefault="00BD3FE9" w:rsidP="00636E55">
            <w:pPr>
              <w:pStyle w:val="Sched1-Normal"/>
              <w:rPr>
                <w:rFonts w:cs="Arial"/>
                <w:snapToGrid w:val="0"/>
              </w:rPr>
            </w:pPr>
            <w:r w:rsidRPr="00DE525C">
              <w:rPr>
                <w:rFonts w:cs="Arial"/>
                <w:snapToGrid w:val="0"/>
                <w:color w:val="000000"/>
              </w:rPr>
              <w:t>Minister for Infrastructure and Transport</w:t>
            </w:r>
          </w:p>
        </w:tc>
      </w:tr>
      <w:tr w:rsidR="00BD3FE9" w:rsidRPr="00DE525C" w:rsidTr="00636E55">
        <w:trPr>
          <w:trHeight w:val="202"/>
        </w:trPr>
        <w:tc>
          <w:tcPr>
            <w:tcW w:w="1588" w:type="dxa"/>
          </w:tcPr>
          <w:p w:rsidR="00BD3FE9" w:rsidRPr="00DE525C" w:rsidRDefault="00BD3FE9" w:rsidP="00636E55">
            <w:pPr>
              <w:pStyle w:val="Sched1-Normal"/>
              <w:rPr>
                <w:rFonts w:cs="Arial"/>
                <w:snapToGrid w:val="0"/>
                <w:color w:val="000000"/>
              </w:rPr>
            </w:pPr>
          </w:p>
        </w:tc>
        <w:tc>
          <w:tcPr>
            <w:tcW w:w="2722" w:type="dxa"/>
          </w:tcPr>
          <w:p w:rsidR="00BD3FE9" w:rsidRPr="00DE525C" w:rsidRDefault="00BD3FE9" w:rsidP="00636E55">
            <w:pPr>
              <w:pStyle w:val="Sched1-Normal"/>
            </w:pPr>
          </w:p>
        </w:tc>
        <w:tc>
          <w:tcPr>
            <w:tcW w:w="1418" w:type="dxa"/>
            <w:shd w:val="solid" w:color="FFFFFF" w:fill="auto"/>
          </w:tcPr>
          <w:p w:rsidR="00BD3FE9" w:rsidRPr="00DE525C" w:rsidRDefault="00BD3FE9" w:rsidP="00636E55">
            <w:pPr>
              <w:pStyle w:val="Sched1-Normal"/>
              <w:rPr>
                <w:rFonts w:cs="Arial"/>
                <w:snapToGrid w:val="0"/>
                <w:color w:val="000000"/>
              </w:rPr>
            </w:pPr>
          </w:p>
        </w:tc>
        <w:tc>
          <w:tcPr>
            <w:tcW w:w="1418" w:type="dxa"/>
            <w:shd w:val="solid" w:color="FFFFFF" w:fill="auto"/>
          </w:tcPr>
          <w:p w:rsidR="00BD3FE9" w:rsidRPr="00DE525C" w:rsidRDefault="00BD3FE9" w:rsidP="00636E55">
            <w:pPr>
              <w:pStyle w:val="Sched1-Normal"/>
              <w:rPr>
                <w:rFonts w:cs="Arial"/>
                <w:snapToGrid w:val="0"/>
                <w:color w:val="000000"/>
              </w:rPr>
            </w:pPr>
          </w:p>
        </w:tc>
      </w:tr>
      <w:tr w:rsidR="00BD3FE9" w:rsidRPr="00DE525C" w:rsidTr="00636E55">
        <w:trPr>
          <w:trHeight w:val="202"/>
        </w:trPr>
        <w:tc>
          <w:tcPr>
            <w:tcW w:w="1588" w:type="dxa"/>
          </w:tcPr>
          <w:p w:rsidR="00BD3FE9" w:rsidRPr="00DE525C" w:rsidRDefault="00BD3FE9" w:rsidP="00636E55">
            <w:pPr>
              <w:pStyle w:val="Sched1-Normal"/>
              <w:rPr>
                <w:rFonts w:cs="Arial"/>
                <w:snapToGrid w:val="0"/>
                <w:color w:val="000000"/>
              </w:rPr>
            </w:pPr>
          </w:p>
        </w:tc>
        <w:tc>
          <w:tcPr>
            <w:tcW w:w="2722" w:type="dxa"/>
          </w:tcPr>
          <w:p w:rsidR="00BD3FE9" w:rsidRPr="00DE525C" w:rsidRDefault="00BD3FE9" w:rsidP="00636E55">
            <w:pPr>
              <w:pStyle w:val="Sched1-Normal"/>
            </w:pPr>
          </w:p>
        </w:tc>
        <w:tc>
          <w:tcPr>
            <w:tcW w:w="1418" w:type="dxa"/>
            <w:shd w:val="solid" w:color="FFFFFF" w:fill="auto"/>
          </w:tcPr>
          <w:p w:rsidR="00BD3FE9" w:rsidRPr="00DE525C" w:rsidRDefault="00BD3FE9" w:rsidP="00636E55">
            <w:pPr>
              <w:pStyle w:val="Sched1-Normal"/>
              <w:rPr>
                <w:rFonts w:cs="Arial"/>
                <w:snapToGrid w:val="0"/>
                <w:color w:val="000000"/>
              </w:rPr>
            </w:pPr>
          </w:p>
        </w:tc>
        <w:tc>
          <w:tcPr>
            <w:tcW w:w="1418" w:type="dxa"/>
            <w:shd w:val="solid" w:color="FFFFFF" w:fill="auto"/>
          </w:tcPr>
          <w:p w:rsidR="00BD3FE9" w:rsidRPr="00DE525C" w:rsidRDefault="00BD3FE9" w:rsidP="00636E55">
            <w:pPr>
              <w:pStyle w:val="Sched1-Normal"/>
              <w:rPr>
                <w:rFonts w:cs="Arial"/>
                <w:snapToGrid w:val="0"/>
                <w:color w:val="000000"/>
              </w:rPr>
            </w:pPr>
          </w:p>
        </w:tc>
      </w:tr>
      <w:tr w:rsidR="00BD3FE9" w:rsidRPr="00DE525C" w:rsidTr="00636E55">
        <w:trPr>
          <w:trHeight w:val="202"/>
        </w:trPr>
        <w:tc>
          <w:tcPr>
            <w:tcW w:w="1588" w:type="dxa"/>
          </w:tcPr>
          <w:p w:rsidR="00BD3FE9" w:rsidRPr="00DE525C" w:rsidRDefault="00BD3FE9" w:rsidP="00636E55">
            <w:pPr>
              <w:pStyle w:val="Sched1-Normal"/>
              <w:rPr>
                <w:rFonts w:cs="Arial"/>
                <w:snapToGrid w:val="0"/>
                <w:color w:val="000000"/>
              </w:rPr>
            </w:pPr>
          </w:p>
        </w:tc>
        <w:tc>
          <w:tcPr>
            <w:tcW w:w="2722" w:type="dxa"/>
          </w:tcPr>
          <w:p w:rsidR="00BD3FE9" w:rsidRPr="00DE525C" w:rsidRDefault="00BD3FE9" w:rsidP="00636E55">
            <w:pPr>
              <w:pStyle w:val="Sched1-Normal"/>
            </w:pPr>
          </w:p>
        </w:tc>
        <w:tc>
          <w:tcPr>
            <w:tcW w:w="1418" w:type="dxa"/>
            <w:shd w:val="solid" w:color="FFFFFF" w:fill="auto"/>
          </w:tcPr>
          <w:p w:rsidR="00BD3FE9" w:rsidRPr="00DE525C" w:rsidRDefault="00BD3FE9" w:rsidP="00636E55">
            <w:pPr>
              <w:pStyle w:val="Sched1-Normal"/>
              <w:rPr>
                <w:rFonts w:cs="Arial"/>
                <w:snapToGrid w:val="0"/>
                <w:color w:val="000000"/>
              </w:rPr>
            </w:pPr>
          </w:p>
        </w:tc>
        <w:tc>
          <w:tcPr>
            <w:tcW w:w="1418" w:type="dxa"/>
            <w:shd w:val="solid" w:color="FFFFFF" w:fill="auto"/>
          </w:tcPr>
          <w:p w:rsidR="00BD3FE9" w:rsidRPr="00DE525C" w:rsidRDefault="00BD3FE9" w:rsidP="00636E55">
            <w:pPr>
              <w:pStyle w:val="Sched1-Normal"/>
              <w:rPr>
                <w:rFonts w:cs="Arial"/>
                <w:snapToGrid w:val="0"/>
                <w:color w:val="000000"/>
              </w:rPr>
            </w:pPr>
          </w:p>
        </w:tc>
      </w:tr>
      <w:tr w:rsidR="00BD3FE9" w:rsidRPr="00DE525C" w:rsidTr="00636E55">
        <w:trPr>
          <w:trHeight w:val="202"/>
        </w:trPr>
        <w:tc>
          <w:tcPr>
            <w:tcW w:w="1588" w:type="dxa"/>
          </w:tcPr>
          <w:p w:rsidR="00BD3FE9" w:rsidRPr="00DE525C" w:rsidRDefault="00BD3FE9" w:rsidP="00636E55">
            <w:pPr>
              <w:pStyle w:val="Sched1-Normal"/>
              <w:rPr>
                <w:rFonts w:cs="Arial"/>
                <w:snapToGrid w:val="0"/>
                <w:color w:val="000000"/>
              </w:rPr>
            </w:pPr>
          </w:p>
        </w:tc>
        <w:tc>
          <w:tcPr>
            <w:tcW w:w="2722" w:type="dxa"/>
          </w:tcPr>
          <w:p w:rsidR="00BD3FE9" w:rsidRPr="00DE525C" w:rsidRDefault="00BD3FE9" w:rsidP="00636E55">
            <w:pPr>
              <w:pStyle w:val="Sched1-Normal"/>
            </w:pPr>
          </w:p>
        </w:tc>
        <w:tc>
          <w:tcPr>
            <w:tcW w:w="1418" w:type="dxa"/>
            <w:shd w:val="solid" w:color="FFFFFF" w:fill="auto"/>
          </w:tcPr>
          <w:p w:rsidR="00BD3FE9" w:rsidRPr="00DE525C" w:rsidRDefault="00BD3FE9" w:rsidP="00636E55">
            <w:pPr>
              <w:pStyle w:val="Sched1-Normal"/>
              <w:rPr>
                <w:rFonts w:cs="Arial"/>
                <w:snapToGrid w:val="0"/>
                <w:color w:val="000000"/>
              </w:rPr>
            </w:pPr>
          </w:p>
        </w:tc>
        <w:tc>
          <w:tcPr>
            <w:tcW w:w="1418" w:type="dxa"/>
            <w:shd w:val="solid" w:color="FFFFFF" w:fill="auto"/>
          </w:tcPr>
          <w:p w:rsidR="00BD3FE9" w:rsidRPr="00DE525C" w:rsidRDefault="00BD3FE9" w:rsidP="00636E55">
            <w:pPr>
              <w:pStyle w:val="Sched1-Normal"/>
              <w:rPr>
                <w:rFonts w:cs="Arial"/>
                <w:snapToGrid w:val="0"/>
                <w:color w:val="000000"/>
              </w:rPr>
            </w:pPr>
          </w:p>
        </w:tc>
      </w:tr>
      <w:tr w:rsidR="00BD3FE9" w:rsidRPr="00DE525C" w:rsidTr="00636E55">
        <w:trPr>
          <w:trHeight w:val="202"/>
        </w:trPr>
        <w:tc>
          <w:tcPr>
            <w:tcW w:w="1588" w:type="dxa"/>
          </w:tcPr>
          <w:p w:rsidR="00BD3FE9" w:rsidRPr="00DE525C" w:rsidRDefault="00BD3FE9" w:rsidP="00636E55">
            <w:pPr>
              <w:pStyle w:val="Sched1-Normal"/>
              <w:rPr>
                <w:rFonts w:cs="Arial"/>
                <w:snapToGrid w:val="0"/>
                <w:color w:val="000000"/>
              </w:rPr>
            </w:pPr>
          </w:p>
        </w:tc>
        <w:tc>
          <w:tcPr>
            <w:tcW w:w="2722" w:type="dxa"/>
          </w:tcPr>
          <w:p w:rsidR="00BD3FE9" w:rsidRPr="00DE525C" w:rsidRDefault="00BD3FE9" w:rsidP="00636E55">
            <w:pPr>
              <w:pStyle w:val="Sched1-Normal"/>
            </w:pPr>
          </w:p>
        </w:tc>
        <w:tc>
          <w:tcPr>
            <w:tcW w:w="1418" w:type="dxa"/>
            <w:shd w:val="solid" w:color="FFFFFF" w:fill="auto"/>
          </w:tcPr>
          <w:p w:rsidR="00BD3FE9" w:rsidRPr="00DE525C" w:rsidRDefault="00BD3FE9" w:rsidP="00636E55">
            <w:pPr>
              <w:pStyle w:val="Sched1-Normal"/>
              <w:rPr>
                <w:rFonts w:cs="Arial"/>
                <w:snapToGrid w:val="0"/>
                <w:color w:val="000000"/>
              </w:rPr>
            </w:pPr>
          </w:p>
        </w:tc>
        <w:tc>
          <w:tcPr>
            <w:tcW w:w="1418" w:type="dxa"/>
            <w:shd w:val="solid" w:color="FFFFFF" w:fill="auto"/>
          </w:tcPr>
          <w:p w:rsidR="00BD3FE9" w:rsidRPr="00DE525C" w:rsidRDefault="00BD3FE9" w:rsidP="00636E55">
            <w:pPr>
              <w:pStyle w:val="Sched1-Normal"/>
              <w:rPr>
                <w:rFonts w:cs="Arial"/>
                <w:snapToGrid w:val="0"/>
                <w:color w:val="000000"/>
              </w:rPr>
            </w:pPr>
          </w:p>
        </w:tc>
      </w:tr>
      <w:tr w:rsidR="00BD3FE9" w:rsidRPr="00DE525C" w:rsidTr="00636E55">
        <w:trPr>
          <w:trHeight w:val="202"/>
        </w:trPr>
        <w:tc>
          <w:tcPr>
            <w:tcW w:w="1588" w:type="dxa"/>
          </w:tcPr>
          <w:p w:rsidR="00BD3FE9" w:rsidRPr="00DE525C" w:rsidRDefault="00BD3FE9" w:rsidP="00636E55">
            <w:pPr>
              <w:pStyle w:val="Sched1-Normal"/>
              <w:rPr>
                <w:rFonts w:cs="Arial"/>
                <w:snapToGrid w:val="0"/>
                <w:color w:val="000000"/>
              </w:rPr>
            </w:pPr>
          </w:p>
        </w:tc>
        <w:tc>
          <w:tcPr>
            <w:tcW w:w="2722" w:type="dxa"/>
          </w:tcPr>
          <w:p w:rsidR="00BD3FE9" w:rsidRPr="00DE525C" w:rsidRDefault="00BD3FE9" w:rsidP="00636E55">
            <w:pPr>
              <w:pStyle w:val="Sched1-Normal"/>
            </w:pPr>
          </w:p>
        </w:tc>
        <w:tc>
          <w:tcPr>
            <w:tcW w:w="1418" w:type="dxa"/>
            <w:shd w:val="solid" w:color="FFFFFF" w:fill="auto"/>
          </w:tcPr>
          <w:p w:rsidR="00BD3FE9" w:rsidRPr="00DE525C" w:rsidRDefault="00BD3FE9" w:rsidP="00636E55">
            <w:pPr>
              <w:pStyle w:val="Sched1-Normal"/>
              <w:rPr>
                <w:rFonts w:cs="Arial"/>
                <w:snapToGrid w:val="0"/>
                <w:color w:val="000000"/>
              </w:rPr>
            </w:pPr>
          </w:p>
        </w:tc>
        <w:tc>
          <w:tcPr>
            <w:tcW w:w="1418" w:type="dxa"/>
            <w:shd w:val="solid" w:color="FFFFFF" w:fill="auto"/>
          </w:tcPr>
          <w:p w:rsidR="00BD3FE9" w:rsidRPr="00DE525C" w:rsidRDefault="00BD3FE9" w:rsidP="00636E55">
            <w:pPr>
              <w:pStyle w:val="Sched1-Normal"/>
              <w:rPr>
                <w:rFonts w:cs="Arial"/>
                <w:snapToGrid w:val="0"/>
                <w:color w:val="000000"/>
              </w:rPr>
            </w:pPr>
          </w:p>
        </w:tc>
      </w:tr>
      <w:tr w:rsidR="00BD3FE9" w:rsidRPr="00DE525C" w:rsidTr="00636E55">
        <w:trPr>
          <w:trHeight w:val="202"/>
        </w:trPr>
        <w:tc>
          <w:tcPr>
            <w:tcW w:w="1588" w:type="dxa"/>
          </w:tcPr>
          <w:p w:rsidR="00BD3FE9" w:rsidRPr="00DE525C" w:rsidRDefault="00BD3FE9" w:rsidP="00636E55">
            <w:pPr>
              <w:pStyle w:val="Sched1-Normal"/>
              <w:rPr>
                <w:rFonts w:cs="Arial"/>
                <w:snapToGrid w:val="0"/>
                <w:color w:val="000000"/>
              </w:rPr>
            </w:pPr>
            <w:r w:rsidRPr="00DE525C">
              <w:rPr>
                <w:rFonts w:cs="Arial"/>
                <w:snapToGrid w:val="0"/>
                <w:color w:val="000000"/>
              </w:rPr>
              <w:t>Department of Regional Australia, Regional Development and Local Government</w:t>
            </w:r>
          </w:p>
        </w:tc>
        <w:tc>
          <w:tcPr>
            <w:tcW w:w="2722" w:type="dxa"/>
          </w:tcPr>
          <w:p w:rsidR="00BD3FE9" w:rsidRPr="00DE525C" w:rsidRDefault="00BD3FE9" w:rsidP="00636E55">
            <w:pPr>
              <w:pStyle w:val="Sched1-Normal"/>
            </w:pPr>
            <w:r w:rsidRPr="00DE525C">
              <w:t>Coordinated community infrastructure and services in rural, regional and local government areas through financial assistance</w:t>
            </w:r>
          </w:p>
        </w:tc>
        <w:tc>
          <w:tcPr>
            <w:tcW w:w="1418" w:type="dxa"/>
            <w:shd w:val="solid" w:color="FFFFFF" w:fill="auto"/>
          </w:tcPr>
          <w:p w:rsidR="00BD3FE9" w:rsidRPr="00DE525C" w:rsidRDefault="00BD3FE9" w:rsidP="00636E55">
            <w:pPr>
              <w:pStyle w:val="Sched1-Normal"/>
              <w:rPr>
                <w:rFonts w:cs="Arial"/>
                <w:snapToGrid w:val="0"/>
                <w:color w:val="000000"/>
              </w:rPr>
            </w:pPr>
            <w:r w:rsidRPr="00DE525C">
              <w:rPr>
                <w:rFonts w:cs="Arial"/>
                <w:snapToGrid w:val="0"/>
                <w:color w:val="000000"/>
              </w:rPr>
              <w:t>Minister for Regional Australia, Regional Development and Local Government</w:t>
            </w:r>
          </w:p>
        </w:tc>
        <w:tc>
          <w:tcPr>
            <w:tcW w:w="1418" w:type="dxa"/>
            <w:shd w:val="solid" w:color="FFFFFF" w:fill="auto"/>
          </w:tcPr>
          <w:p w:rsidR="00BD3FE9" w:rsidRPr="00DE525C" w:rsidRDefault="00BD3FE9" w:rsidP="00636E55">
            <w:pPr>
              <w:pStyle w:val="Sched1-Normal"/>
              <w:rPr>
                <w:rFonts w:cs="Arial"/>
                <w:snapToGrid w:val="0"/>
                <w:color w:val="000000"/>
              </w:rPr>
            </w:pPr>
            <w:r w:rsidRPr="00DE525C">
              <w:rPr>
                <w:rFonts w:cs="Arial"/>
                <w:snapToGrid w:val="0"/>
                <w:color w:val="000000"/>
              </w:rPr>
              <w:t>Minister for Regional Australia, Regional Development and Local Government</w:t>
            </w:r>
          </w:p>
        </w:tc>
      </w:tr>
      <w:tr w:rsidR="00BD3FE9" w:rsidRPr="00DE525C" w:rsidTr="00636E55">
        <w:trPr>
          <w:trHeight w:val="202"/>
        </w:trPr>
        <w:tc>
          <w:tcPr>
            <w:tcW w:w="1588" w:type="dxa"/>
          </w:tcPr>
          <w:p w:rsidR="00BD3FE9" w:rsidRPr="00DE525C" w:rsidRDefault="00BD3FE9" w:rsidP="00636E55">
            <w:pPr>
              <w:pStyle w:val="Sched1-Normal"/>
              <w:rPr>
                <w:rFonts w:cs="Arial"/>
                <w:snapToGrid w:val="0"/>
                <w:color w:val="000000"/>
              </w:rPr>
            </w:pPr>
          </w:p>
        </w:tc>
        <w:tc>
          <w:tcPr>
            <w:tcW w:w="2722" w:type="dxa"/>
          </w:tcPr>
          <w:p w:rsidR="00BD3FE9" w:rsidRPr="00DE525C" w:rsidRDefault="00BD3FE9" w:rsidP="00636E55">
            <w:pPr>
              <w:pStyle w:val="Sched1-Normal"/>
            </w:pPr>
          </w:p>
        </w:tc>
        <w:tc>
          <w:tcPr>
            <w:tcW w:w="1418" w:type="dxa"/>
            <w:shd w:val="solid" w:color="FFFFFF" w:fill="auto"/>
          </w:tcPr>
          <w:p w:rsidR="00BD3FE9" w:rsidRPr="00DE525C" w:rsidRDefault="00BD3FE9" w:rsidP="00636E55">
            <w:pPr>
              <w:pStyle w:val="Sched1-Normal"/>
              <w:rPr>
                <w:rFonts w:cs="Arial"/>
                <w:snapToGrid w:val="0"/>
                <w:color w:val="000000"/>
              </w:rPr>
            </w:pPr>
          </w:p>
        </w:tc>
        <w:tc>
          <w:tcPr>
            <w:tcW w:w="1418" w:type="dxa"/>
            <w:shd w:val="solid" w:color="FFFFFF" w:fill="auto"/>
          </w:tcPr>
          <w:p w:rsidR="00BD3FE9" w:rsidRPr="00DE525C" w:rsidRDefault="00BD3FE9" w:rsidP="00636E55">
            <w:pPr>
              <w:pStyle w:val="Sched1-Normal"/>
              <w:rPr>
                <w:rFonts w:cs="Arial"/>
                <w:snapToGrid w:val="0"/>
                <w:color w:val="000000"/>
              </w:rPr>
            </w:pPr>
          </w:p>
        </w:tc>
      </w:tr>
      <w:tr w:rsidR="00BD3FE9" w:rsidRPr="00DE525C" w:rsidTr="00636E55">
        <w:trPr>
          <w:trHeight w:val="202"/>
        </w:trPr>
        <w:tc>
          <w:tcPr>
            <w:tcW w:w="1588" w:type="dxa"/>
          </w:tcPr>
          <w:p w:rsidR="00BD3FE9" w:rsidRPr="00DE525C" w:rsidRDefault="00BD3FE9" w:rsidP="00636E55">
            <w:pPr>
              <w:pStyle w:val="Sched1-Normal"/>
              <w:rPr>
                <w:rFonts w:cs="Arial"/>
                <w:snapToGrid w:val="0"/>
                <w:color w:val="000000"/>
              </w:rPr>
            </w:pPr>
            <w:r w:rsidRPr="00DE525C">
              <w:rPr>
                <w:rFonts w:cs="Arial"/>
                <w:snapToGrid w:val="0"/>
                <w:color w:val="000000"/>
              </w:rPr>
              <w:t>Department of Sustainability, Environment, Water, Population and Communities</w:t>
            </w:r>
          </w:p>
        </w:tc>
        <w:tc>
          <w:tcPr>
            <w:tcW w:w="2722" w:type="dxa"/>
          </w:tcPr>
          <w:p w:rsidR="00BD3FE9" w:rsidRPr="00DE525C" w:rsidRDefault="00BD3FE9" w:rsidP="00636E55">
            <w:pPr>
              <w:pStyle w:val="Sched1-Normal"/>
            </w:pPr>
            <w:r w:rsidRPr="00DE525C">
              <w:t>Improved sustainability of Australia’s population, communities and environment through coordination and development of sustainable population and communities policies; supporting affordable housing; and the reduction and regulation of waste, pollutants and hazardous substances</w:t>
            </w:r>
          </w:p>
        </w:tc>
        <w:tc>
          <w:tcPr>
            <w:tcW w:w="1418" w:type="dxa"/>
            <w:shd w:val="solid" w:color="FFFFFF" w:fill="auto"/>
          </w:tcPr>
          <w:p w:rsidR="00BD3FE9" w:rsidRPr="00DE525C" w:rsidRDefault="00BD3FE9" w:rsidP="00636E55">
            <w:pPr>
              <w:pStyle w:val="Sched1-Normal"/>
              <w:rPr>
                <w:rFonts w:cs="Arial"/>
                <w:snapToGrid w:val="0"/>
                <w:color w:val="000000"/>
              </w:rPr>
            </w:pPr>
            <w:r w:rsidRPr="00DE525C">
              <w:rPr>
                <w:rFonts w:cs="Arial"/>
                <w:snapToGrid w:val="0"/>
                <w:color w:val="000000"/>
              </w:rPr>
              <w:t>Minister for Sustainability, Environment, Water, Population and Communities</w:t>
            </w:r>
          </w:p>
        </w:tc>
        <w:tc>
          <w:tcPr>
            <w:tcW w:w="1418" w:type="dxa"/>
            <w:shd w:val="solid" w:color="FFFFFF" w:fill="auto"/>
          </w:tcPr>
          <w:p w:rsidR="00BD3FE9" w:rsidRPr="00DE525C" w:rsidRDefault="00BD3FE9" w:rsidP="00636E55">
            <w:pPr>
              <w:pStyle w:val="Sched1-Normal"/>
              <w:rPr>
                <w:rFonts w:cs="Arial"/>
                <w:snapToGrid w:val="0"/>
                <w:color w:val="000000"/>
              </w:rPr>
            </w:pPr>
            <w:r w:rsidRPr="00DE525C">
              <w:rPr>
                <w:rFonts w:cs="Arial"/>
                <w:snapToGrid w:val="0"/>
                <w:color w:val="000000"/>
              </w:rPr>
              <w:t>Minister for Sustainability, Environment, Water, Population and Communities</w:t>
            </w:r>
          </w:p>
        </w:tc>
      </w:tr>
      <w:tr w:rsidR="00BD3FE9" w:rsidRPr="00DE525C" w:rsidTr="00636E55">
        <w:trPr>
          <w:trHeight w:val="202"/>
        </w:trPr>
        <w:tc>
          <w:tcPr>
            <w:tcW w:w="1588" w:type="dxa"/>
          </w:tcPr>
          <w:p w:rsidR="00BD3FE9" w:rsidRPr="00DE525C" w:rsidRDefault="00BD3FE9" w:rsidP="00636E55">
            <w:pPr>
              <w:pStyle w:val="Sched1-Normal"/>
              <w:rPr>
                <w:rFonts w:cs="Arial"/>
                <w:snapToGrid w:val="0"/>
                <w:color w:val="000000"/>
              </w:rPr>
            </w:pPr>
          </w:p>
        </w:tc>
        <w:tc>
          <w:tcPr>
            <w:tcW w:w="2722" w:type="dxa"/>
          </w:tcPr>
          <w:p w:rsidR="00BD3FE9" w:rsidRPr="00DE525C" w:rsidRDefault="00BD3FE9" w:rsidP="00636E55">
            <w:pPr>
              <w:pStyle w:val="Sched1-Normal"/>
            </w:pPr>
          </w:p>
        </w:tc>
        <w:tc>
          <w:tcPr>
            <w:tcW w:w="1418" w:type="dxa"/>
            <w:shd w:val="solid" w:color="FFFFFF" w:fill="auto"/>
          </w:tcPr>
          <w:p w:rsidR="00BD3FE9" w:rsidRPr="00DE525C" w:rsidRDefault="00BD3FE9" w:rsidP="00636E55">
            <w:pPr>
              <w:pStyle w:val="Sched1-Normal"/>
              <w:rPr>
                <w:rFonts w:cs="Arial"/>
                <w:snapToGrid w:val="0"/>
                <w:color w:val="000000"/>
              </w:rPr>
            </w:pPr>
          </w:p>
        </w:tc>
        <w:tc>
          <w:tcPr>
            <w:tcW w:w="1418" w:type="dxa"/>
            <w:shd w:val="solid" w:color="FFFFFF" w:fill="auto"/>
          </w:tcPr>
          <w:p w:rsidR="00BD3FE9" w:rsidRPr="00DE525C" w:rsidRDefault="00BD3FE9" w:rsidP="00636E55">
            <w:pPr>
              <w:pStyle w:val="Sched1-Normal"/>
              <w:rPr>
                <w:rFonts w:cs="Arial"/>
                <w:snapToGrid w:val="0"/>
                <w:color w:val="000000"/>
              </w:rPr>
            </w:pPr>
          </w:p>
        </w:tc>
      </w:tr>
      <w:tr w:rsidR="00BD3FE9" w:rsidRPr="00DE525C" w:rsidTr="00636E55">
        <w:trPr>
          <w:trHeight w:val="202"/>
        </w:trPr>
        <w:tc>
          <w:tcPr>
            <w:tcW w:w="1588" w:type="dxa"/>
          </w:tcPr>
          <w:p w:rsidR="00BD3FE9" w:rsidRPr="00DE525C" w:rsidRDefault="00BD3FE9" w:rsidP="00636E55">
            <w:pPr>
              <w:pStyle w:val="Sched1-Normal"/>
              <w:rPr>
                <w:rFonts w:cs="Arial"/>
                <w:snapToGrid w:val="0"/>
                <w:color w:val="000000"/>
              </w:rPr>
            </w:pPr>
            <w:r w:rsidRPr="00DE525C">
              <w:rPr>
                <w:rFonts w:cs="Arial"/>
                <w:snapToGrid w:val="0"/>
                <w:color w:val="000000"/>
              </w:rPr>
              <w:t>Department of Sustainability, Environment, Water, Population and Communities</w:t>
            </w:r>
          </w:p>
        </w:tc>
        <w:tc>
          <w:tcPr>
            <w:tcW w:w="2722" w:type="dxa"/>
          </w:tcPr>
          <w:p w:rsidR="00BD3FE9" w:rsidRPr="00DE525C" w:rsidRDefault="00BD3FE9" w:rsidP="00636E55">
            <w:pPr>
              <w:pStyle w:val="Sched1-Normal"/>
            </w:pPr>
            <w:r w:rsidRPr="00DE525C">
              <w:t>Adaptation to climate change, wise water use, secure water supplies and improved health of rivers, waterways and freshwater ecosystems by supporting research, and reforming the management and use of water resources</w:t>
            </w:r>
          </w:p>
        </w:tc>
        <w:tc>
          <w:tcPr>
            <w:tcW w:w="1418" w:type="dxa"/>
            <w:shd w:val="solid" w:color="FFFFFF" w:fill="auto"/>
          </w:tcPr>
          <w:p w:rsidR="00BD3FE9" w:rsidRPr="00DE525C" w:rsidRDefault="00BD3FE9" w:rsidP="00636E55">
            <w:pPr>
              <w:pStyle w:val="Sched1-Normal"/>
              <w:rPr>
                <w:rFonts w:cs="Arial"/>
                <w:snapToGrid w:val="0"/>
                <w:color w:val="000000"/>
              </w:rPr>
            </w:pPr>
            <w:r w:rsidRPr="00DE525C">
              <w:rPr>
                <w:rFonts w:cs="Arial"/>
                <w:snapToGrid w:val="0"/>
                <w:color w:val="000000"/>
              </w:rPr>
              <w:t>Minister for Sustainability, Environment, Water, Population and Communities</w:t>
            </w:r>
          </w:p>
        </w:tc>
        <w:tc>
          <w:tcPr>
            <w:tcW w:w="1418" w:type="dxa"/>
            <w:shd w:val="solid" w:color="FFFFFF" w:fill="auto"/>
          </w:tcPr>
          <w:p w:rsidR="00BD3FE9" w:rsidRPr="00DE525C" w:rsidRDefault="00BD3FE9" w:rsidP="00636E55">
            <w:pPr>
              <w:pStyle w:val="Sched1-Normal"/>
              <w:rPr>
                <w:rFonts w:cs="Arial"/>
                <w:snapToGrid w:val="0"/>
                <w:color w:val="000000"/>
              </w:rPr>
            </w:pPr>
            <w:r w:rsidRPr="00DE525C">
              <w:rPr>
                <w:rFonts w:cs="Arial"/>
                <w:snapToGrid w:val="0"/>
                <w:color w:val="000000"/>
              </w:rPr>
              <w:t>Minister for Sustainability, Environment, Water, Population and Communities</w:t>
            </w:r>
          </w:p>
        </w:tc>
      </w:tr>
      <w:tr w:rsidR="00BD3FE9" w:rsidRPr="00DE525C" w:rsidTr="00636E55">
        <w:trPr>
          <w:trHeight w:val="202"/>
        </w:trPr>
        <w:tc>
          <w:tcPr>
            <w:tcW w:w="1588" w:type="dxa"/>
          </w:tcPr>
          <w:p w:rsidR="00BD3FE9" w:rsidRPr="00DE525C" w:rsidRDefault="00BD3FE9" w:rsidP="00636E55">
            <w:pPr>
              <w:pStyle w:val="Sched1-Normal"/>
              <w:rPr>
                <w:rFonts w:cs="Arial"/>
                <w:snapToGrid w:val="0"/>
                <w:color w:val="000000"/>
              </w:rPr>
            </w:pPr>
          </w:p>
        </w:tc>
        <w:tc>
          <w:tcPr>
            <w:tcW w:w="2722" w:type="dxa"/>
          </w:tcPr>
          <w:p w:rsidR="00BD3FE9" w:rsidRPr="00DE525C" w:rsidRDefault="00BD3FE9" w:rsidP="00636E55">
            <w:pPr>
              <w:pStyle w:val="Sched1-Normal"/>
              <w:rPr>
                <w:rFonts w:cs="Arial"/>
                <w:snapToGrid w:val="0"/>
              </w:rPr>
            </w:pPr>
          </w:p>
        </w:tc>
        <w:tc>
          <w:tcPr>
            <w:tcW w:w="1418" w:type="dxa"/>
            <w:shd w:val="solid" w:color="FFFFFF" w:fill="auto"/>
          </w:tcPr>
          <w:p w:rsidR="00BD3FE9" w:rsidRPr="00DE525C" w:rsidRDefault="00BD3FE9" w:rsidP="00636E55">
            <w:pPr>
              <w:pStyle w:val="Sched1-Normal"/>
              <w:rPr>
                <w:rFonts w:cs="Arial"/>
                <w:snapToGrid w:val="0"/>
              </w:rPr>
            </w:pPr>
          </w:p>
        </w:tc>
        <w:tc>
          <w:tcPr>
            <w:tcW w:w="1418" w:type="dxa"/>
            <w:shd w:val="solid" w:color="FFFFFF" w:fill="auto"/>
          </w:tcPr>
          <w:p w:rsidR="00BD3FE9" w:rsidRPr="00DE525C" w:rsidRDefault="00BD3FE9" w:rsidP="00636E55">
            <w:pPr>
              <w:pStyle w:val="Sched1-Normal"/>
              <w:rPr>
                <w:rFonts w:cs="Arial"/>
                <w:snapToGrid w:val="0"/>
              </w:rPr>
            </w:pPr>
          </w:p>
        </w:tc>
      </w:tr>
    </w:tbl>
    <w:p w:rsidR="00A05E7D" w:rsidRPr="00DE525C" w:rsidRDefault="00A05E7D" w:rsidP="006C37D4">
      <w:pPr>
        <w:pStyle w:val="ActHead1"/>
        <w:pageBreakBefore/>
      </w:pPr>
      <w:bookmarkStart w:id="31" w:name="_Toc364756490"/>
      <w:r w:rsidRPr="00DE525C">
        <w:rPr>
          <w:rStyle w:val="CharChapNo"/>
        </w:rPr>
        <w:lastRenderedPageBreak/>
        <w:t>Schedule</w:t>
      </w:r>
      <w:r w:rsidR="00DE525C" w:rsidRPr="00DE525C">
        <w:rPr>
          <w:rStyle w:val="CharChapNo"/>
        </w:rPr>
        <w:t> </w:t>
      </w:r>
      <w:r w:rsidRPr="00DE525C">
        <w:rPr>
          <w:rStyle w:val="CharChapNo"/>
        </w:rPr>
        <w:t>2</w:t>
      </w:r>
      <w:r w:rsidRPr="00DE525C">
        <w:t>—</w:t>
      </w:r>
      <w:r w:rsidRPr="00DE525C">
        <w:rPr>
          <w:rStyle w:val="CharChapText"/>
        </w:rPr>
        <w:t>Services for which money is appropriated</w:t>
      </w:r>
      <w:bookmarkEnd w:id="31"/>
    </w:p>
    <w:p w:rsidR="00A05E7D" w:rsidRPr="00DE525C" w:rsidRDefault="00A05E7D" w:rsidP="00A05E7D">
      <w:pPr>
        <w:pStyle w:val="notemargin"/>
      </w:pPr>
      <w:r w:rsidRPr="00DE525C">
        <w:t>Note:</w:t>
      </w:r>
      <w:r w:rsidRPr="00DE525C">
        <w:tab/>
        <w:t>See sections</w:t>
      </w:r>
      <w:r w:rsidR="00DE525C">
        <w:t> </w:t>
      </w:r>
      <w:r w:rsidR="007A03FA" w:rsidRPr="00DE525C">
        <w:t>6</w:t>
      </w:r>
      <w:r w:rsidRPr="00DE525C">
        <w:t xml:space="preserve"> and </w:t>
      </w:r>
      <w:r w:rsidR="007A03FA" w:rsidRPr="00DE525C">
        <w:t>23</w:t>
      </w:r>
      <w:r w:rsidRPr="00DE525C">
        <w:t>.</w:t>
      </w:r>
    </w:p>
    <w:p w:rsidR="006D5C22" w:rsidRPr="00DE525C" w:rsidRDefault="006D5C22" w:rsidP="006D5C22">
      <w:pPr>
        <w:pStyle w:val="Header"/>
      </w:pPr>
      <w:r w:rsidRPr="00DE525C">
        <w:rPr>
          <w:rStyle w:val="CharPartNo"/>
        </w:rPr>
        <w:t xml:space="preserve"> </w:t>
      </w:r>
      <w:r w:rsidRPr="00DE525C">
        <w:rPr>
          <w:rStyle w:val="CharPartText"/>
        </w:rPr>
        <w:t xml:space="preserve"> </w:t>
      </w:r>
    </w:p>
    <w:tbl>
      <w:tblPr>
        <w:tblW w:w="7116" w:type="dxa"/>
        <w:tblLayout w:type="fixed"/>
        <w:tblCellMar>
          <w:left w:w="30" w:type="dxa"/>
          <w:right w:w="30" w:type="dxa"/>
        </w:tblCellMar>
        <w:tblLook w:val="0000" w:firstRow="0" w:lastRow="0" w:firstColumn="0" w:lastColumn="0" w:noHBand="0" w:noVBand="0"/>
      </w:tblPr>
      <w:tblGrid>
        <w:gridCol w:w="1084"/>
        <w:gridCol w:w="4837"/>
        <w:gridCol w:w="1195"/>
      </w:tblGrid>
      <w:tr w:rsidR="00BD3FE9" w:rsidRPr="00DE525C" w:rsidTr="00522F4B">
        <w:trPr>
          <w:trHeight w:val="375"/>
        </w:trPr>
        <w:tc>
          <w:tcPr>
            <w:tcW w:w="1084" w:type="dxa"/>
            <w:tcBorders>
              <w:bottom w:val="single" w:sz="2" w:space="0" w:color="auto"/>
            </w:tcBorders>
          </w:tcPr>
          <w:p w:rsidR="00BD3FE9" w:rsidRPr="00DE525C" w:rsidRDefault="00BD3FE9" w:rsidP="00636E55">
            <w:pPr>
              <w:pStyle w:val="FinTableLeft"/>
              <w:rPr>
                <w:lang w:eastAsia="en-AU"/>
              </w:rPr>
            </w:pPr>
          </w:p>
          <w:p w:rsidR="00BD3FE9" w:rsidRPr="00DE525C" w:rsidRDefault="00BD3FE9" w:rsidP="00636E55">
            <w:pPr>
              <w:pStyle w:val="FinTableLeftBold"/>
              <w:rPr>
                <w:lang w:eastAsia="en-AU"/>
              </w:rPr>
            </w:pPr>
            <w:r w:rsidRPr="00DE525C">
              <w:rPr>
                <w:lang w:eastAsia="en-AU"/>
              </w:rPr>
              <w:t>Abstract</w:t>
            </w:r>
          </w:p>
        </w:tc>
        <w:tc>
          <w:tcPr>
            <w:tcW w:w="4837" w:type="dxa"/>
            <w:tcBorders>
              <w:bottom w:val="single" w:sz="2" w:space="0" w:color="auto"/>
            </w:tcBorders>
          </w:tcPr>
          <w:p w:rsidR="00BD3FE9" w:rsidRPr="00DE525C" w:rsidRDefault="00BD3FE9" w:rsidP="00636E55">
            <w:pPr>
              <w:pStyle w:val="FinTableRight"/>
              <w:rPr>
                <w:lang w:eastAsia="en-AU"/>
              </w:rPr>
            </w:pPr>
          </w:p>
        </w:tc>
        <w:tc>
          <w:tcPr>
            <w:tcW w:w="1195"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hRule="exact" w:val="380"/>
        </w:trPr>
        <w:tc>
          <w:tcPr>
            <w:tcW w:w="1084" w:type="dxa"/>
            <w:tcBorders>
              <w:top w:val="single" w:sz="2" w:space="0" w:color="auto"/>
              <w:bottom w:val="single" w:sz="2" w:space="0" w:color="auto"/>
            </w:tcBorders>
            <w:vAlign w:val="center"/>
          </w:tcPr>
          <w:p w:rsidR="00BD3FE9" w:rsidRPr="00DE525C" w:rsidRDefault="00BD3FE9" w:rsidP="00636E55">
            <w:pPr>
              <w:pStyle w:val="FinTableLeft"/>
              <w:rPr>
                <w:lang w:eastAsia="en-AU"/>
              </w:rPr>
            </w:pPr>
            <w:r w:rsidRPr="00DE525C">
              <w:rPr>
                <w:lang w:eastAsia="en-AU"/>
              </w:rPr>
              <w:t>Page</w:t>
            </w:r>
          </w:p>
          <w:p w:rsidR="00BD3FE9" w:rsidRPr="00DE525C" w:rsidRDefault="00BD3FE9" w:rsidP="00636E55">
            <w:pPr>
              <w:pStyle w:val="FinTableLeft"/>
              <w:rPr>
                <w:lang w:eastAsia="en-AU"/>
              </w:rPr>
            </w:pPr>
            <w:r w:rsidRPr="00DE525C">
              <w:rPr>
                <w:lang w:eastAsia="en-AU"/>
              </w:rPr>
              <w:t>Reference</w:t>
            </w:r>
          </w:p>
        </w:tc>
        <w:tc>
          <w:tcPr>
            <w:tcW w:w="4837" w:type="dxa"/>
            <w:tcBorders>
              <w:top w:val="single" w:sz="2" w:space="0" w:color="auto"/>
              <w:bottom w:val="single" w:sz="2" w:space="0" w:color="auto"/>
            </w:tcBorders>
            <w:vAlign w:val="center"/>
          </w:tcPr>
          <w:p w:rsidR="00BD3FE9" w:rsidRPr="00DE525C" w:rsidRDefault="00BD3FE9" w:rsidP="00636E55">
            <w:pPr>
              <w:pStyle w:val="FinTableLeft"/>
              <w:rPr>
                <w:lang w:eastAsia="en-AU"/>
              </w:rPr>
            </w:pPr>
          </w:p>
          <w:p w:rsidR="00BD3FE9" w:rsidRPr="00DE525C" w:rsidRDefault="00BD3FE9" w:rsidP="00636E55">
            <w:pPr>
              <w:pStyle w:val="FinTableLeft"/>
              <w:rPr>
                <w:lang w:eastAsia="en-AU"/>
              </w:rPr>
            </w:pPr>
            <w:r w:rsidRPr="00DE525C">
              <w:rPr>
                <w:lang w:eastAsia="en-AU"/>
              </w:rPr>
              <w:t>Portfolio</w:t>
            </w:r>
          </w:p>
        </w:tc>
        <w:tc>
          <w:tcPr>
            <w:tcW w:w="1195" w:type="dxa"/>
            <w:tcBorders>
              <w:top w:val="single" w:sz="2" w:space="0" w:color="auto"/>
              <w:bottom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c>
          <w:tcPr>
            <w:tcW w:w="1084" w:type="dxa"/>
            <w:tcBorders>
              <w:top w:val="single" w:sz="2" w:space="0" w:color="auto"/>
            </w:tcBorders>
          </w:tcPr>
          <w:p w:rsidR="00BD3FE9" w:rsidRPr="00DE525C" w:rsidRDefault="00BD3FE9" w:rsidP="00636E55">
            <w:pPr>
              <w:pStyle w:val="FinTableRight"/>
              <w:rPr>
                <w:lang w:eastAsia="en-AU"/>
              </w:rPr>
            </w:pPr>
          </w:p>
        </w:tc>
        <w:tc>
          <w:tcPr>
            <w:tcW w:w="4837" w:type="dxa"/>
            <w:tcBorders>
              <w:top w:val="single" w:sz="2" w:space="0" w:color="auto"/>
            </w:tcBorders>
          </w:tcPr>
          <w:p w:rsidR="00BD3FE9" w:rsidRPr="00DE525C" w:rsidRDefault="00BD3FE9" w:rsidP="00636E55">
            <w:pPr>
              <w:pStyle w:val="FinTableRight"/>
              <w:rPr>
                <w:lang w:eastAsia="en-AU"/>
              </w:rPr>
            </w:pPr>
          </w:p>
        </w:tc>
        <w:tc>
          <w:tcPr>
            <w:tcW w:w="1195" w:type="dxa"/>
            <w:tcBorders>
              <w:top w:val="single" w:sz="2" w:space="0" w:color="auto"/>
            </w:tcBorders>
          </w:tcPr>
          <w:p w:rsidR="00BD3FE9" w:rsidRPr="00DE525C" w:rsidRDefault="00BD3FE9" w:rsidP="00636E55">
            <w:pPr>
              <w:pStyle w:val="FinTableRight"/>
              <w:rPr>
                <w:lang w:eastAsia="en-AU"/>
              </w:rPr>
            </w:pPr>
            <w:r w:rsidRPr="00DE525C">
              <w:rPr>
                <w:lang w:eastAsia="en-AU"/>
              </w:rPr>
              <w:t xml:space="preserve"> $'000</w:t>
            </w:r>
          </w:p>
        </w:tc>
      </w:tr>
      <w:tr w:rsidR="00BD3FE9" w:rsidRPr="00DE525C" w:rsidTr="00522F4B">
        <w:tc>
          <w:tcPr>
            <w:tcW w:w="1084" w:type="dxa"/>
          </w:tcPr>
          <w:p w:rsidR="00BD3FE9" w:rsidRPr="00DE525C" w:rsidRDefault="00BD3FE9" w:rsidP="00636E55">
            <w:pPr>
              <w:pStyle w:val="FinTableSpacerRow"/>
              <w:rPr>
                <w:lang w:eastAsia="en-AU"/>
              </w:rPr>
            </w:pPr>
          </w:p>
        </w:tc>
        <w:tc>
          <w:tcPr>
            <w:tcW w:w="4837" w:type="dxa"/>
          </w:tcPr>
          <w:p w:rsidR="00BD3FE9" w:rsidRPr="00DE525C" w:rsidRDefault="00BD3FE9" w:rsidP="00636E55">
            <w:pPr>
              <w:pStyle w:val="FinTableSpacerRow"/>
              <w:rPr>
                <w:lang w:eastAsia="en-AU"/>
              </w:rPr>
            </w:pPr>
          </w:p>
        </w:tc>
        <w:tc>
          <w:tcPr>
            <w:tcW w:w="1195" w:type="dxa"/>
          </w:tcPr>
          <w:p w:rsidR="00BD3FE9" w:rsidRPr="00DE525C" w:rsidRDefault="00BD3FE9" w:rsidP="00636E55">
            <w:pPr>
              <w:pStyle w:val="FinTableSpacerRow"/>
              <w:rPr>
                <w:lang w:eastAsia="en-AU"/>
              </w:rPr>
            </w:pPr>
          </w:p>
        </w:tc>
      </w:tr>
      <w:tr w:rsidR="00BD3FE9" w:rsidRPr="00DE525C" w:rsidTr="00522F4B">
        <w:tc>
          <w:tcPr>
            <w:tcW w:w="1084" w:type="dxa"/>
          </w:tcPr>
          <w:p w:rsidR="00BD3FE9" w:rsidRPr="00DE525C" w:rsidRDefault="00BD3FE9" w:rsidP="00636E55">
            <w:pPr>
              <w:pStyle w:val="FinTableCentered"/>
              <w:rPr>
                <w:lang w:eastAsia="en-AU"/>
              </w:rPr>
            </w:pPr>
            <w:r w:rsidRPr="00DE525C">
              <w:rPr>
                <w:noProof/>
                <w:lang w:eastAsia="en-AU"/>
              </w:rPr>
              <w:t>23</w:t>
            </w:r>
          </w:p>
        </w:tc>
        <w:tc>
          <w:tcPr>
            <w:tcW w:w="4837" w:type="dxa"/>
          </w:tcPr>
          <w:p w:rsidR="00BD3FE9" w:rsidRPr="00DE525C" w:rsidRDefault="00BD3FE9" w:rsidP="00636E55">
            <w:pPr>
              <w:pStyle w:val="FinTableLeft"/>
              <w:rPr>
                <w:lang w:eastAsia="en-AU"/>
              </w:rPr>
            </w:pPr>
            <w:r w:rsidRPr="00DE525C">
              <w:rPr>
                <w:lang w:eastAsia="en-AU"/>
              </w:rPr>
              <w:t>Agriculture, Fisheries and Forestry</w:t>
            </w:r>
          </w:p>
        </w:tc>
        <w:tc>
          <w:tcPr>
            <w:tcW w:w="1195" w:type="dxa"/>
          </w:tcPr>
          <w:p w:rsidR="00BD3FE9" w:rsidRPr="00DE525C" w:rsidRDefault="00BD3FE9" w:rsidP="00636E55">
            <w:pPr>
              <w:pStyle w:val="FinTableRight"/>
              <w:rPr>
                <w:lang w:eastAsia="en-AU"/>
              </w:rPr>
            </w:pPr>
            <w:r w:rsidRPr="00DE525C">
              <w:rPr>
                <w:lang w:eastAsia="en-AU"/>
              </w:rPr>
              <w:t>14,169</w:t>
            </w:r>
          </w:p>
        </w:tc>
      </w:tr>
      <w:tr w:rsidR="00BD3FE9" w:rsidRPr="00DE525C" w:rsidTr="00522F4B">
        <w:tc>
          <w:tcPr>
            <w:tcW w:w="1084" w:type="dxa"/>
          </w:tcPr>
          <w:p w:rsidR="00BD3FE9" w:rsidRPr="00DE525C" w:rsidRDefault="00BD3FE9" w:rsidP="00636E55">
            <w:pPr>
              <w:pStyle w:val="FinTableCentered"/>
              <w:rPr>
                <w:lang w:eastAsia="en-AU"/>
              </w:rPr>
            </w:pPr>
            <w:r w:rsidRPr="00DE525C">
              <w:rPr>
                <w:noProof/>
                <w:lang w:eastAsia="en-AU"/>
              </w:rPr>
              <w:t>25</w:t>
            </w:r>
          </w:p>
        </w:tc>
        <w:tc>
          <w:tcPr>
            <w:tcW w:w="4837" w:type="dxa"/>
          </w:tcPr>
          <w:p w:rsidR="00BD3FE9" w:rsidRPr="00DE525C" w:rsidRDefault="00BD3FE9" w:rsidP="00636E55">
            <w:pPr>
              <w:pStyle w:val="FinTableLeft"/>
              <w:rPr>
                <w:lang w:eastAsia="en-AU"/>
              </w:rPr>
            </w:pPr>
            <w:r w:rsidRPr="00DE525C">
              <w:rPr>
                <w:lang w:eastAsia="en-AU"/>
              </w:rPr>
              <w:t>Attorney</w:t>
            </w:r>
            <w:r w:rsidR="00DE525C">
              <w:rPr>
                <w:lang w:eastAsia="en-AU"/>
              </w:rPr>
              <w:noBreakHyphen/>
            </w:r>
            <w:r w:rsidRPr="00DE525C">
              <w:rPr>
                <w:lang w:eastAsia="en-AU"/>
              </w:rPr>
              <w:t>General’s</w:t>
            </w:r>
          </w:p>
        </w:tc>
        <w:tc>
          <w:tcPr>
            <w:tcW w:w="1195" w:type="dxa"/>
          </w:tcPr>
          <w:p w:rsidR="00BD3FE9" w:rsidRPr="00DE525C" w:rsidRDefault="00BD3FE9" w:rsidP="00636E55">
            <w:pPr>
              <w:pStyle w:val="FinTableRight"/>
              <w:rPr>
                <w:lang w:eastAsia="en-AU"/>
              </w:rPr>
            </w:pPr>
            <w:r w:rsidRPr="00DE525C">
              <w:rPr>
                <w:lang w:eastAsia="en-AU"/>
              </w:rPr>
              <w:t>145,584</w:t>
            </w:r>
          </w:p>
        </w:tc>
      </w:tr>
      <w:tr w:rsidR="00BD3FE9" w:rsidRPr="00DE525C" w:rsidTr="00522F4B">
        <w:tc>
          <w:tcPr>
            <w:tcW w:w="1084" w:type="dxa"/>
          </w:tcPr>
          <w:p w:rsidR="00BD3FE9" w:rsidRPr="00DE525C" w:rsidRDefault="00BD3FE9" w:rsidP="00636E55">
            <w:pPr>
              <w:pStyle w:val="FinTableCentered"/>
              <w:rPr>
                <w:lang w:eastAsia="en-AU"/>
              </w:rPr>
            </w:pPr>
            <w:r w:rsidRPr="00DE525C">
              <w:rPr>
                <w:noProof/>
                <w:lang w:eastAsia="en-AU"/>
              </w:rPr>
              <w:t>37</w:t>
            </w:r>
          </w:p>
        </w:tc>
        <w:tc>
          <w:tcPr>
            <w:tcW w:w="4837" w:type="dxa"/>
          </w:tcPr>
          <w:p w:rsidR="00BD3FE9" w:rsidRPr="00DE525C" w:rsidRDefault="00BD3FE9" w:rsidP="00636E55">
            <w:pPr>
              <w:pStyle w:val="FinTableLeft"/>
              <w:rPr>
                <w:lang w:eastAsia="en-AU"/>
              </w:rPr>
            </w:pPr>
            <w:r w:rsidRPr="00DE525C">
              <w:rPr>
                <w:lang w:eastAsia="en-AU"/>
              </w:rPr>
              <w:t>Broadband, Communications and the Digital Economy</w:t>
            </w:r>
          </w:p>
        </w:tc>
        <w:tc>
          <w:tcPr>
            <w:tcW w:w="1195" w:type="dxa"/>
          </w:tcPr>
          <w:p w:rsidR="00BD3FE9" w:rsidRPr="00DE525C" w:rsidRDefault="00BD3FE9" w:rsidP="00636E55">
            <w:pPr>
              <w:pStyle w:val="FinTableRight"/>
              <w:rPr>
                <w:lang w:eastAsia="en-AU"/>
              </w:rPr>
            </w:pPr>
            <w:r w:rsidRPr="00DE525C">
              <w:rPr>
                <w:lang w:eastAsia="en-AU"/>
              </w:rPr>
              <w:t>2,355,507</w:t>
            </w:r>
          </w:p>
        </w:tc>
      </w:tr>
      <w:tr w:rsidR="00BD3FE9" w:rsidRPr="00DE525C" w:rsidTr="00522F4B">
        <w:tc>
          <w:tcPr>
            <w:tcW w:w="1084" w:type="dxa"/>
          </w:tcPr>
          <w:p w:rsidR="00BD3FE9" w:rsidRPr="00DE525C" w:rsidRDefault="00BD3FE9" w:rsidP="00636E55">
            <w:pPr>
              <w:pStyle w:val="FinTableCentered"/>
              <w:rPr>
                <w:lang w:eastAsia="en-AU"/>
              </w:rPr>
            </w:pPr>
            <w:r w:rsidRPr="00DE525C">
              <w:rPr>
                <w:noProof/>
                <w:lang w:eastAsia="en-AU"/>
              </w:rPr>
              <w:t>42</w:t>
            </w:r>
          </w:p>
        </w:tc>
        <w:tc>
          <w:tcPr>
            <w:tcW w:w="4837" w:type="dxa"/>
          </w:tcPr>
          <w:p w:rsidR="00BD3FE9" w:rsidRPr="00DE525C" w:rsidRDefault="00BD3FE9" w:rsidP="00636E55">
            <w:pPr>
              <w:pStyle w:val="FinTableLeft"/>
              <w:rPr>
                <w:lang w:eastAsia="en-AU"/>
              </w:rPr>
            </w:pPr>
            <w:r w:rsidRPr="00DE525C">
              <w:rPr>
                <w:lang w:eastAsia="en-AU"/>
              </w:rPr>
              <w:t>Climate Change and Energy Efficiency</w:t>
            </w:r>
          </w:p>
        </w:tc>
        <w:tc>
          <w:tcPr>
            <w:tcW w:w="1195" w:type="dxa"/>
          </w:tcPr>
          <w:p w:rsidR="00BD3FE9" w:rsidRPr="00DE525C" w:rsidRDefault="00BD3FE9" w:rsidP="00636E55">
            <w:pPr>
              <w:pStyle w:val="FinTableRight"/>
              <w:rPr>
                <w:lang w:eastAsia="en-AU"/>
              </w:rPr>
            </w:pPr>
            <w:r w:rsidRPr="00DE525C">
              <w:rPr>
                <w:lang w:eastAsia="en-AU"/>
              </w:rPr>
              <w:t>12,549</w:t>
            </w:r>
          </w:p>
        </w:tc>
      </w:tr>
      <w:tr w:rsidR="00BD3FE9" w:rsidRPr="00DE525C" w:rsidTr="00522F4B">
        <w:tc>
          <w:tcPr>
            <w:tcW w:w="1084" w:type="dxa"/>
          </w:tcPr>
          <w:p w:rsidR="00BD3FE9" w:rsidRPr="00DE525C" w:rsidRDefault="00BD3FE9" w:rsidP="00636E55">
            <w:pPr>
              <w:pStyle w:val="FinTableCentered"/>
              <w:rPr>
                <w:lang w:eastAsia="en-AU"/>
              </w:rPr>
            </w:pPr>
            <w:r w:rsidRPr="00DE525C">
              <w:rPr>
                <w:noProof/>
                <w:lang w:eastAsia="en-AU"/>
              </w:rPr>
              <w:t>45</w:t>
            </w:r>
          </w:p>
        </w:tc>
        <w:tc>
          <w:tcPr>
            <w:tcW w:w="4837" w:type="dxa"/>
          </w:tcPr>
          <w:p w:rsidR="00BD3FE9" w:rsidRPr="00DE525C" w:rsidRDefault="00BD3FE9" w:rsidP="00636E55">
            <w:pPr>
              <w:pStyle w:val="FinTableLeft"/>
              <w:rPr>
                <w:lang w:eastAsia="en-AU"/>
              </w:rPr>
            </w:pPr>
            <w:r w:rsidRPr="00DE525C">
              <w:rPr>
                <w:lang w:eastAsia="en-AU"/>
              </w:rPr>
              <w:t>Defence</w:t>
            </w:r>
          </w:p>
        </w:tc>
        <w:tc>
          <w:tcPr>
            <w:tcW w:w="1195" w:type="dxa"/>
          </w:tcPr>
          <w:p w:rsidR="00BD3FE9" w:rsidRPr="00DE525C" w:rsidRDefault="00BD3FE9" w:rsidP="00636E55">
            <w:pPr>
              <w:pStyle w:val="FinTableRight"/>
              <w:rPr>
                <w:lang w:eastAsia="en-AU"/>
              </w:rPr>
            </w:pPr>
            <w:r w:rsidRPr="00DE525C">
              <w:rPr>
                <w:lang w:eastAsia="en-AU"/>
              </w:rPr>
              <w:t>2,923,679</w:t>
            </w:r>
          </w:p>
        </w:tc>
      </w:tr>
      <w:tr w:rsidR="00BD3FE9" w:rsidRPr="00DE525C" w:rsidTr="00522F4B">
        <w:tc>
          <w:tcPr>
            <w:tcW w:w="1084" w:type="dxa"/>
          </w:tcPr>
          <w:p w:rsidR="00BD3FE9" w:rsidRPr="00DE525C" w:rsidRDefault="00BD3FE9" w:rsidP="00636E55">
            <w:pPr>
              <w:pStyle w:val="FinTableCentered"/>
              <w:rPr>
                <w:lang w:eastAsia="en-AU"/>
              </w:rPr>
            </w:pPr>
            <w:r w:rsidRPr="00DE525C">
              <w:rPr>
                <w:noProof/>
                <w:lang w:eastAsia="en-AU"/>
              </w:rPr>
              <w:t>50</w:t>
            </w:r>
          </w:p>
        </w:tc>
        <w:tc>
          <w:tcPr>
            <w:tcW w:w="4837" w:type="dxa"/>
          </w:tcPr>
          <w:p w:rsidR="00BD3FE9" w:rsidRPr="00DE525C" w:rsidRDefault="00BD3FE9" w:rsidP="00636E55">
            <w:pPr>
              <w:pStyle w:val="FinTableLeft"/>
              <w:rPr>
                <w:lang w:eastAsia="en-AU"/>
              </w:rPr>
            </w:pPr>
            <w:r w:rsidRPr="00DE525C">
              <w:rPr>
                <w:lang w:eastAsia="en-AU"/>
              </w:rPr>
              <w:t>Education, Employment and Workplace Relations</w:t>
            </w:r>
          </w:p>
        </w:tc>
        <w:tc>
          <w:tcPr>
            <w:tcW w:w="1195" w:type="dxa"/>
          </w:tcPr>
          <w:p w:rsidR="00BD3FE9" w:rsidRPr="00DE525C" w:rsidRDefault="00BD3FE9" w:rsidP="00636E55">
            <w:pPr>
              <w:pStyle w:val="FinTableRight"/>
              <w:rPr>
                <w:lang w:eastAsia="en-AU"/>
              </w:rPr>
            </w:pPr>
            <w:r w:rsidRPr="00DE525C">
              <w:rPr>
                <w:lang w:eastAsia="en-AU"/>
              </w:rPr>
              <w:t>308,470</w:t>
            </w:r>
          </w:p>
        </w:tc>
      </w:tr>
      <w:tr w:rsidR="00BD3FE9" w:rsidRPr="00DE525C" w:rsidTr="00522F4B">
        <w:tc>
          <w:tcPr>
            <w:tcW w:w="1084" w:type="dxa"/>
          </w:tcPr>
          <w:p w:rsidR="00BD3FE9" w:rsidRPr="00DE525C" w:rsidRDefault="00BD3FE9" w:rsidP="00636E55">
            <w:pPr>
              <w:pStyle w:val="FinTableCentered"/>
              <w:rPr>
                <w:lang w:eastAsia="en-AU"/>
              </w:rPr>
            </w:pPr>
            <w:r w:rsidRPr="00DE525C">
              <w:rPr>
                <w:noProof/>
                <w:lang w:eastAsia="en-AU"/>
              </w:rPr>
              <w:t>56</w:t>
            </w:r>
          </w:p>
        </w:tc>
        <w:tc>
          <w:tcPr>
            <w:tcW w:w="4837" w:type="dxa"/>
          </w:tcPr>
          <w:p w:rsidR="00BD3FE9" w:rsidRPr="00DE525C" w:rsidRDefault="00BD3FE9" w:rsidP="00636E55">
            <w:pPr>
              <w:pStyle w:val="FinTableLeft"/>
              <w:rPr>
                <w:lang w:eastAsia="en-AU"/>
              </w:rPr>
            </w:pPr>
            <w:r w:rsidRPr="00DE525C">
              <w:rPr>
                <w:lang w:eastAsia="en-AU"/>
              </w:rPr>
              <w:t>Families, Housing, Community Services and Indigenous Affairs</w:t>
            </w:r>
          </w:p>
        </w:tc>
        <w:tc>
          <w:tcPr>
            <w:tcW w:w="1195" w:type="dxa"/>
          </w:tcPr>
          <w:p w:rsidR="00BD3FE9" w:rsidRPr="00DE525C" w:rsidRDefault="00BD3FE9" w:rsidP="00636E55">
            <w:pPr>
              <w:pStyle w:val="FinTableRight"/>
              <w:rPr>
                <w:lang w:eastAsia="en-AU"/>
              </w:rPr>
            </w:pPr>
            <w:r w:rsidRPr="00DE525C">
              <w:rPr>
                <w:lang w:eastAsia="en-AU"/>
              </w:rPr>
              <w:t>36,947</w:t>
            </w:r>
          </w:p>
        </w:tc>
      </w:tr>
      <w:tr w:rsidR="00BD3FE9" w:rsidRPr="00DE525C" w:rsidTr="00522F4B">
        <w:tc>
          <w:tcPr>
            <w:tcW w:w="1084" w:type="dxa"/>
          </w:tcPr>
          <w:p w:rsidR="00BD3FE9" w:rsidRPr="00DE525C" w:rsidRDefault="00BD3FE9" w:rsidP="00636E55">
            <w:pPr>
              <w:pStyle w:val="FinTableCentered"/>
              <w:rPr>
                <w:lang w:eastAsia="en-AU"/>
              </w:rPr>
            </w:pPr>
            <w:r w:rsidRPr="00DE525C">
              <w:rPr>
                <w:noProof/>
                <w:lang w:eastAsia="en-AU"/>
              </w:rPr>
              <w:t>61</w:t>
            </w:r>
          </w:p>
        </w:tc>
        <w:tc>
          <w:tcPr>
            <w:tcW w:w="4837" w:type="dxa"/>
          </w:tcPr>
          <w:p w:rsidR="00BD3FE9" w:rsidRPr="00DE525C" w:rsidRDefault="00BD3FE9" w:rsidP="00636E55">
            <w:pPr>
              <w:pStyle w:val="FinTableLeft"/>
              <w:rPr>
                <w:lang w:eastAsia="en-AU"/>
              </w:rPr>
            </w:pPr>
            <w:r w:rsidRPr="00DE525C">
              <w:rPr>
                <w:lang w:eastAsia="en-AU"/>
              </w:rPr>
              <w:t>Finance and Deregulation</w:t>
            </w:r>
          </w:p>
        </w:tc>
        <w:tc>
          <w:tcPr>
            <w:tcW w:w="1195" w:type="dxa"/>
          </w:tcPr>
          <w:p w:rsidR="00BD3FE9" w:rsidRPr="00DE525C" w:rsidRDefault="00BD3FE9" w:rsidP="00636E55">
            <w:pPr>
              <w:pStyle w:val="FinTableRight"/>
              <w:rPr>
                <w:lang w:eastAsia="en-AU"/>
              </w:rPr>
            </w:pPr>
            <w:r w:rsidRPr="00DE525C">
              <w:rPr>
                <w:lang w:eastAsia="en-AU"/>
              </w:rPr>
              <w:t>210,159</w:t>
            </w:r>
          </w:p>
        </w:tc>
      </w:tr>
      <w:tr w:rsidR="00BD3FE9" w:rsidRPr="00DE525C" w:rsidTr="00522F4B">
        <w:tc>
          <w:tcPr>
            <w:tcW w:w="1084" w:type="dxa"/>
          </w:tcPr>
          <w:p w:rsidR="00BD3FE9" w:rsidRPr="00DE525C" w:rsidRDefault="00BD3FE9" w:rsidP="00636E55">
            <w:pPr>
              <w:pStyle w:val="FinTableCentered"/>
              <w:rPr>
                <w:lang w:eastAsia="en-AU"/>
              </w:rPr>
            </w:pPr>
            <w:r w:rsidRPr="00DE525C">
              <w:rPr>
                <w:noProof/>
                <w:lang w:eastAsia="en-AU"/>
              </w:rPr>
              <w:t>64</w:t>
            </w:r>
          </w:p>
        </w:tc>
        <w:tc>
          <w:tcPr>
            <w:tcW w:w="4837" w:type="dxa"/>
          </w:tcPr>
          <w:p w:rsidR="00BD3FE9" w:rsidRPr="00DE525C" w:rsidRDefault="00BD3FE9" w:rsidP="00636E55">
            <w:pPr>
              <w:pStyle w:val="FinTableLeft"/>
              <w:rPr>
                <w:lang w:eastAsia="en-AU"/>
              </w:rPr>
            </w:pPr>
            <w:r w:rsidRPr="00DE525C">
              <w:rPr>
                <w:lang w:eastAsia="en-AU"/>
              </w:rPr>
              <w:t>Foreign Affairs and Trade</w:t>
            </w:r>
          </w:p>
        </w:tc>
        <w:tc>
          <w:tcPr>
            <w:tcW w:w="1195" w:type="dxa"/>
          </w:tcPr>
          <w:p w:rsidR="00BD3FE9" w:rsidRPr="00DE525C" w:rsidRDefault="00BD3FE9" w:rsidP="00636E55">
            <w:pPr>
              <w:pStyle w:val="FinTableRight"/>
              <w:rPr>
                <w:lang w:eastAsia="en-AU"/>
              </w:rPr>
            </w:pPr>
            <w:r w:rsidRPr="00DE525C">
              <w:rPr>
                <w:lang w:eastAsia="en-AU"/>
              </w:rPr>
              <w:t>135,907</w:t>
            </w:r>
          </w:p>
        </w:tc>
      </w:tr>
      <w:tr w:rsidR="00BD3FE9" w:rsidRPr="00DE525C" w:rsidTr="00522F4B">
        <w:tc>
          <w:tcPr>
            <w:tcW w:w="1084" w:type="dxa"/>
          </w:tcPr>
          <w:p w:rsidR="00BD3FE9" w:rsidRPr="00DE525C" w:rsidRDefault="00BD3FE9" w:rsidP="00636E55">
            <w:pPr>
              <w:pStyle w:val="FinTableCentered"/>
              <w:rPr>
                <w:lang w:eastAsia="en-AU"/>
              </w:rPr>
            </w:pPr>
            <w:r w:rsidRPr="00DE525C">
              <w:rPr>
                <w:noProof/>
                <w:lang w:eastAsia="en-AU"/>
              </w:rPr>
              <w:t>68</w:t>
            </w:r>
          </w:p>
        </w:tc>
        <w:tc>
          <w:tcPr>
            <w:tcW w:w="4837" w:type="dxa"/>
          </w:tcPr>
          <w:p w:rsidR="00BD3FE9" w:rsidRPr="00DE525C" w:rsidRDefault="00BD3FE9" w:rsidP="00636E55">
            <w:pPr>
              <w:pStyle w:val="FinTableLeft"/>
              <w:rPr>
                <w:lang w:eastAsia="en-AU"/>
              </w:rPr>
            </w:pPr>
            <w:r w:rsidRPr="00DE525C">
              <w:rPr>
                <w:lang w:eastAsia="en-AU"/>
              </w:rPr>
              <w:t>Health and Ageing</w:t>
            </w:r>
          </w:p>
        </w:tc>
        <w:tc>
          <w:tcPr>
            <w:tcW w:w="1195" w:type="dxa"/>
          </w:tcPr>
          <w:p w:rsidR="00BD3FE9" w:rsidRPr="00DE525C" w:rsidRDefault="00BD3FE9" w:rsidP="00636E55">
            <w:pPr>
              <w:pStyle w:val="FinTableRight"/>
              <w:rPr>
                <w:lang w:eastAsia="en-AU"/>
              </w:rPr>
            </w:pPr>
            <w:r w:rsidRPr="00DE525C">
              <w:rPr>
                <w:lang w:eastAsia="en-AU"/>
              </w:rPr>
              <w:t>50,941</w:t>
            </w:r>
          </w:p>
        </w:tc>
      </w:tr>
      <w:tr w:rsidR="00BD3FE9" w:rsidRPr="00DE525C" w:rsidTr="00522F4B">
        <w:tc>
          <w:tcPr>
            <w:tcW w:w="1084" w:type="dxa"/>
          </w:tcPr>
          <w:p w:rsidR="00BD3FE9" w:rsidRPr="00DE525C" w:rsidRDefault="00BD3FE9" w:rsidP="00636E55">
            <w:pPr>
              <w:pStyle w:val="FinTableCentered"/>
              <w:rPr>
                <w:lang w:eastAsia="en-AU"/>
              </w:rPr>
            </w:pPr>
            <w:r w:rsidRPr="00DE525C">
              <w:rPr>
                <w:noProof/>
                <w:lang w:eastAsia="en-AU"/>
              </w:rPr>
              <w:t>72</w:t>
            </w:r>
          </w:p>
        </w:tc>
        <w:tc>
          <w:tcPr>
            <w:tcW w:w="4837" w:type="dxa"/>
          </w:tcPr>
          <w:p w:rsidR="00BD3FE9" w:rsidRPr="00DE525C" w:rsidRDefault="00BD3FE9" w:rsidP="00636E55">
            <w:pPr>
              <w:pStyle w:val="FinTableLeft"/>
              <w:rPr>
                <w:lang w:eastAsia="en-AU"/>
              </w:rPr>
            </w:pPr>
            <w:r w:rsidRPr="00DE525C">
              <w:rPr>
                <w:lang w:eastAsia="en-AU"/>
              </w:rPr>
              <w:t>Human Services</w:t>
            </w:r>
          </w:p>
        </w:tc>
        <w:tc>
          <w:tcPr>
            <w:tcW w:w="1195" w:type="dxa"/>
          </w:tcPr>
          <w:p w:rsidR="00BD3FE9" w:rsidRPr="00DE525C" w:rsidRDefault="00BD3FE9" w:rsidP="00636E55">
            <w:pPr>
              <w:pStyle w:val="FinTableRight"/>
              <w:rPr>
                <w:lang w:eastAsia="en-AU"/>
              </w:rPr>
            </w:pPr>
            <w:r w:rsidRPr="00DE525C">
              <w:rPr>
                <w:lang w:eastAsia="en-AU"/>
              </w:rPr>
              <w:t>25,213</w:t>
            </w:r>
          </w:p>
        </w:tc>
      </w:tr>
      <w:tr w:rsidR="00BD3FE9" w:rsidRPr="00DE525C" w:rsidTr="00522F4B">
        <w:tc>
          <w:tcPr>
            <w:tcW w:w="1084" w:type="dxa"/>
          </w:tcPr>
          <w:p w:rsidR="00BD3FE9" w:rsidRPr="00DE525C" w:rsidRDefault="00BD3FE9" w:rsidP="00636E55">
            <w:pPr>
              <w:pStyle w:val="FinTableCentered"/>
              <w:rPr>
                <w:lang w:eastAsia="en-AU"/>
              </w:rPr>
            </w:pPr>
            <w:r w:rsidRPr="00DE525C">
              <w:rPr>
                <w:noProof/>
                <w:lang w:eastAsia="en-AU"/>
              </w:rPr>
              <w:t>76</w:t>
            </w:r>
          </w:p>
        </w:tc>
        <w:tc>
          <w:tcPr>
            <w:tcW w:w="4837" w:type="dxa"/>
          </w:tcPr>
          <w:p w:rsidR="00BD3FE9" w:rsidRPr="00DE525C" w:rsidRDefault="00BD3FE9" w:rsidP="00636E55">
            <w:pPr>
              <w:pStyle w:val="FinTableLeft"/>
              <w:rPr>
                <w:lang w:eastAsia="en-AU"/>
              </w:rPr>
            </w:pPr>
            <w:r w:rsidRPr="00DE525C">
              <w:rPr>
                <w:lang w:eastAsia="en-AU"/>
              </w:rPr>
              <w:t>Immigration and Citizenship</w:t>
            </w:r>
          </w:p>
        </w:tc>
        <w:tc>
          <w:tcPr>
            <w:tcW w:w="1195" w:type="dxa"/>
          </w:tcPr>
          <w:p w:rsidR="00BD3FE9" w:rsidRPr="00DE525C" w:rsidRDefault="00BD3FE9" w:rsidP="00636E55">
            <w:pPr>
              <w:pStyle w:val="FinTableRight"/>
              <w:rPr>
                <w:lang w:eastAsia="en-AU"/>
              </w:rPr>
            </w:pPr>
            <w:r w:rsidRPr="00DE525C">
              <w:rPr>
                <w:lang w:eastAsia="en-AU"/>
              </w:rPr>
              <w:t>26,658</w:t>
            </w:r>
          </w:p>
        </w:tc>
      </w:tr>
      <w:tr w:rsidR="00BD3FE9" w:rsidRPr="00DE525C" w:rsidTr="00522F4B">
        <w:tc>
          <w:tcPr>
            <w:tcW w:w="1084" w:type="dxa"/>
          </w:tcPr>
          <w:p w:rsidR="00BD3FE9" w:rsidRPr="00DE525C" w:rsidRDefault="00BD3FE9" w:rsidP="00636E55">
            <w:pPr>
              <w:pStyle w:val="FinTableCentered"/>
              <w:rPr>
                <w:lang w:eastAsia="en-AU"/>
              </w:rPr>
            </w:pPr>
            <w:r w:rsidRPr="00DE525C">
              <w:rPr>
                <w:noProof/>
                <w:lang w:eastAsia="en-AU"/>
              </w:rPr>
              <w:t>79</w:t>
            </w:r>
          </w:p>
        </w:tc>
        <w:tc>
          <w:tcPr>
            <w:tcW w:w="4837" w:type="dxa"/>
          </w:tcPr>
          <w:p w:rsidR="00BD3FE9" w:rsidRPr="00DE525C" w:rsidRDefault="00BD3FE9" w:rsidP="00636E55">
            <w:pPr>
              <w:pStyle w:val="FinTableLeft"/>
              <w:rPr>
                <w:lang w:eastAsia="en-AU"/>
              </w:rPr>
            </w:pPr>
            <w:r w:rsidRPr="00DE525C">
              <w:rPr>
                <w:lang w:eastAsia="en-AU"/>
              </w:rPr>
              <w:t>Infrastructure and Transport</w:t>
            </w:r>
          </w:p>
        </w:tc>
        <w:tc>
          <w:tcPr>
            <w:tcW w:w="1195" w:type="dxa"/>
          </w:tcPr>
          <w:p w:rsidR="00BD3FE9" w:rsidRPr="00DE525C" w:rsidRDefault="00BD3FE9" w:rsidP="00636E55">
            <w:pPr>
              <w:pStyle w:val="FinTableRight"/>
              <w:rPr>
                <w:lang w:eastAsia="en-AU"/>
              </w:rPr>
            </w:pPr>
            <w:r w:rsidRPr="00DE525C">
              <w:rPr>
                <w:lang w:eastAsia="en-AU"/>
              </w:rPr>
              <w:t>460,855</w:t>
            </w:r>
          </w:p>
        </w:tc>
      </w:tr>
      <w:tr w:rsidR="00BD3FE9" w:rsidRPr="00DE525C" w:rsidTr="00522F4B">
        <w:tc>
          <w:tcPr>
            <w:tcW w:w="1084" w:type="dxa"/>
          </w:tcPr>
          <w:p w:rsidR="00BD3FE9" w:rsidRPr="00DE525C" w:rsidRDefault="00BD3FE9" w:rsidP="00636E55">
            <w:pPr>
              <w:pStyle w:val="FinTableCentered"/>
              <w:rPr>
                <w:lang w:eastAsia="en-AU"/>
              </w:rPr>
            </w:pPr>
            <w:r w:rsidRPr="00DE525C">
              <w:rPr>
                <w:noProof/>
                <w:lang w:eastAsia="en-AU"/>
              </w:rPr>
              <w:t>82</w:t>
            </w:r>
          </w:p>
        </w:tc>
        <w:tc>
          <w:tcPr>
            <w:tcW w:w="4837" w:type="dxa"/>
          </w:tcPr>
          <w:p w:rsidR="00BD3FE9" w:rsidRPr="00DE525C" w:rsidRDefault="00BD3FE9" w:rsidP="00636E55">
            <w:pPr>
              <w:pStyle w:val="FinTableLeft"/>
              <w:rPr>
                <w:lang w:eastAsia="en-AU"/>
              </w:rPr>
            </w:pPr>
            <w:r w:rsidRPr="00DE525C">
              <w:rPr>
                <w:lang w:eastAsia="en-AU"/>
              </w:rPr>
              <w:t>Innovation, Industry, Science and Research</w:t>
            </w:r>
          </w:p>
        </w:tc>
        <w:tc>
          <w:tcPr>
            <w:tcW w:w="1195" w:type="dxa"/>
          </w:tcPr>
          <w:p w:rsidR="00BD3FE9" w:rsidRPr="00DE525C" w:rsidRDefault="00BD3FE9" w:rsidP="00636E55">
            <w:pPr>
              <w:pStyle w:val="FinTableRight"/>
              <w:rPr>
                <w:lang w:eastAsia="en-AU"/>
              </w:rPr>
            </w:pPr>
            <w:r w:rsidRPr="00DE525C">
              <w:rPr>
                <w:lang w:eastAsia="en-AU"/>
              </w:rPr>
              <w:t>38,553</w:t>
            </w:r>
          </w:p>
        </w:tc>
      </w:tr>
      <w:tr w:rsidR="00BD3FE9" w:rsidRPr="00DE525C" w:rsidTr="00522F4B">
        <w:tc>
          <w:tcPr>
            <w:tcW w:w="1084" w:type="dxa"/>
          </w:tcPr>
          <w:p w:rsidR="00BD3FE9" w:rsidRPr="00DE525C" w:rsidRDefault="00BD3FE9" w:rsidP="00636E55">
            <w:pPr>
              <w:pStyle w:val="FinTableCentered"/>
              <w:rPr>
                <w:lang w:eastAsia="en-AU"/>
              </w:rPr>
            </w:pPr>
            <w:r w:rsidRPr="00DE525C">
              <w:rPr>
                <w:noProof/>
                <w:lang w:eastAsia="en-AU"/>
              </w:rPr>
              <w:t>88</w:t>
            </w:r>
          </w:p>
        </w:tc>
        <w:tc>
          <w:tcPr>
            <w:tcW w:w="4837" w:type="dxa"/>
          </w:tcPr>
          <w:p w:rsidR="00BD3FE9" w:rsidRPr="00DE525C" w:rsidRDefault="00BD3FE9" w:rsidP="00636E55">
            <w:pPr>
              <w:pStyle w:val="FinTableLeft"/>
              <w:rPr>
                <w:lang w:eastAsia="en-AU"/>
              </w:rPr>
            </w:pPr>
            <w:r w:rsidRPr="00DE525C">
              <w:rPr>
                <w:lang w:eastAsia="en-AU"/>
              </w:rPr>
              <w:t>Prime Minister and Cabinet</w:t>
            </w:r>
          </w:p>
        </w:tc>
        <w:tc>
          <w:tcPr>
            <w:tcW w:w="1195" w:type="dxa"/>
          </w:tcPr>
          <w:p w:rsidR="00BD3FE9" w:rsidRPr="00DE525C" w:rsidRDefault="00BD3FE9" w:rsidP="00636E55">
            <w:pPr>
              <w:pStyle w:val="FinTableRight"/>
              <w:rPr>
                <w:lang w:eastAsia="en-AU"/>
              </w:rPr>
            </w:pPr>
            <w:r w:rsidRPr="00DE525C">
              <w:rPr>
                <w:lang w:eastAsia="en-AU"/>
              </w:rPr>
              <w:t>122,598</w:t>
            </w:r>
          </w:p>
        </w:tc>
      </w:tr>
      <w:tr w:rsidR="00BD3FE9" w:rsidRPr="00DE525C" w:rsidTr="00522F4B">
        <w:tc>
          <w:tcPr>
            <w:tcW w:w="1084" w:type="dxa"/>
          </w:tcPr>
          <w:p w:rsidR="00BD3FE9" w:rsidRPr="00DE525C" w:rsidRDefault="00BD3FE9" w:rsidP="00636E55">
            <w:pPr>
              <w:pStyle w:val="FinTableCentered"/>
              <w:rPr>
                <w:lang w:eastAsia="en-AU"/>
              </w:rPr>
            </w:pPr>
            <w:r w:rsidRPr="00DE525C">
              <w:rPr>
                <w:noProof/>
                <w:lang w:eastAsia="en-AU"/>
              </w:rPr>
              <w:t>101</w:t>
            </w:r>
          </w:p>
        </w:tc>
        <w:tc>
          <w:tcPr>
            <w:tcW w:w="4837" w:type="dxa"/>
          </w:tcPr>
          <w:p w:rsidR="00BD3FE9" w:rsidRPr="00DE525C" w:rsidRDefault="00BD3FE9" w:rsidP="00636E55">
            <w:pPr>
              <w:pStyle w:val="FinTableLeft"/>
              <w:rPr>
                <w:lang w:eastAsia="en-AU"/>
              </w:rPr>
            </w:pPr>
            <w:r w:rsidRPr="00DE525C">
              <w:rPr>
                <w:lang w:eastAsia="en-AU"/>
              </w:rPr>
              <w:t>Resources, Energy and Tourism</w:t>
            </w:r>
          </w:p>
        </w:tc>
        <w:tc>
          <w:tcPr>
            <w:tcW w:w="1195" w:type="dxa"/>
          </w:tcPr>
          <w:p w:rsidR="00BD3FE9" w:rsidRPr="00DE525C" w:rsidRDefault="00BD3FE9" w:rsidP="00636E55">
            <w:pPr>
              <w:pStyle w:val="FinTableRight"/>
              <w:rPr>
                <w:lang w:eastAsia="en-AU"/>
              </w:rPr>
            </w:pPr>
            <w:r w:rsidRPr="00DE525C">
              <w:rPr>
                <w:lang w:eastAsia="en-AU"/>
              </w:rPr>
              <w:t>4,963</w:t>
            </w:r>
          </w:p>
        </w:tc>
      </w:tr>
      <w:tr w:rsidR="00BD3FE9" w:rsidRPr="00DE525C" w:rsidTr="00522F4B">
        <w:tc>
          <w:tcPr>
            <w:tcW w:w="1084" w:type="dxa"/>
          </w:tcPr>
          <w:p w:rsidR="00BD3FE9" w:rsidRPr="00DE525C" w:rsidRDefault="00BD3FE9" w:rsidP="00636E55">
            <w:pPr>
              <w:pStyle w:val="FinTableCentered"/>
              <w:rPr>
                <w:lang w:eastAsia="en-AU"/>
              </w:rPr>
            </w:pPr>
            <w:r w:rsidRPr="00DE525C">
              <w:rPr>
                <w:noProof/>
                <w:lang w:eastAsia="en-AU"/>
              </w:rPr>
              <w:t>105</w:t>
            </w:r>
          </w:p>
        </w:tc>
        <w:tc>
          <w:tcPr>
            <w:tcW w:w="4837" w:type="dxa"/>
          </w:tcPr>
          <w:p w:rsidR="00BD3FE9" w:rsidRPr="00DE525C" w:rsidRDefault="00BD3FE9" w:rsidP="00636E55">
            <w:pPr>
              <w:pStyle w:val="FinTableLeft"/>
              <w:rPr>
                <w:lang w:eastAsia="en-AU"/>
              </w:rPr>
            </w:pPr>
            <w:r w:rsidRPr="00DE525C">
              <w:rPr>
                <w:lang w:eastAsia="en-AU"/>
              </w:rPr>
              <w:t>Sustainability, Environment, Water, Population and Communities</w:t>
            </w:r>
          </w:p>
        </w:tc>
        <w:tc>
          <w:tcPr>
            <w:tcW w:w="1195" w:type="dxa"/>
          </w:tcPr>
          <w:p w:rsidR="00BD3FE9" w:rsidRPr="00DE525C" w:rsidRDefault="00BD3FE9" w:rsidP="00636E55">
            <w:pPr>
              <w:pStyle w:val="FinTableRight"/>
              <w:rPr>
                <w:lang w:eastAsia="en-AU"/>
              </w:rPr>
            </w:pPr>
            <w:r w:rsidRPr="00DE525C">
              <w:rPr>
                <w:lang w:eastAsia="en-AU"/>
              </w:rPr>
              <w:t>434,162</w:t>
            </w:r>
          </w:p>
        </w:tc>
      </w:tr>
      <w:tr w:rsidR="00BD3FE9" w:rsidRPr="00DE525C" w:rsidTr="00522F4B">
        <w:tc>
          <w:tcPr>
            <w:tcW w:w="1084" w:type="dxa"/>
          </w:tcPr>
          <w:p w:rsidR="00BD3FE9" w:rsidRPr="00DE525C" w:rsidRDefault="00BD3FE9" w:rsidP="00636E55">
            <w:pPr>
              <w:pStyle w:val="FinTableCentered"/>
              <w:rPr>
                <w:lang w:eastAsia="en-AU"/>
              </w:rPr>
            </w:pPr>
            <w:r w:rsidRPr="00DE525C">
              <w:rPr>
                <w:noProof/>
                <w:lang w:eastAsia="en-AU"/>
              </w:rPr>
              <w:t>109</w:t>
            </w:r>
          </w:p>
        </w:tc>
        <w:tc>
          <w:tcPr>
            <w:tcW w:w="4837" w:type="dxa"/>
          </w:tcPr>
          <w:p w:rsidR="00BD3FE9" w:rsidRPr="00DE525C" w:rsidRDefault="00BD3FE9" w:rsidP="00636E55">
            <w:pPr>
              <w:pStyle w:val="FinTableLeft"/>
              <w:rPr>
                <w:lang w:eastAsia="en-AU"/>
              </w:rPr>
            </w:pPr>
            <w:r w:rsidRPr="00DE525C">
              <w:rPr>
                <w:lang w:eastAsia="en-AU"/>
              </w:rPr>
              <w:t>Treasury</w:t>
            </w:r>
          </w:p>
        </w:tc>
        <w:tc>
          <w:tcPr>
            <w:tcW w:w="1195" w:type="dxa"/>
          </w:tcPr>
          <w:p w:rsidR="00BD3FE9" w:rsidRPr="00DE525C" w:rsidRDefault="00BD3FE9" w:rsidP="00636E55">
            <w:pPr>
              <w:pStyle w:val="FinTableRight"/>
              <w:rPr>
                <w:lang w:eastAsia="en-AU"/>
              </w:rPr>
            </w:pPr>
            <w:r w:rsidRPr="00DE525C">
              <w:rPr>
                <w:lang w:eastAsia="en-AU"/>
              </w:rPr>
              <w:t>89,256</w:t>
            </w:r>
          </w:p>
        </w:tc>
      </w:tr>
      <w:tr w:rsidR="00BD3FE9" w:rsidRPr="00DE525C" w:rsidTr="00522F4B">
        <w:tc>
          <w:tcPr>
            <w:tcW w:w="1084" w:type="dxa"/>
            <w:tcBorders>
              <w:bottom w:val="single" w:sz="2" w:space="0" w:color="auto"/>
            </w:tcBorders>
          </w:tcPr>
          <w:p w:rsidR="00BD3FE9" w:rsidRPr="00DE525C" w:rsidRDefault="00BD3FE9" w:rsidP="00636E55">
            <w:pPr>
              <w:pStyle w:val="FinTableSpacerRow"/>
              <w:rPr>
                <w:lang w:eastAsia="en-AU"/>
              </w:rPr>
            </w:pPr>
          </w:p>
        </w:tc>
        <w:tc>
          <w:tcPr>
            <w:tcW w:w="4837" w:type="dxa"/>
            <w:tcBorders>
              <w:bottom w:val="single" w:sz="2" w:space="0" w:color="auto"/>
            </w:tcBorders>
          </w:tcPr>
          <w:p w:rsidR="00BD3FE9" w:rsidRPr="00DE525C" w:rsidRDefault="00BD3FE9" w:rsidP="00636E55">
            <w:pPr>
              <w:pStyle w:val="FinTableSpacerRow"/>
              <w:rPr>
                <w:lang w:eastAsia="en-AU"/>
              </w:rPr>
            </w:pPr>
          </w:p>
        </w:tc>
        <w:tc>
          <w:tcPr>
            <w:tcW w:w="1195" w:type="dxa"/>
            <w:tcBorders>
              <w:bottom w:val="single" w:sz="2" w:space="0" w:color="auto"/>
            </w:tcBorders>
          </w:tcPr>
          <w:p w:rsidR="00BD3FE9" w:rsidRPr="00DE525C" w:rsidRDefault="00BD3FE9" w:rsidP="00636E55">
            <w:pPr>
              <w:pStyle w:val="FinTableSpacerRow"/>
              <w:rPr>
                <w:lang w:eastAsia="en-AU"/>
              </w:rPr>
            </w:pPr>
          </w:p>
        </w:tc>
      </w:tr>
      <w:tr w:rsidR="00BD3FE9" w:rsidRPr="00DE525C" w:rsidTr="00522F4B">
        <w:tc>
          <w:tcPr>
            <w:tcW w:w="1084" w:type="dxa"/>
            <w:tcBorders>
              <w:top w:val="single" w:sz="2" w:space="0" w:color="auto"/>
              <w:bottom w:val="single" w:sz="2" w:space="0" w:color="auto"/>
            </w:tcBorders>
          </w:tcPr>
          <w:p w:rsidR="00BD3FE9" w:rsidRPr="00DE525C" w:rsidRDefault="00BD3FE9" w:rsidP="00636E55">
            <w:pPr>
              <w:pStyle w:val="FinTableRight"/>
              <w:rPr>
                <w:lang w:eastAsia="en-AU"/>
              </w:rPr>
            </w:pPr>
          </w:p>
        </w:tc>
        <w:tc>
          <w:tcPr>
            <w:tcW w:w="4837" w:type="dxa"/>
            <w:tcBorders>
              <w:top w:val="single" w:sz="2" w:space="0" w:color="auto"/>
              <w:bottom w:val="single" w:sz="2" w:space="0" w:color="auto"/>
            </w:tcBorders>
            <w:vAlign w:val="center"/>
          </w:tcPr>
          <w:p w:rsidR="00BD3FE9" w:rsidRPr="00DE525C" w:rsidRDefault="00BD3FE9" w:rsidP="00636E55">
            <w:pPr>
              <w:pStyle w:val="FinTableLeftBold"/>
              <w:rPr>
                <w:lang w:eastAsia="en-AU"/>
              </w:rPr>
            </w:pPr>
            <w:r w:rsidRPr="00DE525C">
              <w:rPr>
                <w:lang w:eastAsia="en-AU"/>
              </w:rPr>
              <w:t>Total</w:t>
            </w:r>
          </w:p>
        </w:tc>
        <w:tc>
          <w:tcPr>
            <w:tcW w:w="1195" w:type="dxa"/>
            <w:tcBorders>
              <w:top w:val="single" w:sz="2" w:space="0" w:color="auto"/>
              <w:bottom w:val="single" w:sz="2" w:space="0" w:color="auto"/>
            </w:tcBorders>
            <w:vAlign w:val="center"/>
          </w:tcPr>
          <w:p w:rsidR="00BD3FE9" w:rsidRPr="00DE525C" w:rsidRDefault="00BD3FE9" w:rsidP="00636E55">
            <w:pPr>
              <w:pStyle w:val="FinTableRightBold"/>
              <w:rPr>
                <w:lang w:eastAsia="en-AU"/>
              </w:rPr>
            </w:pPr>
            <w:r w:rsidRPr="00DE525C">
              <w:rPr>
                <w:lang w:eastAsia="en-AU"/>
              </w:rPr>
              <w:t>7,396,170</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7116"/>
      </w:tblGrid>
      <w:tr w:rsidR="00BD3FE9" w:rsidRPr="00DE525C" w:rsidTr="00522F4B">
        <w:trPr>
          <w:trHeight w:val="455"/>
        </w:trPr>
        <w:tc>
          <w:tcPr>
            <w:tcW w:w="7116" w:type="dxa"/>
          </w:tcPr>
          <w:p w:rsidR="00BD3FE9" w:rsidRPr="00DE525C" w:rsidRDefault="00BD3FE9" w:rsidP="00522F4B">
            <w:pPr>
              <w:pStyle w:val="FinTableCenteredBoldLarge"/>
              <w:pageBreakBefore/>
              <w:rPr>
                <w:lang w:eastAsia="en-AU"/>
              </w:rPr>
            </w:pPr>
          </w:p>
        </w:tc>
      </w:tr>
      <w:tr w:rsidR="00BD3FE9" w:rsidRPr="00DE525C" w:rsidTr="00522F4B">
        <w:trPr>
          <w:trHeight w:val="455"/>
        </w:trPr>
        <w:tc>
          <w:tcPr>
            <w:tcW w:w="7116" w:type="dxa"/>
          </w:tcPr>
          <w:p w:rsidR="00BD3FE9" w:rsidRPr="00DE525C" w:rsidRDefault="00BD3FE9" w:rsidP="00636E55">
            <w:pPr>
              <w:pStyle w:val="FinTableCenteredBoldLarge"/>
              <w:rPr>
                <w:lang w:eastAsia="en-AU"/>
              </w:rPr>
            </w:pPr>
          </w:p>
        </w:tc>
      </w:tr>
      <w:tr w:rsidR="00BD3FE9" w:rsidRPr="00DE525C" w:rsidTr="00522F4B">
        <w:trPr>
          <w:trHeight w:val="455"/>
        </w:trPr>
        <w:tc>
          <w:tcPr>
            <w:tcW w:w="7116" w:type="dxa"/>
          </w:tcPr>
          <w:p w:rsidR="00BD3FE9" w:rsidRPr="00DE525C" w:rsidRDefault="00BD3FE9" w:rsidP="00636E55">
            <w:pPr>
              <w:pStyle w:val="FinTableCenteredBoldLarge"/>
              <w:rPr>
                <w:lang w:eastAsia="en-AU"/>
              </w:rPr>
            </w:pPr>
          </w:p>
        </w:tc>
      </w:tr>
      <w:tr w:rsidR="00BD3FE9" w:rsidRPr="00DE525C" w:rsidTr="00522F4B">
        <w:trPr>
          <w:trHeight w:val="455"/>
        </w:trPr>
        <w:tc>
          <w:tcPr>
            <w:tcW w:w="7116" w:type="dxa"/>
          </w:tcPr>
          <w:p w:rsidR="00BD3FE9" w:rsidRPr="00DE525C" w:rsidRDefault="00BD3FE9" w:rsidP="00636E55">
            <w:pPr>
              <w:pStyle w:val="FinTableCenteredBoldLarge"/>
              <w:rPr>
                <w:lang w:eastAsia="en-AU"/>
              </w:rPr>
            </w:pPr>
          </w:p>
        </w:tc>
      </w:tr>
      <w:tr w:rsidR="00BD3FE9" w:rsidRPr="00DE525C" w:rsidTr="00522F4B">
        <w:trPr>
          <w:trHeight w:val="455"/>
        </w:trPr>
        <w:tc>
          <w:tcPr>
            <w:tcW w:w="7116" w:type="dxa"/>
          </w:tcPr>
          <w:p w:rsidR="00BD3FE9" w:rsidRPr="00DE525C" w:rsidRDefault="00BD3FE9" w:rsidP="00636E55">
            <w:pPr>
              <w:pStyle w:val="FinTableCenteredBoldLarge"/>
              <w:rPr>
                <w:lang w:eastAsia="en-AU"/>
              </w:rPr>
            </w:pPr>
          </w:p>
        </w:tc>
      </w:tr>
      <w:tr w:rsidR="00BD3FE9" w:rsidRPr="00DE525C" w:rsidTr="00522F4B">
        <w:trPr>
          <w:trHeight w:val="455"/>
        </w:trPr>
        <w:tc>
          <w:tcPr>
            <w:tcW w:w="7116" w:type="dxa"/>
          </w:tcPr>
          <w:p w:rsidR="00BD3FE9" w:rsidRPr="00DE525C" w:rsidRDefault="00BD3FE9" w:rsidP="00636E55">
            <w:pPr>
              <w:pStyle w:val="FinTableCenteredBoldLarge"/>
              <w:rPr>
                <w:lang w:eastAsia="en-AU"/>
              </w:rPr>
            </w:pPr>
          </w:p>
        </w:tc>
      </w:tr>
      <w:tr w:rsidR="00BD3FE9" w:rsidRPr="00DE525C" w:rsidTr="00522F4B">
        <w:trPr>
          <w:trHeight w:val="455"/>
        </w:trPr>
        <w:tc>
          <w:tcPr>
            <w:tcW w:w="7116" w:type="dxa"/>
          </w:tcPr>
          <w:p w:rsidR="00BD3FE9" w:rsidRPr="00DE525C" w:rsidRDefault="00BD3FE9" w:rsidP="00636E55">
            <w:pPr>
              <w:pStyle w:val="FinTableCenteredBoldLarge"/>
              <w:rPr>
                <w:lang w:eastAsia="en-AU"/>
              </w:rPr>
            </w:pPr>
          </w:p>
        </w:tc>
      </w:tr>
      <w:tr w:rsidR="00BD3FE9" w:rsidRPr="00DE525C" w:rsidTr="00522F4B">
        <w:trPr>
          <w:trHeight w:val="455"/>
        </w:trPr>
        <w:tc>
          <w:tcPr>
            <w:tcW w:w="7116" w:type="dxa"/>
          </w:tcPr>
          <w:p w:rsidR="00BD3FE9" w:rsidRPr="00DE525C" w:rsidRDefault="00BD3FE9" w:rsidP="00636E55">
            <w:pPr>
              <w:pStyle w:val="FinTableCenteredBoldLarge"/>
              <w:rPr>
                <w:lang w:eastAsia="en-AU"/>
              </w:rPr>
            </w:pPr>
            <w:r w:rsidRPr="00DE525C">
              <w:rPr>
                <w:lang w:eastAsia="en-AU"/>
              </w:rPr>
              <w:t>APPROPRIATIONS</w:t>
            </w:r>
          </w:p>
        </w:tc>
      </w:tr>
      <w:tr w:rsidR="00BD3FE9" w:rsidRPr="00DE525C" w:rsidTr="00522F4B">
        <w:trPr>
          <w:trHeight w:val="455"/>
        </w:trPr>
        <w:tc>
          <w:tcPr>
            <w:tcW w:w="7116" w:type="dxa"/>
          </w:tcPr>
          <w:p w:rsidR="00BD3FE9" w:rsidRPr="00DE525C" w:rsidRDefault="00BD3FE9" w:rsidP="00636E55">
            <w:pPr>
              <w:pStyle w:val="FinTableCenteredBoldLarge"/>
              <w:rPr>
                <w:lang w:eastAsia="en-AU"/>
              </w:rPr>
            </w:pPr>
          </w:p>
        </w:tc>
      </w:tr>
      <w:tr w:rsidR="00BD3FE9" w:rsidRPr="00DE525C" w:rsidTr="00522F4B">
        <w:trPr>
          <w:trHeight w:val="455"/>
        </w:trPr>
        <w:tc>
          <w:tcPr>
            <w:tcW w:w="7116" w:type="dxa"/>
          </w:tcPr>
          <w:p w:rsidR="00BD3FE9" w:rsidRPr="00DE525C" w:rsidRDefault="00BD3FE9" w:rsidP="00636E55">
            <w:pPr>
              <w:pStyle w:val="FinTableCenteredBoldLarge"/>
              <w:rPr>
                <w:lang w:eastAsia="en-AU"/>
              </w:rPr>
            </w:pPr>
          </w:p>
        </w:tc>
      </w:tr>
      <w:tr w:rsidR="00BD3FE9" w:rsidRPr="00DE525C" w:rsidTr="00522F4B">
        <w:trPr>
          <w:trHeight w:val="455"/>
        </w:trPr>
        <w:tc>
          <w:tcPr>
            <w:tcW w:w="7116" w:type="dxa"/>
          </w:tcPr>
          <w:p w:rsidR="00BD3FE9" w:rsidRPr="00DE525C" w:rsidRDefault="00BD3FE9" w:rsidP="00636E55">
            <w:pPr>
              <w:pStyle w:val="FinTableCenteredBoldLarge"/>
              <w:rPr>
                <w:lang w:eastAsia="en-AU"/>
              </w:rPr>
            </w:pPr>
          </w:p>
        </w:tc>
      </w:tr>
      <w:tr w:rsidR="00BD3FE9" w:rsidRPr="00DE525C" w:rsidTr="00522F4B">
        <w:trPr>
          <w:trHeight w:val="455"/>
        </w:trPr>
        <w:tc>
          <w:tcPr>
            <w:tcW w:w="7116" w:type="dxa"/>
          </w:tcPr>
          <w:p w:rsidR="00BD3FE9" w:rsidRPr="00DE525C" w:rsidRDefault="00BD3FE9" w:rsidP="00636E55">
            <w:pPr>
              <w:pStyle w:val="FinTableCenteredBoldLarge"/>
              <w:rPr>
                <w:lang w:eastAsia="en-AU"/>
              </w:rPr>
            </w:pP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BD3FE9" w:rsidRPr="00DE525C" w:rsidTr="00522F4B">
        <w:trPr>
          <w:tblHeader/>
        </w:trPr>
        <w:tc>
          <w:tcPr>
            <w:tcW w:w="7116" w:type="dxa"/>
            <w:gridSpan w:val="5"/>
          </w:tcPr>
          <w:p w:rsidR="00BD3FE9" w:rsidRPr="00DE525C" w:rsidRDefault="00BD3FE9" w:rsidP="00522F4B">
            <w:pPr>
              <w:pStyle w:val="FinTableHeadingCenteredBold"/>
              <w:pageBreakBefore/>
              <w:rPr>
                <w:lang w:eastAsia="en-AU"/>
              </w:rPr>
            </w:pPr>
            <w:r w:rsidRPr="00DE525C">
              <w:rPr>
                <w:lang w:eastAsia="en-AU"/>
              </w:rPr>
              <w:lastRenderedPageBreak/>
              <w:t>Summary</w:t>
            </w:r>
          </w:p>
          <w:p w:rsidR="00BD3FE9" w:rsidRPr="00DE525C" w:rsidRDefault="00BD3FE9" w:rsidP="00636E55">
            <w:pPr>
              <w:pStyle w:val="KeyLight"/>
              <w:rPr>
                <w:lang w:eastAsia="en-AU"/>
              </w:rPr>
            </w:pPr>
            <w:r w:rsidRPr="00DE525C">
              <w:rPr>
                <w:lang w:eastAsia="en-AU"/>
              </w:rPr>
              <w:t>Summary of Appropriations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7116" w:type="dxa"/>
            <w:gridSpan w:val="5"/>
            <w:tcBorders>
              <w:bottom w:val="single" w:sz="4" w:space="0" w:color="auto"/>
            </w:tcBorders>
          </w:tcPr>
          <w:p w:rsidR="00BD3FE9" w:rsidRPr="00DE525C" w:rsidRDefault="00BD3FE9" w:rsidP="00636E55">
            <w:pPr>
              <w:pStyle w:val="FinTableLeft"/>
              <w:rPr>
                <w:lang w:eastAsia="en-AU"/>
              </w:rPr>
            </w:pPr>
          </w:p>
        </w:tc>
      </w:tr>
      <w:tr w:rsidR="00BD3FE9" w:rsidRPr="00DE525C" w:rsidTr="00522F4B">
        <w:trPr>
          <w:trHeight w:val="740"/>
          <w:tblHeader/>
        </w:trPr>
        <w:tc>
          <w:tcPr>
            <w:tcW w:w="2808" w:type="dxa"/>
            <w:tcBorders>
              <w:top w:val="single" w:sz="4" w:space="0" w:color="auto"/>
              <w:bottom w:val="single" w:sz="4" w:space="0" w:color="auto"/>
            </w:tcBorders>
            <w:vAlign w:val="center"/>
          </w:tcPr>
          <w:p w:rsidR="00BD3FE9" w:rsidRPr="00DE525C" w:rsidRDefault="00BD3FE9" w:rsidP="00636E55">
            <w:pPr>
              <w:pStyle w:val="FinTableLeft"/>
              <w:rPr>
                <w:lang w:eastAsia="en-AU"/>
              </w:rPr>
            </w:pPr>
          </w:p>
          <w:p w:rsidR="00BD3FE9" w:rsidRPr="00DE525C" w:rsidRDefault="00BD3FE9" w:rsidP="00636E55">
            <w:pPr>
              <w:pStyle w:val="FinTableLeft"/>
              <w:rPr>
                <w:lang w:eastAsia="en-AU"/>
              </w:rPr>
            </w:pPr>
          </w:p>
          <w:p w:rsidR="00BD3FE9" w:rsidRPr="00DE525C" w:rsidRDefault="00BD3FE9" w:rsidP="00636E55">
            <w:pPr>
              <w:pStyle w:val="FinTableLeft"/>
              <w:rPr>
                <w:lang w:eastAsia="en-AU"/>
              </w:rPr>
            </w:pPr>
          </w:p>
          <w:p w:rsidR="00BD3FE9" w:rsidRPr="00DE525C" w:rsidRDefault="00BD3FE9" w:rsidP="00636E55">
            <w:pPr>
              <w:pStyle w:val="FinTableLeft"/>
              <w:rPr>
                <w:lang w:eastAsia="en-AU"/>
              </w:rPr>
            </w:pPr>
            <w:r w:rsidRPr="00DE525C">
              <w:rPr>
                <w:lang w:eastAsia="en-AU"/>
              </w:rPr>
              <w:t>Portfolio</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 xml:space="preserve"> 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Non</w:t>
            </w:r>
            <w:r w:rsidR="00DE525C">
              <w:rPr>
                <w:lang w:eastAsia="en-AU"/>
              </w:rPr>
              <w:noBreakHyphen/>
            </w:r>
          </w:p>
          <w:p w:rsidR="00BD3FE9" w:rsidRPr="00DE525C" w:rsidRDefault="00BD3FE9" w:rsidP="00636E55">
            <w:pPr>
              <w:pStyle w:val="FinTableRight"/>
              <w:rPr>
                <w:lang w:eastAsia="en-AU"/>
              </w:rPr>
            </w:pPr>
            <w:r w:rsidRPr="00DE525C">
              <w:rPr>
                <w:lang w:eastAsia="en-AU"/>
              </w:rPr>
              <w:t>operating</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2808" w:type="dxa"/>
            <w:tcBorders>
              <w:top w:val="single" w:sz="4" w:space="0" w:color="auto"/>
            </w:tcBorders>
          </w:tcPr>
          <w:p w:rsidR="00BD3FE9" w:rsidRPr="00DE525C" w:rsidRDefault="00BD3FE9" w:rsidP="00636E55">
            <w:pPr>
              <w:pStyle w:val="FinTableRight"/>
              <w:rPr>
                <w:lang w:eastAsia="en-AU"/>
              </w:rPr>
            </w:pP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rPr>
          <w:tblHeader/>
        </w:trPr>
        <w:tc>
          <w:tcPr>
            <w:tcW w:w="2808"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Agriculture, Fisheries and Forestry</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14,169</w:t>
            </w:r>
          </w:p>
        </w:tc>
        <w:tc>
          <w:tcPr>
            <w:tcW w:w="1077" w:type="dxa"/>
          </w:tcPr>
          <w:p w:rsidR="00BD3FE9" w:rsidRPr="00DE525C" w:rsidRDefault="00BD3FE9" w:rsidP="00522F4B">
            <w:pPr>
              <w:pStyle w:val="FinTableRight"/>
              <w:keepNext/>
              <w:rPr>
                <w:lang w:eastAsia="en-AU"/>
              </w:rPr>
            </w:pPr>
            <w:r w:rsidRPr="00DE525C">
              <w:rPr>
                <w:lang w:eastAsia="en-AU"/>
              </w:rPr>
              <w:t>14,169</w:t>
            </w:r>
          </w:p>
        </w:tc>
      </w:tr>
      <w:tr w:rsidR="00BD3FE9" w:rsidRPr="00DE525C" w:rsidTr="00522F4B">
        <w:tc>
          <w:tcPr>
            <w:tcW w:w="2808" w:type="dxa"/>
            <w:vMerge/>
          </w:tcPr>
          <w:p w:rsidR="00BD3FE9" w:rsidRPr="00DE525C" w:rsidRDefault="00BD3FE9" w:rsidP="00522F4B">
            <w:pPr>
              <w:pStyle w:val="FinTableLeftHanging"/>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636E55">
            <w:pPr>
              <w:pStyle w:val="FinTableRightItalic"/>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1,271</w:t>
            </w:r>
          </w:p>
        </w:tc>
        <w:tc>
          <w:tcPr>
            <w:tcW w:w="1077" w:type="dxa"/>
          </w:tcPr>
          <w:p w:rsidR="00BD3FE9" w:rsidRPr="00DE525C" w:rsidRDefault="00BD3FE9" w:rsidP="00522F4B">
            <w:pPr>
              <w:pStyle w:val="FinTableRightItalic"/>
              <w:keepNext/>
              <w:rPr>
                <w:lang w:eastAsia="en-AU"/>
              </w:rPr>
            </w:pPr>
            <w:r w:rsidRPr="00DE525C">
              <w:rPr>
                <w:lang w:eastAsia="en-AU"/>
              </w:rPr>
              <w:t>1,271</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Attorney</w:t>
            </w:r>
            <w:r w:rsidR="00DE525C">
              <w:rPr>
                <w:lang w:eastAsia="en-AU"/>
              </w:rPr>
              <w:noBreakHyphen/>
            </w:r>
            <w:r w:rsidRPr="00DE525C">
              <w:rPr>
                <w:lang w:eastAsia="en-AU"/>
              </w:rPr>
              <w:t>General’s</w:t>
            </w:r>
          </w:p>
        </w:tc>
        <w:tc>
          <w:tcPr>
            <w:tcW w:w="1077" w:type="dxa"/>
          </w:tcPr>
          <w:p w:rsidR="00BD3FE9" w:rsidRPr="00DE525C" w:rsidRDefault="00BD3FE9" w:rsidP="00522F4B">
            <w:pPr>
              <w:pStyle w:val="FinTableRight"/>
              <w:keepNext/>
              <w:rPr>
                <w:lang w:eastAsia="en-AU"/>
              </w:rPr>
            </w:pPr>
            <w:r w:rsidRPr="00DE525C">
              <w:rPr>
                <w:lang w:eastAsia="en-AU"/>
              </w:rPr>
              <w:t>5,709</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139,875</w:t>
            </w:r>
          </w:p>
        </w:tc>
        <w:tc>
          <w:tcPr>
            <w:tcW w:w="1077" w:type="dxa"/>
          </w:tcPr>
          <w:p w:rsidR="00BD3FE9" w:rsidRPr="00DE525C" w:rsidRDefault="00BD3FE9" w:rsidP="00522F4B">
            <w:pPr>
              <w:pStyle w:val="FinTableRight"/>
              <w:keepNext/>
              <w:rPr>
                <w:lang w:eastAsia="en-AU"/>
              </w:rPr>
            </w:pPr>
            <w:r w:rsidRPr="00DE525C">
              <w:rPr>
                <w:lang w:eastAsia="en-AU"/>
              </w:rPr>
              <w:t>145,584</w:t>
            </w:r>
          </w:p>
        </w:tc>
      </w:tr>
      <w:tr w:rsidR="00BD3FE9" w:rsidRPr="00DE525C" w:rsidTr="00522F4B">
        <w:tc>
          <w:tcPr>
            <w:tcW w:w="2808" w:type="dxa"/>
            <w:vMerge/>
          </w:tcPr>
          <w:p w:rsidR="00BD3FE9" w:rsidRPr="00DE525C" w:rsidRDefault="00BD3FE9" w:rsidP="00522F4B">
            <w:pPr>
              <w:pStyle w:val="FinTableLeftHanging"/>
              <w:keepNext/>
              <w:rPr>
                <w:lang w:eastAsia="en-AU"/>
              </w:rPr>
            </w:pPr>
          </w:p>
        </w:tc>
        <w:tc>
          <w:tcPr>
            <w:tcW w:w="1077" w:type="dxa"/>
          </w:tcPr>
          <w:p w:rsidR="00BD3FE9" w:rsidRPr="00DE525C" w:rsidRDefault="00BD3FE9" w:rsidP="00522F4B">
            <w:pPr>
              <w:pStyle w:val="FinTableRightItalic"/>
              <w:keepNext/>
              <w:rPr>
                <w:lang w:eastAsia="en-AU"/>
              </w:rPr>
            </w:pPr>
            <w:r w:rsidRPr="00DE525C">
              <w:rPr>
                <w:lang w:eastAsia="en-AU"/>
              </w:rPr>
              <w:t>6,899</w:t>
            </w:r>
          </w:p>
        </w:tc>
        <w:tc>
          <w:tcPr>
            <w:tcW w:w="1077" w:type="dxa"/>
          </w:tcPr>
          <w:p w:rsidR="00BD3FE9" w:rsidRPr="00DE525C" w:rsidRDefault="00DE525C" w:rsidP="00636E55">
            <w:pPr>
              <w:pStyle w:val="FinTableRightItalic"/>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151,544</w:t>
            </w:r>
          </w:p>
        </w:tc>
        <w:tc>
          <w:tcPr>
            <w:tcW w:w="1077" w:type="dxa"/>
          </w:tcPr>
          <w:p w:rsidR="00BD3FE9" w:rsidRPr="00DE525C" w:rsidRDefault="00BD3FE9" w:rsidP="00522F4B">
            <w:pPr>
              <w:pStyle w:val="FinTableRightItalic"/>
              <w:keepNext/>
              <w:rPr>
                <w:lang w:eastAsia="en-AU"/>
              </w:rPr>
            </w:pPr>
            <w:r w:rsidRPr="00DE525C">
              <w:rPr>
                <w:lang w:eastAsia="en-AU"/>
              </w:rPr>
              <w:t>158,443</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Broadband, Communications and the Digital Economy</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2,355,507</w:t>
            </w:r>
          </w:p>
        </w:tc>
        <w:tc>
          <w:tcPr>
            <w:tcW w:w="1077" w:type="dxa"/>
          </w:tcPr>
          <w:p w:rsidR="00BD3FE9" w:rsidRPr="00DE525C" w:rsidRDefault="00BD3FE9" w:rsidP="00522F4B">
            <w:pPr>
              <w:pStyle w:val="FinTableRight"/>
              <w:keepNext/>
              <w:rPr>
                <w:lang w:eastAsia="en-AU"/>
              </w:rPr>
            </w:pPr>
            <w:r w:rsidRPr="00DE525C">
              <w:rPr>
                <w:lang w:eastAsia="en-AU"/>
              </w:rPr>
              <w:t>2,355,507</w:t>
            </w:r>
          </w:p>
        </w:tc>
      </w:tr>
      <w:tr w:rsidR="00BD3FE9" w:rsidRPr="00DE525C" w:rsidTr="00522F4B">
        <w:tc>
          <w:tcPr>
            <w:tcW w:w="2808" w:type="dxa"/>
            <w:vMerge/>
          </w:tcPr>
          <w:p w:rsidR="00BD3FE9" w:rsidRPr="00DE525C" w:rsidRDefault="00BD3FE9" w:rsidP="00522F4B">
            <w:pPr>
              <w:pStyle w:val="FinTableLeftHanging"/>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636E55">
            <w:pPr>
              <w:pStyle w:val="FinTableRightItalic"/>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329,346</w:t>
            </w:r>
          </w:p>
        </w:tc>
        <w:tc>
          <w:tcPr>
            <w:tcW w:w="1077" w:type="dxa"/>
          </w:tcPr>
          <w:p w:rsidR="00BD3FE9" w:rsidRPr="00DE525C" w:rsidRDefault="00BD3FE9" w:rsidP="00522F4B">
            <w:pPr>
              <w:pStyle w:val="FinTableRightItalic"/>
              <w:keepNext/>
              <w:rPr>
                <w:lang w:eastAsia="en-AU"/>
              </w:rPr>
            </w:pPr>
            <w:r w:rsidRPr="00DE525C">
              <w:rPr>
                <w:lang w:eastAsia="en-AU"/>
              </w:rPr>
              <w:t>329,346</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Climate Change and Energy Efficiency</w:t>
            </w:r>
          </w:p>
        </w:tc>
        <w:tc>
          <w:tcPr>
            <w:tcW w:w="1077" w:type="dxa"/>
          </w:tcPr>
          <w:p w:rsidR="00BD3FE9" w:rsidRPr="00DE525C" w:rsidRDefault="00BD3FE9" w:rsidP="00522F4B">
            <w:pPr>
              <w:pStyle w:val="FinTableRight"/>
              <w:keepNext/>
              <w:rPr>
                <w:lang w:eastAsia="en-AU"/>
              </w:rPr>
            </w:pPr>
            <w:r w:rsidRPr="00DE525C">
              <w:rPr>
                <w:lang w:eastAsia="en-AU"/>
              </w:rPr>
              <w:t>7,138</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5,411</w:t>
            </w:r>
          </w:p>
        </w:tc>
        <w:tc>
          <w:tcPr>
            <w:tcW w:w="1077" w:type="dxa"/>
          </w:tcPr>
          <w:p w:rsidR="00BD3FE9" w:rsidRPr="00DE525C" w:rsidRDefault="00BD3FE9" w:rsidP="00522F4B">
            <w:pPr>
              <w:pStyle w:val="FinTableRight"/>
              <w:keepNext/>
              <w:rPr>
                <w:lang w:eastAsia="en-AU"/>
              </w:rPr>
            </w:pPr>
            <w:r w:rsidRPr="00DE525C">
              <w:rPr>
                <w:lang w:eastAsia="en-AU"/>
              </w:rPr>
              <w:t>12,549</w:t>
            </w:r>
          </w:p>
        </w:tc>
      </w:tr>
      <w:tr w:rsidR="00BD3FE9" w:rsidRPr="00DE525C" w:rsidTr="00522F4B">
        <w:tc>
          <w:tcPr>
            <w:tcW w:w="2808" w:type="dxa"/>
            <w:vMerge/>
          </w:tcPr>
          <w:p w:rsidR="00BD3FE9" w:rsidRPr="00DE525C" w:rsidRDefault="00BD3FE9" w:rsidP="00522F4B">
            <w:pPr>
              <w:pStyle w:val="FinTableLeftHanging"/>
              <w:keepNext/>
              <w:rPr>
                <w:lang w:eastAsia="en-AU"/>
              </w:rPr>
            </w:pPr>
          </w:p>
        </w:tc>
        <w:tc>
          <w:tcPr>
            <w:tcW w:w="1077" w:type="dxa"/>
          </w:tcPr>
          <w:p w:rsidR="00BD3FE9" w:rsidRPr="00DE525C" w:rsidRDefault="00BD3FE9" w:rsidP="00522F4B">
            <w:pPr>
              <w:pStyle w:val="FinTableRightItalic"/>
              <w:keepNext/>
              <w:rPr>
                <w:lang w:eastAsia="en-AU"/>
              </w:rPr>
            </w:pPr>
            <w:r w:rsidRPr="00DE525C">
              <w:rPr>
                <w:lang w:eastAsia="en-AU"/>
              </w:rPr>
              <w:t>14,915</w:t>
            </w:r>
          </w:p>
        </w:tc>
        <w:tc>
          <w:tcPr>
            <w:tcW w:w="1077" w:type="dxa"/>
          </w:tcPr>
          <w:p w:rsidR="00BD3FE9" w:rsidRPr="00DE525C" w:rsidRDefault="00DE525C" w:rsidP="00636E55">
            <w:pPr>
              <w:pStyle w:val="FinTableRightItalic"/>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7,226</w:t>
            </w:r>
          </w:p>
        </w:tc>
        <w:tc>
          <w:tcPr>
            <w:tcW w:w="1077" w:type="dxa"/>
          </w:tcPr>
          <w:p w:rsidR="00BD3FE9" w:rsidRPr="00DE525C" w:rsidRDefault="00BD3FE9" w:rsidP="00522F4B">
            <w:pPr>
              <w:pStyle w:val="FinTableRightItalic"/>
              <w:keepNext/>
              <w:rPr>
                <w:lang w:eastAsia="en-AU"/>
              </w:rPr>
            </w:pPr>
            <w:r w:rsidRPr="00DE525C">
              <w:rPr>
                <w:lang w:eastAsia="en-AU"/>
              </w:rPr>
              <w:t>22,141</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Defence</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2,923,679</w:t>
            </w:r>
          </w:p>
        </w:tc>
        <w:tc>
          <w:tcPr>
            <w:tcW w:w="1077" w:type="dxa"/>
          </w:tcPr>
          <w:p w:rsidR="00BD3FE9" w:rsidRPr="00DE525C" w:rsidRDefault="00BD3FE9" w:rsidP="00522F4B">
            <w:pPr>
              <w:pStyle w:val="FinTableRight"/>
              <w:keepNext/>
              <w:rPr>
                <w:lang w:eastAsia="en-AU"/>
              </w:rPr>
            </w:pPr>
            <w:r w:rsidRPr="00DE525C">
              <w:rPr>
                <w:lang w:eastAsia="en-AU"/>
              </w:rPr>
              <w:t>2,923,679</w:t>
            </w:r>
          </w:p>
        </w:tc>
      </w:tr>
      <w:tr w:rsidR="00BD3FE9" w:rsidRPr="00DE525C" w:rsidTr="00522F4B">
        <w:tc>
          <w:tcPr>
            <w:tcW w:w="2808" w:type="dxa"/>
            <w:vMerge/>
          </w:tcPr>
          <w:p w:rsidR="00BD3FE9" w:rsidRPr="00DE525C" w:rsidRDefault="00BD3FE9" w:rsidP="00522F4B">
            <w:pPr>
              <w:pStyle w:val="FinTableLeftHanging"/>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636E55">
            <w:pPr>
              <w:pStyle w:val="FinTableRightItalic"/>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3,770,190</w:t>
            </w:r>
          </w:p>
        </w:tc>
        <w:tc>
          <w:tcPr>
            <w:tcW w:w="1077" w:type="dxa"/>
          </w:tcPr>
          <w:p w:rsidR="00BD3FE9" w:rsidRPr="00DE525C" w:rsidRDefault="00BD3FE9" w:rsidP="00522F4B">
            <w:pPr>
              <w:pStyle w:val="FinTableRightItalic"/>
              <w:keepNext/>
              <w:rPr>
                <w:lang w:eastAsia="en-AU"/>
              </w:rPr>
            </w:pPr>
            <w:r w:rsidRPr="00DE525C">
              <w:rPr>
                <w:lang w:eastAsia="en-AU"/>
              </w:rPr>
              <w:t>3,770,190</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Education, Employment and Workplace Relations</w:t>
            </w:r>
          </w:p>
        </w:tc>
        <w:tc>
          <w:tcPr>
            <w:tcW w:w="1077" w:type="dxa"/>
          </w:tcPr>
          <w:p w:rsidR="00BD3FE9" w:rsidRPr="00DE525C" w:rsidRDefault="00BD3FE9" w:rsidP="00522F4B">
            <w:pPr>
              <w:pStyle w:val="FinTableRight"/>
              <w:keepNext/>
              <w:rPr>
                <w:lang w:eastAsia="en-AU"/>
              </w:rPr>
            </w:pPr>
            <w:r w:rsidRPr="00DE525C">
              <w:rPr>
                <w:lang w:eastAsia="en-AU"/>
              </w:rPr>
              <w:t>285,077</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23,393</w:t>
            </w:r>
          </w:p>
        </w:tc>
        <w:tc>
          <w:tcPr>
            <w:tcW w:w="1077" w:type="dxa"/>
          </w:tcPr>
          <w:p w:rsidR="00BD3FE9" w:rsidRPr="00DE525C" w:rsidRDefault="00BD3FE9" w:rsidP="00522F4B">
            <w:pPr>
              <w:pStyle w:val="FinTableRight"/>
              <w:keepNext/>
              <w:rPr>
                <w:lang w:eastAsia="en-AU"/>
              </w:rPr>
            </w:pPr>
            <w:r w:rsidRPr="00DE525C">
              <w:rPr>
                <w:lang w:eastAsia="en-AU"/>
              </w:rPr>
              <w:t>308,470</w:t>
            </w:r>
          </w:p>
        </w:tc>
      </w:tr>
      <w:tr w:rsidR="00BD3FE9" w:rsidRPr="00DE525C" w:rsidTr="00522F4B">
        <w:tc>
          <w:tcPr>
            <w:tcW w:w="2808" w:type="dxa"/>
            <w:vMerge/>
          </w:tcPr>
          <w:p w:rsidR="00BD3FE9" w:rsidRPr="00DE525C" w:rsidRDefault="00BD3FE9" w:rsidP="00522F4B">
            <w:pPr>
              <w:pStyle w:val="FinTableLeftHanging"/>
              <w:keepNext/>
              <w:rPr>
                <w:lang w:eastAsia="en-AU"/>
              </w:rPr>
            </w:pPr>
          </w:p>
        </w:tc>
        <w:tc>
          <w:tcPr>
            <w:tcW w:w="1077" w:type="dxa"/>
          </w:tcPr>
          <w:p w:rsidR="00BD3FE9" w:rsidRPr="00DE525C" w:rsidRDefault="00BD3FE9" w:rsidP="00522F4B">
            <w:pPr>
              <w:pStyle w:val="FinTableRightItalic"/>
              <w:keepNext/>
              <w:rPr>
                <w:lang w:eastAsia="en-AU"/>
              </w:rPr>
            </w:pPr>
            <w:r w:rsidRPr="00DE525C">
              <w:rPr>
                <w:lang w:eastAsia="en-AU"/>
              </w:rPr>
              <w:t>1,878,844</w:t>
            </w:r>
          </w:p>
        </w:tc>
        <w:tc>
          <w:tcPr>
            <w:tcW w:w="1077" w:type="dxa"/>
          </w:tcPr>
          <w:p w:rsidR="00BD3FE9" w:rsidRPr="00DE525C" w:rsidRDefault="00DE525C" w:rsidP="00636E55">
            <w:pPr>
              <w:pStyle w:val="FinTableRightItalic"/>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10,611</w:t>
            </w:r>
          </w:p>
        </w:tc>
        <w:tc>
          <w:tcPr>
            <w:tcW w:w="1077" w:type="dxa"/>
          </w:tcPr>
          <w:p w:rsidR="00BD3FE9" w:rsidRPr="00DE525C" w:rsidRDefault="00BD3FE9" w:rsidP="00522F4B">
            <w:pPr>
              <w:pStyle w:val="FinTableRightItalic"/>
              <w:keepNext/>
              <w:rPr>
                <w:lang w:eastAsia="en-AU"/>
              </w:rPr>
            </w:pPr>
            <w:r w:rsidRPr="00DE525C">
              <w:rPr>
                <w:lang w:eastAsia="en-AU"/>
              </w:rPr>
              <w:t>1,889,455</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Families, Housing, Community Services and Indigenous Affairs</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36,947</w:t>
            </w:r>
          </w:p>
        </w:tc>
        <w:tc>
          <w:tcPr>
            <w:tcW w:w="1077" w:type="dxa"/>
          </w:tcPr>
          <w:p w:rsidR="00BD3FE9" w:rsidRPr="00DE525C" w:rsidRDefault="00BD3FE9" w:rsidP="00522F4B">
            <w:pPr>
              <w:pStyle w:val="FinTableRight"/>
              <w:keepNext/>
              <w:rPr>
                <w:lang w:eastAsia="en-AU"/>
              </w:rPr>
            </w:pPr>
            <w:r w:rsidRPr="00DE525C">
              <w:rPr>
                <w:lang w:eastAsia="en-AU"/>
              </w:rPr>
              <w:t>36,947</w:t>
            </w:r>
          </w:p>
        </w:tc>
      </w:tr>
      <w:tr w:rsidR="00BD3FE9" w:rsidRPr="00DE525C" w:rsidTr="00522F4B">
        <w:tc>
          <w:tcPr>
            <w:tcW w:w="2808" w:type="dxa"/>
            <w:vMerge/>
          </w:tcPr>
          <w:p w:rsidR="00BD3FE9" w:rsidRPr="00DE525C" w:rsidRDefault="00BD3FE9" w:rsidP="00522F4B">
            <w:pPr>
              <w:pStyle w:val="FinTableLeftHanging"/>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636E55">
            <w:pPr>
              <w:pStyle w:val="FinTableRightItalic"/>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54,507</w:t>
            </w:r>
          </w:p>
        </w:tc>
        <w:tc>
          <w:tcPr>
            <w:tcW w:w="1077" w:type="dxa"/>
          </w:tcPr>
          <w:p w:rsidR="00BD3FE9" w:rsidRPr="00DE525C" w:rsidRDefault="00BD3FE9" w:rsidP="00522F4B">
            <w:pPr>
              <w:pStyle w:val="FinTableRightItalic"/>
              <w:keepNext/>
              <w:rPr>
                <w:lang w:eastAsia="en-AU"/>
              </w:rPr>
            </w:pPr>
            <w:r w:rsidRPr="00DE525C">
              <w:rPr>
                <w:lang w:eastAsia="en-AU"/>
              </w:rPr>
              <w:t>54,507</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Finance and Deregulation</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210,159</w:t>
            </w:r>
          </w:p>
        </w:tc>
        <w:tc>
          <w:tcPr>
            <w:tcW w:w="1077" w:type="dxa"/>
          </w:tcPr>
          <w:p w:rsidR="00BD3FE9" w:rsidRPr="00DE525C" w:rsidRDefault="00BD3FE9" w:rsidP="00522F4B">
            <w:pPr>
              <w:pStyle w:val="FinTableRight"/>
              <w:keepNext/>
              <w:rPr>
                <w:lang w:eastAsia="en-AU"/>
              </w:rPr>
            </w:pPr>
            <w:r w:rsidRPr="00DE525C">
              <w:rPr>
                <w:lang w:eastAsia="en-AU"/>
              </w:rPr>
              <w:t>210,159</w:t>
            </w:r>
          </w:p>
        </w:tc>
      </w:tr>
      <w:tr w:rsidR="00BD3FE9" w:rsidRPr="00DE525C" w:rsidTr="00522F4B">
        <w:tc>
          <w:tcPr>
            <w:tcW w:w="2808" w:type="dxa"/>
            <w:vMerge/>
          </w:tcPr>
          <w:p w:rsidR="00BD3FE9" w:rsidRPr="00DE525C" w:rsidRDefault="00BD3FE9" w:rsidP="00522F4B">
            <w:pPr>
              <w:pStyle w:val="FinTableLeftHanging"/>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636E55">
            <w:pPr>
              <w:pStyle w:val="FinTableRightItalic"/>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166,091</w:t>
            </w:r>
          </w:p>
        </w:tc>
        <w:tc>
          <w:tcPr>
            <w:tcW w:w="1077" w:type="dxa"/>
          </w:tcPr>
          <w:p w:rsidR="00BD3FE9" w:rsidRPr="00DE525C" w:rsidRDefault="00BD3FE9" w:rsidP="00522F4B">
            <w:pPr>
              <w:pStyle w:val="FinTableRightItalic"/>
              <w:keepNext/>
              <w:rPr>
                <w:lang w:eastAsia="en-AU"/>
              </w:rPr>
            </w:pPr>
            <w:r w:rsidRPr="00DE525C">
              <w:rPr>
                <w:lang w:eastAsia="en-AU"/>
              </w:rPr>
              <w:t>166,091</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Foreign Affairs and Trade</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135,907</w:t>
            </w:r>
          </w:p>
        </w:tc>
        <w:tc>
          <w:tcPr>
            <w:tcW w:w="1077" w:type="dxa"/>
          </w:tcPr>
          <w:p w:rsidR="00BD3FE9" w:rsidRPr="00DE525C" w:rsidRDefault="00BD3FE9" w:rsidP="00522F4B">
            <w:pPr>
              <w:pStyle w:val="FinTableRight"/>
              <w:keepNext/>
              <w:rPr>
                <w:lang w:eastAsia="en-AU"/>
              </w:rPr>
            </w:pPr>
            <w:r w:rsidRPr="00DE525C">
              <w:rPr>
                <w:lang w:eastAsia="en-AU"/>
              </w:rPr>
              <w:t>135,907</w:t>
            </w:r>
          </w:p>
        </w:tc>
      </w:tr>
      <w:tr w:rsidR="00BD3FE9" w:rsidRPr="00DE525C" w:rsidTr="00522F4B">
        <w:tc>
          <w:tcPr>
            <w:tcW w:w="2808" w:type="dxa"/>
            <w:vMerge/>
          </w:tcPr>
          <w:p w:rsidR="00BD3FE9" w:rsidRPr="00DE525C" w:rsidRDefault="00BD3FE9" w:rsidP="00522F4B">
            <w:pPr>
              <w:pStyle w:val="FinTableLeftHanging"/>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636E55">
            <w:pPr>
              <w:pStyle w:val="FinTableRightItalic"/>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638,751</w:t>
            </w:r>
          </w:p>
        </w:tc>
        <w:tc>
          <w:tcPr>
            <w:tcW w:w="1077" w:type="dxa"/>
          </w:tcPr>
          <w:p w:rsidR="00BD3FE9" w:rsidRPr="00DE525C" w:rsidRDefault="00BD3FE9" w:rsidP="00522F4B">
            <w:pPr>
              <w:pStyle w:val="FinTableRightItalic"/>
              <w:keepNext/>
              <w:rPr>
                <w:lang w:eastAsia="en-AU"/>
              </w:rPr>
            </w:pPr>
            <w:r w:rsidRPr="00DE525C">
              <w:rPr>
                <w:lang w:eastAsia="en-AU"/>
              </w:rPr>
              <w:t>638,751</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Health and Ageing</w:t>
            </w:r>
          </w:p>
        </w:tc>
        <w:tc>
          <w:tcPr>
            <w:tcW w:w="1077" w:type="dxa"/>
          </w:tcPr>
          <w:p w:rsidR="00BD3FE9" w:rsidRPr="00DE525C" w:rsidRDefault="00BD3FE9" w:rsidP="00522F4B">
            <w:pPr>
              <w:pStyle w:val="FinTableRight"/>
              <w:keepNext/>
              <w:rPr>
                <w:lang w:eastAsia="en-AU"/>
              </w:rPr>
            </w:pPr>
            <w:r w:rsidRPr="00DE525C">
              <w:rPr>
                <w:lang w:eastAsia="en-AU"/>
              </w:rPr>
              <w:t>25,793</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25,148</w:t>
            </w:r>
          </w:p>
        </w:tc>
        <w:tc>
          <w:tcPr>
            <w:tcW w:w="1077" w:type="dxa"/>
          </w:tcPr>
          <w:p w:rsidR="00BD3FE9" w:rsidRPr="00DE525C" w:rsidRDefault="00BD3FE9" w:rsidP="00522F4B">
            <w:pPr>
              <w:pStyle w:val="FinTableRight"/>
              <w:keepNext/>
              <w:rPr>
                <w:lang w:eastAsia="en-AU"/>
              </w:rPr>
            </w:pPr>
            <w:r w:rsidRPr="00DE525C">
              <w:rPr>
                <w:lang w:eastAsia="en-AU"/>
              </w:rPr>
              <w:t>50,941</w:t>
            </w:r>
          </w:p>
        </w:tc>
      </w:tr>
      <w:tr w:rsidR="00BD3FE9" w:rsidRPr="00DE525C" w:rsidTr="00522F4B">
        <w:tc>
          <w:tcPr>
            <w:tcW w:w="2808" w:type="dxa"/>
            <w:vMerge/>
          </w:tcPr>
          <w:p w:rsidR="00BD3FE9" w:rsidRPr="00DE525C" w:rsidRDefault="00BD3FE9" w:rsidP="00522F4B">
            <w:pPr>
              <w:pStyle w:val="FinTableLeftHanging"/>
              <w:keepNext/>
              <w:rPr>
                <w:lang w:eastAsia="en-AU"/>
              </w:rPr>
            </w:pPr>
          </w:p>
        </w:tc>
        <w:tc>
          <w:tcPr>
            <w:tcW w:w="1077" w:type="dxa"/>
          </w:tcPr>
          <w:p w:rsidR="00BD3FE9" w:rsidRPr="00DE525C" w:rsidRDefault="00BD3FE9" w:rsidP="00522F4B">
            <w:pPr>
              <w:pStyle w:val="FinTableRightItalic"/>
              <w:keepNext/>
              <w:rPr>
                <w:lang w:eastAsia="en-AU"/>
              </w:rPr>
            </w:pPr>
            <w:r w:rsidRPr="00DE525C">
              <w:rPr>
                <w:lang w:eastAsia="en-AU"/>
              </w:rPr>
              <w:t>9,992</w:t>
            </w:r>
          </w:p>
        </w:tc>
        <w:tc>
          <w:tcPr>
            <w:tcW w:w="1077" w:type="dxa"/>
          </w:tcPr>
          <w:p w:rsidR="00BD3FE9" w:rsidRPr="00DE525C" w:rsidRDefault="00DE525C" w:rsidP="00636E55">
            <w:pPr>
              <w:pStyle w:val="FinTableRightItalic"/>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138,261</w:t>
            </w:r>
          </w:p>
        </w:tc>
        <w:tc>
          <w:tcPr>
            <w:tcW w:w="1077" w:type="dxa"/>
          </w:tcPr>
          <w:p w:rsidR="00BD3FE9" w:rsidRPr="00DE525C" w:rsidRDefault="00BD3FE9" w:rsidP="00522F4B">
            <w:pPr>
              <w:pStyle w:val="FinTableRightItalic"/>
              <w:keepNext/>
              <w:rPr>
                <w:lang w:eastAsia="en-AU"/>
              </w:rPr>
            </w:pPr>
            <w:r w:rsidRPr="00DE525C">
              <w:rPr>
                <w:lang w:eastAsia="en-AU"/>
              </w:rPr>
              <w:t>148,253</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Human Services</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25,213</w:t>
            </w:r>
          </w:p>
        </w:tc>
        <w:tc>
          <w:tcPr>
            <w:tcW w:w="1077" w:type="dxa"/>
          </w:tcPr>
          <w:p w:rsidR="00BD3FE9" w:rsidRPr="00DE525C" w:rsidRDefault="00BD3FE9" w:rsidP="00522F4B">
            <w:pPr>
              <w:pStyle w:val="FinTableRight"/>
              <w:keepNext/>
              <w:rPr>
                <w:lang w:eastAsia="en-AU"/>
              </w:rPr>
            </w:pPr>
            <w:r w:rsidRPr="00DE525C">
              <w:rPr>
                <w:lang w:eastAsia="en-AU"/>
              </w:rPr>
              <w:t>25,213</w:t>
            </w:r>
          </w:p>
        </w:tc>
      </w:tr>
      <w:tr w:rsidR="00BD3FE9" w:rsidRPr="00DE525C" w:rsidTr="00522F4B">
        <w:tc>
          <w:tcPr>
            <w:tcW w:w="2808" w:type="dxa"/>
            <w:vMerge/>
          </w:tcPr>
          <w:p w:rsidR="00BD3FE9" w:rsidRPr="00DE525C" w:rsidRDefault="00BD3FE9" w:rsidP="00522F4B">
            <w:pPr>
              <w:pStyle w:val="FinTableLeftHanging"/>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636E55">
            <w:pPr>
              <w:pStyle w:val="FinTableRightItalic"/>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77,637</w:t>
            </w:r>
          </w:p>
        </w:tc>
        <w:tc>
          <w:tcPr>
            <w:tcW w:w="1077" w:type="dxa"/>
          </w:tcPr>
          <w:p w:rsidR="00BD3FE9" w:rsidRPr="00DE525C" w:rsidRDefault="00BD3FE9" w:rsidP="00522F4B">
            <w:pPr>
              <w:pStyle w:val="FinTableRightItalic"/>
              <w:keepNext/>
              <w:rPr>
                <w:lang w:eastAsia="en-AU"/>
              </w:rPr>
            </w:pPr>
            <w:r w:rsidRPr="00DE525C">
              <w:rPr>
                <w:lang w:eastAsia="en-AU"/>
              </w:rPr>
              <w:t>77,637</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Immigration and Citizenship</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26,658</w:t>
            </w:r>
          </w:p>
        </w:tc>
        <w:tc>
          <w:tcPr>
            <w:tcW w:w="1077" w:type="dxa"/>
          </w:tcPr>
          <w:p w:rsidR="00BD3FE9" w:rsidRPr="00DE525C" w:rsidRDefault="00BD3FE9" w:rsidP="00522F4B">
            <w:pPr>
              <w:pStyle w:val="FinTableRight"/>
              <w:keepNext/>
              <w:rPr>
                <w:lang w:eastAsia="en-AU"/>
              </w:rPr>
            </w:pPr>
            <w:r w:rsidRPr="00DE525C">
              <w:rPr>
                <w:lang w:eastAsia="en-AU"/>
              </w:rPr>
              <w:t>26,658</w:t>
            </w:r>
          </w:p>
        </w:tc>
      </w:tr>
      <w:tr w:rsidR="00BD3FE9" w:rsidRPr="00DE525C" w:rsidTr="00522F4B">
        <w:tc>
          <w:tcPr>
            <w:tcW w:w="2808" w:type="dxa"/>
            <w:vMerge/>
          </w:tcPr>
          <w:p w:rsidR="00BD3FE9" w:rsidRPr="00DE525C" w:rsidRDefault="00BD3FE9" w:rsidP="00522F4B">
            <w:pPr>
              <w:pStyle w:val="FinTableLeftHanging"/>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636E55">
            <w:pPr>
              <w:pStyle w:val="FinTableRightItalic"/>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351,241</w:t>
            </w:r>
          </w:p>
        </w:tc>
        <w:tc>
          <w:tcPr>
            <w:tcW w:w="1077" w:type="dxa"/>
          </w:tcPr>
          <w:p w:rsidR="00BD3FE9" w:rsidRPr="00DE525C" w:rsidRDefault="00BD3FE9" w:rsidP="00522F4B">
            <w:pPr>
              <w:pStyle w:val="FinTableRightItalic"/>
              <w:keepNext/>
              <w:rPr>
                <w:lang w:eastAsia="en-AU"/>
              </w:rPr>
            </w:pPr>
            <w:r w:rsidRPr="00DE525C">
              <w:rPr>
                <w:lang w:eastAsia="en-AU"/>
              </w:rPr>
              <w:t>351,241</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Infrastructure and Transport</w:t>
            </w:r>
          </w:p>
        </w:tc>
        <w:tc>
          <w:tcPr>
            <w:tcW w:w="1077" w:type="dxa"/>
          </w:tcPr>
          <w:p w:rsidR="00BD3FE9" w:rsidRPr="00DE525C" w:rsidRDefault="00BD3FE9" w:rsidP="00522F4B">
            <w:pPr>
              <w:pStyle w:val="FinTableRight"/>
              <w:keepNext/>
              <w:rPr>
                <w:lang w:eastAsia="en-AU"/>
              </w:rPr>
            </w:pPr>
            <w:r w:rsidRPr="00DE525C">
              <w:rPr>
                <w:lang w:eastAsia="en-AU"/>
              </w:rPr>
              <w:t>460,792</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63</w:t>
            </w:r>
          </w:p>
        </w:tc>
        <w:tc>
          <w:tcPr>
            <w:tcW w:w="1077" w:type="dxa"/>
          </w:tcPr>
          <w:p w:rsidR="00BD3FE9" w:rsidRPr="00DE525C" w:rsidRDefault="00BD3FE9" w:rsidP="00522F4B">
            <w:pPr>
              <w:pStyle w:val="FinTableRight"/>
              <w:keepNext/>
              <w:rPr>
                <w:lang w:eastAsia="en-AU"/>
              </w:rPr>
            </w:pPr>
            <w:r w:rsidRPr="00DE525C">
              <w:rPr>
                <w:lang w:eastAsia="en-AU"/>
              </w:rPr>
              <w:t>460,855</w:t>
            </w:r>
          </w:p>
        </w:tc>
      </w:tr>
      <w:tr w:rsidR="00BD3FE9" w:rsidRPr="00DE525C" w:rsidTr="00522F4B">
        <w:tc>
          <w:tcPr>
            <w:tcW w:w="2808" w:type="dxa"/>
            <w:vMerge/>
          </w:tcPr>
          <w:p w:rsidR="00BD3FE9" w:rsidRPr="00DE525C" w:rsidRDefault="00BD3FE9" w:rsidP="00522F4B">
            <w:pPr>
              <w:pStyle w:val="FinTableLeftHanging"/>
              <w:keepNext/>
              <w:rPr>
                <w:lang w:eastAsia="en-AU"/>
              </w:rPr>
            </w:pPr>
          </w:p>
        </w:tc>
        <w:tc>
          <w:tcPr>
            <w:tcW w:w="1077" w:type="dxa"/>
          </w:tcPr>
          <w:p w:rsidR="00BD3FE9" w:rsidRPr="00DE525C" w:rsidRDefault="00BD3FE9" w:rsidP="00522F4B">
            <w:pPr>
              <w:pStyle w:val="FinTableRightItalic"/>
              <w:keepNext/>
              <w:rPr>
                <w:lang w:eastAsia="en-AU"/>
              </w:rPr>
            </w:pPr>
            <w:r w:rsidRPr="00DE525C">
              <w:rPr>
                <w:lang w:eastAsia="en-AU"/>
              </w:rPr>
              <w:t>530,666</w:t>
            </w:r>
          </w:p>
        </w:tc>
        <w:tc>
          <w:tcPr>
            <w:tcW w:w="1077" w:type="dxa"/>
          </w:tcPr>
          <w:p w:rsidR="00BD3FE9" w:rsidRPr="00DE525C" w:rsidRDefault="00DE525C" w:rsidP="00636E55">
            <w:pPr>
              <w:pStyle w:val="FinTableRightItalic"/>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1,182,350</w:t>
            </w:r>
          </w:p>
        </w:tc>
        <w:tc>
          <w:tcPr>
            <w:tcW w:w="1077" w:type="dxa"/>
          </w:tcPr>
          <w:p w:rsidR="00BD3FE9" w:rsidRPr="00DE525C" w:rsidRDefault="00BD3FE9" w:rsidP="00522F4B">
            <w:pPr>
              <w:pStyle w:val="FinTableRightItalic"/>
              <w:keepNext/>
              <w:rPr>
                <w:lang w:eastAsia="en-AU"/>
              </w:rPr>
            </w:pPr>
            <w:r w:rsidRPr="00DE525C">
              <w:rPr>
                <w:lang w:eastAsia="en-AU"/>
              </w:rPr>
              <w:t>1,713,016</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Innovation, Industry, Science and Research</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38,553</w:t>
            </w:r>
          </w:p>
        </w:tc>
        <w:tc>
          <w:tcPr>
            <w:tcW w:w="1077" w:type="dxa"/>
          </w:tcPr>
          <w:p w:rsidR="00BD3FE9" w:rsidRPr="00DE525C" w:rsidRDefault="00BD3FE9" w:rsidP="00522F4B">
            <w:pPr>
              <w:pStyle w:val="FinTableRight"/>
              <w:keepNext/>
              <w:rPr>
                <w:lang w:eastAsia="en-AU"/>
              </w:rPr>
            </w:pPr>
            <w:r w:rsidRPr="00DE525C">
              <w:rPr>
                <w:lang w:eastAsia="en-AU"/>
              </w:rPr>
              <w:t>38,553</w:t>
            </w:r>
          </w:p>
        </w:tc>
      </w:tr>
      <w:tr w:rsidR="00BD3FE9" w:rsidRPr="00DE525C" w:rsidTr="00522F4B">
        <w:tc>
          <w:tcPr>
            <w:tcW w:w="2808" w:type="dxa"/>
            <w:vMerge/>
          </w:tcPr>
          <w:p w:rsidR="00BD3FE9" w:rsidRPr="00DE525C" w:rsidRDefault="00BD3FE9" w:rsidP="00522F4B">
            <w:pPr>
              <w:pStyle w:val="FinTableLeftHanging"/>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636E55">
            <w:pPr>
              <w:pStyle w:val="FinTableRightItalic"/>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63,305</w:t>
            </w:r>
          </w:p>
        </w:tc>
        <w:tc>
          <w:tcPr>
            <w:tcW w:w="1077" w:type="dxa"/>
          </w:tcPr>
          <w:p w:rsidR="00BD3FE9" w:rsidRPr="00DE525C" w:rsidRDefault="00BD3FE9" w:rsidP="00522F4B">
            <w:pPr>
              <w:pStyle w:val="FinTableRightItalic"/>
              <w:keepNext/>
              <w:rPr>
                <w:lang w:eastAsia="en-AU"/>
              </w:rPr>
            </w:pPr>
            <w:r w:rsidRPr="00DE525C">
              <w:rPr>
                <w:lang w:eastAsia="en-AU"/>
              </w:rPr>
              <w:t>63,305</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Prime Minister and Cabinet</w:t>
            </w:r>
          </w:p>
        </w:tc>
        <w:tc>
          <w:tcPr>
            <w:tcW w:w="1077" w:type="dxa"/>
          </w:tcPr>
          <w:p w:rsidR="00BD3FE9" w:rsidRPr="00DE525C" w:rsidRDefault="00BD3FE9" w:rsidP="00522F4B">
            <w:pPr>
              <w:pStyle w:val="FinTableRight"/>
              <w:keepNext/>
              <w:rPr>
                <w:lang w:eastAsia="en-AU"/>
              </w:rPr>
            </w:pPr>
            <w:r w:rsidRPr="00DE525C">
              <w:rPr>
                <w:lang w:eastAsia="en-AU"/>
              </w:rPr>
              <w:t>56,249</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66,349</w:t>
            </w:r>
          </w:p>
        </w:tc>
        <w:tc>
          <w:tcPr>
            <w:tcW w:w="1077" w:type="dxa"/>
          </w:tcPr>
          <w:p w:rsidR="00BD3FE9" w:rsidRPr="00DE525C" w:rsidRDefault="00BD3FE9" w:rsidP="00522F4B">
            <w:pPr>
              <w:pStyle w:val="FinTableRight"/>
              <w:keepNext/>
              <w:rPr>
                <w:lang w:eastAsia="en-AU"/>
              </w:rPr>
            </w:pPr>
            <w:r w:rsidRPr="00DE525C">
              <w:rPr>
                <w:lang w:eastAsia="en-AU"/>
              </w:rPr>
              <w:t>122,598</w:t>
            </w:r>
          </w:p>
        </w:tc>
      </w:tr>
      <w:tr w:rsidR="00BD3FE9" w:rsidRPr="00DE525C" w:rsidTr="00522F4B">
        <w:tc>
          <w:tcPr>
            <w:tcW w:w="2808" w:type="dxa"/>
            <w:vMerge/>
          </w:tcPr>
          <w:p w:rsidR="00BD3FE9" w:rsidRPr="00DE525C" w:rsidRDefault="00BD3FE9" w:rsidP="00522F4B">
            <w:pPr>
              <w:pStyle w:val="FinTableLeftHanging"/>
              <w:keepNext/>
              <w:rPr>
                <w:lang w:eastAsia="en-AU"/>
              </w:rPr>
            </w:pPr>
          </w:p>
        </w:tc>
        <w:tc>
          <w:tcPr>
            <w:tcW w:w="1077" w:type="dxa"/>
          </w:tcPr>
          <w:p w:rsidR="00BD3FE9" w:rsidRPr="00DE525C" w:rsidRDefault="00BD3FE9" w:rsidP="00522F4B">
            <w:pPr>
              <w:pStyle w:val="FinTableRightItalic"/>
              <w:keepNext/>
              <w:rPr>
                <w:lang w:eastAsia="en-AU"/>
              </w:rPr>
            </w:pPr>
            <w:r w:rsidRPr="00DE525C">
              <w:rPr>
                <w:lang w:eastAsia="en-AU"/>
              </w:rPr>
              <w:t>245,521</w:t>
            </w:r>
          </w:p>
        </w:tc>
        <w:tc>
          <w:tcPr>
            <w:tcW w:w="1077" w:type="dxa"/>
          </w:tcPr>
          <w:p w:rsidR="00BD3FE9" w:rsidRPr="00DE525C" w:rsidRDefault="00DE525C" w:rsidP="00636E55">
            <w:pPr>
              <w:pStyle w:val="FinTableRightItalic"/>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97,053</w:t>
            </w:r>
          </w:p>
        </w:tc>
        <w:tc>
          <w:tcPr>
            <w:tcW w:w="1077" w:type="dxa"/>
          </w:tcPr>
          <w:p w:rsidR="00BD3FE9" w:rsidRPr="00DE525C" w:rsidRDefault="00BD3FE9" w:rsidP="00522F4B">
            <w:pPr>
              <w:pStyle w:val="FinTableRightItalic"/>
              <w:keepNext/>
              <w:rPr>
                <w:lang w:eastAsia="en-AU"/>
              </w:rPr>
            </w:pPr>
            <w:r w:rsidRPr="00DE525C">
              <w:rPr>
                <w:lang w:eastAsia="en-AU"/>
              </w:rPr>
              <w:t>342,574</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Resources, Energy and Tourism</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4,963</w:t>
            </w:r>
          </w:p>
        </w:tc>
        <w:tc>
          <w:tcPr>
            <w:tcW w:w="1077" w:type="dxa"/>
          </w:tcPr>
          <w:p w:rsidR="00BD3FE9" w:rsidRPr="00DE525C" w:rsidRDefault="00BD3FE9" w:rsidP="00522F4B">
            <w:pPr>
              <w:pStyle w:val="FinTableRight"/>
              <w:keepNext/>
              <w:rPr>
                <w:lang w:eastAsia="en-AU"/>
              </w:rPr>
            </w:pPr>
            <w:r w:rsidRPr="00DE525C">
              <w:rPr>
                <w:lang w:eastAsia="en-AU"/>
              </w:rPr>
              <w:t>4,963</w:t>
            </w:r>
          </w:p>
        </w:tc>
      </w:tr>
      <w:tr w:rsidR="00BD3FE9" w:rsidRPr="00DE525C" w:rsidTr="00522F4B">
        <w:tc>
          <w:tcPr>
            <w:tcW w:w="2808" w:type="dxa"/>
            <w:vMerge/>
          </w:tcPr>
          <w:p w:rsidR="00BD3FE9" w:rsidRPr="00DE525C" w:rsidRDefault="00BD3FE9" w:rsidP="00522F4B">
            <w:pPr>
              <w:pStyle w:val="FinTableLeftHanging"/>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636E55">
            <w:pPr>
              <w:pStyle w:val="FinTableRightItalic"/>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24,399</w:t>
            </w:r>
          </w:p>
        </w:tc>
        <w:tc>
          <w:tcPr>
            <w:tcW w:w="1077" w:type="dxa"/>
          </w:tcPr>
          <w:p w:rsidR="00BD3FE9" w:rsidRPr="00DE525C" w:rsidRDefault="00BD3FE9" w:rsidP="00522F4B">
            <w:pPr>
              <w:pStyle w:val="FinTableRightItalic"/>
              <w:keepNext/>
              <w:rPr>
                <w:lang w:eastAsia="en-AU"/>
              </w:rPr>
            </w:pPr>
            <w:r w:rsidRPr="00DE525C">
              <w:rPr>
                <w:lang w:eastAsia="en-AU"/>
              </w:rPr>
              <w:t>24,399</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Sustainability, Environment, Water, Population and Communities</w:t>
            </w:r>
          </w:p>
        </w:tc>
        <w:tc>
          <w:tcPr>
            <w:tcW w:w="1077" w:type="dxa"/>
          </w:tcPr>
          <w:p w:rsidR="00BD3FE9" w:rsidRPr="00DE525C" w:rsidRDefault="00BD3FE9" w:rsidP="00522F4B">
            <w:pPr>
              <w:pStyle w:val="FinTableRight"/>
              <w:keepNext/>
              <w:rPr>
                <w:lang w:eastAsia="en-AU"/>
              </w:rPr>
            </w:pPr>
            <w:r w:rsidRPr="00DE525C">
              <w:rPr>
                <w:lang w:eastAsia="en-AU"/>
              </w:rPr>
              <w:t>77,632</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356,530</w:t>
            </w:r>
          </w:p>
        </w:tc>
        <w:tc>
          <w:tcPr>
            <w:tcW w:w="1077" w:type="dxa"/>
          </w:tcPr>
          <w:p w:rsidR="00BD3FE9" w:rsidRPr="00DE525C" w:rsidRDefault="00BD3FE9" w:rsidP="00522F4B">
            <w:pPr>
              <w:pStyle w:val="FinTableRight"/>
              <w:keepNext/>
              <w:rPr>
                <w:lang w:eastAsia="en-AU"/>
              </w:rPr>
            </w:pPr>
            <w:r w:rsidRPr="00DE525C">
              <w:rPr>
                <w:lang w:eastAsia="en-AU"/>
              </w:rPr>
              <w:t>434,162</w:t>
            </w:r>
          </w:p>
        </w:tc>
      </w:tr>
      <w:tr w:rsidR="00BD3FE9" w:rsidRPr="00DE525C" w:rsidTr="00522F4B">
        <w:tc>
          <w:tcPr>
            <w:tcW w:w="2808" w:type="dxa"/>
            <w:vMerge/>
          </w:tcPr>
          <w:p w:rsidR="00BD3FE9" w:rsidRPr="00DE525C" w:rsidRDefault="00BD3FE9" w:rsidP="00522F4B">
            <w:pPr>
              <w:pStyle w:val="FinTableLeftHanging"/>
              <w:keepNext/>
              <w:rPr>
                <w:lang w:eastAsia="en-AU"/>
              </w:rPr>
            </w:pPr>
          </w:p>
        </w:tc>
        <w:tc>
          <w:tcPr>
            <w:tcW w:w="1077" w:type="dxa"/>
          </w:tcPr>
          <w:p w:rsidR="00BD3FE9" w:rsidRPr="00DE525C" w:rsidRDefault="00BD3FE9" w:rsidP="00522F4B">
            <w:pPr>
              <w:pStyle w:val="FinTableRightItalic"/>
              <w:keepNext/>
              <w:rPr>
                <w:lang w:eastAsia="en-AU"/>
              </w:rPr>
            </w:pPr>
            <w:r w:rsidRPr="00DE525C">
              <w:rPr>
                <w:lang w:eastAsia="en-AU"/>
              </w:rPr>
              <w:t>11,318</w:t>
            </w:r>
          </w:p>
        </w:tc>
        <w:tc>
          <w:tcPr>
            <w:tcW w:w="1077" w:type="dxa"/>
          </w:tcPr>
          <w:p w:rsidR="00BD3FE9" w:rsidRPr="00DE525C" w:rsidRDefault="00DE525C" w:rsidP="00636E55">
            <w:pPr>
              <w:pStyle w:val="FinTableRightItalic"/>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488,363</w:t>
            </w:r>
          </w:p>
        </w:tc>
        <w:tc>
          <w:tcPr>
            <w:tcW w:w="1077" w:type="dxa"/>
          </w:tcPr>
          <w:p w:rsidR="00BD3FE9" w:rsidRPr="00DE525C" w:rsidRDefault="00BD3FE9" w:rsidP="00522F4B">
            <w:pPr>
              <w:pStyle w:val="FinTableRightItalic"/>
              <w:keepNext/>
              <w:rPr>
                <w:lang w:eastAsia="en-AU"/>
              </w:rPr>
            </w:pPr>
            <w:r w:rsidRPr="00DE525C">
              <w:rPr>
                <w:lang w:eastAsia="en-AU"/>
              </w:rPr>
              <w:t>499,681</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Treasury</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89,256</w:t>
            </w:r>
          </w:p>
        </w:tc>
        <w:tc>
          <w:tcPr>
            <w:tcW w:w="1077" w:type="dxa"/>
          </w:tcPr>
          <w:p w:rsidR="00BD3FE9" w:rsidRPr="00DE525C" w:rsidRDefault="00BD3FE9" w:rsidP="00522F4B">
            <w:pPr>
              <w:pStyle w:val="FinTableRight"/>
              <w:keepNext/>
              <w:rPr>
                <w:lang w:eastAsia="en-AU"/>
              </w:rPr>
            </w:pPr>
            <w:r w:rsidRPr="00DE525C">
              <w:rPr>
                <w:lang w:eastAsia="en-AU"/>
              </w:rPr>
              <w:t>89,256</w:t>
            </w:r>
          </w:p>
        </w:tc>
      </w:tr>
      <w:tr w:rsidR="00BD3FE9" w:rsidRPr="00DE525C" w:rsidTr="00522F4B">
        <w:tc>
          <w:tcPr>
            <w:tcW w:w="2808" w:type="dxa"/>
            <w:vMerge/>
          </w:tcPr>
          <w:p w:rsidR="00BD3FE9" w:rsidRPr="00DE525C" w:rsidRDefault="00BD3FE9" w:rsidP="00522F4B">
            <w:pPr>
              <w:pStyle w:val="FinTableLeftHanging"/>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636E55">
            <w:pPr>
              <w:pStyle w:val="FinTableRightItalic"/>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225,980</w:t>
            </w:r>
          </w:p>
        </w:tc>
        <w:tc>
          <w:tcPr>
            <w:tcW w:w="1077" w:type="dxa"/>
          </w:tcPr>
          <w:p w:rsidR="00BD3FE9" w:rsidRPr="00DE525C" w:rsidRDefault="00BD3FE9" w:rsidP="00522F4B">
            <w:pPr>
              <w:pStyle w:val="FinTableRightItalic"/>
              <w:keepNext/>
              <w:rPr>
                <w:lang w:eastAsia="en-AU"/>
              </w:rPr>
            </w:pPr>
            <w:r w:rsidRPr="00DE525C">
              <w:rPr>
                <w:lang w:eastAsia="en-AU"/>
              </w:rPr>
              <w:t>225,980</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tcBorders>
              <w:top w:val="single" w:sz="2" w:space="0" w:color="auto"/>
            </w:tcBorders>
          </w:tcPr>
          <w:p w:rsidR="00BD3FE9" w:rsidRPr="00DE525C" w:rsidRDefault="00BD3FE9" w:rsidP="00522F4B">
            <w:pPr>
              <w:pStyle w:val="FinTableLeftBold"/>
              <w:keepNext/>
              <w:rPr>
                <w:lang w:eastAsia="en-AU"/>
              </w:rPr>
            </w:pPr>
            <w:r w:rsidRPr="00DE525C">
              <w:rPr>
                <w:lang w:eastAsia="en-AU"/>
              </w:rPr>
              <w:t>Total: Bill 2</w:t>
            </w:r>
          </w:p>
        </w:tc>
        <w:tc>
          <w:tcPr>
            <w:tcW w:w="1077"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918,390</w:t>
            </w:r>
          </w:p>
        </w:tc>
        <w:tc>
          <w:tcPr>
            <w:tcW w:w="1077"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077"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6,477,780</w:t>
            </w:r>
          </w:p>
        </w:tc>
        <w:tc>
          <w:tcPr>
            <w:tcW w:w="1077"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7,396,170</w:t>
            </w:r>
          </w:p>
        </w:tc>
      </w:tr>
      <w:tr w:rsidR="00BD3FE9" w:rsidRPr="00DE525C" w:rsidTr="00522F4B">
        <w:tc>
          <w:tcPr>
            <w:tcW w:w="2808" w:type="dxa"/>
            <w:tcBorders>
              <w:bottom w:val="single" w:sz="2" w:space="0" w:color="auto"/>
            </w:tcBorders>
          </w:tcPr>
          <w:p w:rsidR="00BD3FE9" w:rsidRPr="00DE525C" w:rsidRDefault="00BD3FE9" w:rsidP="00522F4B">
            <w:pPr>
              <w:pStyle w:val="FinTableLeftBold"/>
              <w:keepLines/>
              <w:rPr>
                <w:lang w:eastAsia="en-AU"/>
              </w:rPr>
            </w:pPr>
          </w:p>
        </w:tc>
        <w:tc>
          <w:tcPr>
            <w:tcW w:w="1077"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2,698,155</w:t>
            </w:r>
          </w:p>
        </w:tc>
        <w:tc>
          <w:tcPr>
            <w:tcW w:w="1077"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077"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7,778,126</w:t>
            </w:r>
          </w:p>
        </w:tc>
        <w:tc>
          <w:tcPr>
            <w:tcW w:w="1077"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10,476,281</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BD3FE9" w:rsidRPr="00DE525C" w:rsidTr="00522F4B">
        <w:trPr>
          <w:tblHeader/>
        </w:trPr>
        <w:tc>
          <w:tcPr>
            <w:tcW w:w="7116" w:type="dxa"/>
            <w:gridSpan w:val="5"/>
          </w:tcPr>
          <w:p w:rsidR="00BD3FE9" w:rsidRPr="00DE525C" w:rsidRDefault="00BD3FE9" w:rsidP="009D7C3F">
            <w:pPr>
              <w:pStyle w:val="FinTableHeadingCenteredBold"/>
              <w:rPr>
                <w:lang w:eastAsia="en-AU"/>
              </w:rPr>
            </w:pPr>
            <w:bookmarkStart w:id="32" w:name="AFFA"/>
            <w:bookmarkEnd w:id="32"/>
            <w:r w:rsidRPr="00DE525C">
              <w:rPr>
                <w:lang w:eastAsia="en-AU"/>
              </w:rPr>
              <w:lastRenderedPageBreak/>
              <w:t>Agriculture, Fisheries and Forestry PORTFOLIO</w:t>
            </w:r>
          </w:p>
          <w:p w:rsidR="00BD3FE9" w:rsidRPr="00DE525C" w:rsidRDefault="00BD3FE9" w:rsidP="00636E55">
            <w:pPr>
              <w:pStyle w:val="FinTableHeadingCenteredBold"/>
              <w:rPr>
                <w:lang w:eastAsia="en-AU"/>
              </w:rPr>
            </w:pPr>
            <w:r w:rsidRPr="00DE525C">
              <w:rPr>
                <w:lang w:eastAsia="en-AU"/>
              </w:rPr>
              <w:t>SUMMARY</w:t>
            </w:r>
          </w:p>
          <w:p w:rsidR="00BD3FE9" w:rsidRPr="00DE525C" w:rsidRDefault="00BD3FE9" w:rsidP="00636E55">
            <w:pPr>
              <w:pStyle w:val="KeyLight"/>
              <w:rPr>
                <w:lang w:eastAsia="en-AU"/>
              </w:rPr>
            </w:pPr>
            <w:r w:rsidRPr="00DE525C">
              <w:rPr>
                <w:lang w:eastAsia="en-AU"/>
              </w:rPr>
              <w:t>Summary of Appropriations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rHeight w:val="70"/>
          <w:tblHeader/>
        </w:trPr>
        <w:tc>
          <w:tcPr>
            <w:tcW w:w="2808"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r>
      <w:tr w:rsidR="00BD3FE9" w:rsidRPr="00DE525C" w:rsidTr="00522F4B">
        <w:trPr>
          <w:trHeight w:val="740"/>
          <w:tblHeader/>
        </w:trPr>
        <w:tc>
          <w:tcPr>
            <w:tcW w:w="2808" w:type="dxa"/>
            <w:tcBorders>
              <w:top w:val="single" w:sz="4" w:space="0" w:color="auto"/>
              <w:bottom w:val="single" w:sz="4" w:space="0" w:color="auto"/>
            </w:tcBorders>
            <w:vAlign w:val="center"/>
          </w:tcPr>
          <w:p w:rsidR="00BD3FE9" w:rsidRPr="00DE525C" w:rsidRDefault="00BD3FE9" w:rsidP="00636E55">
            <w:pPr>
              <w:pStyle w:val="FinTableLeft"/>
              <w:rPr>
                <w:lang w:eastAsia="en-AU"/>
              </w:rPr>
            </w:pPr>
          </w:p>
          <w:p w:rsidR="00BD3FE9" w:rsidRPr="00DE525C" w:rsidRDefault="00BD3FE9" w:rsidP="00636E55">
            <w:pPr>
              <w:pStyle w:val="FinTableLeft"/>
              <w:rPr>
                <w:lang w:eastAsia="en-AU"/>
              </w:rPr>
            </w:pPr>
          </w:p>
          <w:p w:rsidR="00BD3FE9" w:rsidRPr="00DE525C" w:rsidRDefault="00BD3FE9" w:rsidP="00636E55">
            <w:pPr>
              <w:pStyle w:val="FinTableLeft"/>
              <w:rPr>
                <w:lang w:eastAsia="en-AU"/>
              </w:rPr>
            </w:pPr>
          </w:p>
          <w:p w:rsidR="00BD3FE9" w:rsidRPr="00DE525C" w:rsidRDefault="00BD3FE9" w:rsidP="00636E55">
            <w:pPr>
              <w:pStyle w:val="FinTableLeft"/>
              <w:rPr>
                <w:lang w:eastAsia="en-AU"/>
              </w:rPr>
            </w:pPr>
            <w:r w:rsidRPr="00DE525C">
              <w:rPr>
                <w:lang w:eastAsia="en-AU"/>
              </w:rPr>
              <w:t>Entity</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 xml:space="preserve"> 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Non</w:t>
            </w:r>
            <w:r w:rsidR="00DE525C">
              <w:rPr>
                <w:lang w:eastAsia="en-AU"/>
              </w:rPr>
              <w:noBreakHyphen/>
            </w:r>
          </w:p>
          <w:p w:rsidR="00BD3FE9" w:rsidRPr="00DE525C" w:rsidRDefault="00BD3FE9" w:rsidP="00636E55">
            <w:pPr>
              <w:pStyle w:val="FinTableRight"/>
              <w:rPr>
                <w:lang w:eastAsia="en-AU"/>
              </w:rPr>
            </w:pPr>
            <w:r w:rsidRPr="00DE525C">
              <w:rPr>
                <w:lang w:eastAsia="en-AU"/>
              </w:rPr>
              <w:t>operating</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2808" w:type="dxa"/>
            <w:tcBorders>
              <w:top w:val="single" w:sz="4" w:space="0" w:color="auto"/>
            </w:tcBorders>
          </w:tcPr>
          <w:p w:rsidR="00BD3FE9" w:rsidRPr="00DE525C" w:rsidRDefault="00BD3FE9" w:rsidP="00636E55">
            <w:pPr>
              <w:pStyle w:val="FinTableRight"/>
              <w:rPr>
                <w:lang w:eastAsia="en-AU"/>
              </w:rPr>
            </w:pP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rPr>
          <w:tblHeader/>
        </w:trPr>
        <w:tc>
          <w:tcPr>
            <w:tcW w:w="2808"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Department of Agriculture, Fisheries and Forestry</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14,169</w:t>
            </w:r>
          </w:p>
        </w:tc>
        <w:tc>
          <w:tcPr>
            <w:tcW w:w="1077" w:type="dxa"/>
          </w:tcPr>
          <w:p w:rsidR="00BD3FE9" w:rsidRPr="00DE525C" w:rsidRDefault="00BD3FE9" w:rsidP="00522F4B">
            <w:pPr>
              <w:pStyle w:val="FinTableRight"/>
              <w:keepNext/>
              <w:rPr>
                <w:lang w:eastAsia="en-AU"/>
              </w:rPr>
            </w:pPr>
            <w:r w:rsidRPr="00DE525C">
              <w:rPr>
                <w:lang w:eastAsia="en-AU"/>
              </w:rPr>
              <w:t>14,169</w:t>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1,271</w:t>
            </w:r>
          </w:p>
        </w:tc>
        <w:tc>
          <w:tcPr>
            <w:tcW w:w="1077" w:type="dxa"/>
          </w:tcPr>
          <w:p w:rsidR="00BD3FE9" w:rsidRPr="00DE525C" w:rsidRDefault="00BD3FE9" w:rsidP="00522F4B">
            <w:pPr>
              <w:pStyle w:val="FinTableRightItalic"/>
              <w:keepNext/>
              <w:rPr>
                <w:lang w:eastAsia="en-AU"/>
              </w:rPr>
            </w:pPr>
            <w:r w:rsidRPr="00DE525C">
              <w:rPr>
                <w:lang w:eastAsia="en-AU"/>
              </w:rPr>
              <w:t>1,271</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Agriculture, Fisheries and Forestry</w:t>
            </w:r>
          </w:p>
        </w:tc>
        <w:tc>
          <w:tcPr>
            <w:tcW w:w="1077"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077"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077"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14,169</w:t>
            </w:r>
          </w:p>
        </w:tc>
        <w:tc>
          <w:tcPr>
            <w:tcW w:w="1077"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14,169</w:t>
            </w:r>
          </w:p>
        </w:tc>
      </w:tr>
      <w:tr w:rsidR="00BD3FE9" w:rsidRPr="00DE525C" w:rsidTr="00522F4B">
        <w:tc>
          <w:tcPr>
            <w:tcW w:w="2808" w:type="dxa"/>
            <w:vMerge/>
            <w:tcBorders>
              <w:bottom w:val="single" w:sz="2" w:space="0" w:color="auto"/>
            </w:tcBorders>
          </w:tcPr>
          <w:p w:rsidR="00BD3FE9" w:rsidRPr="00DE525C" w:rsidRDefault="00BD3FE9" w:rsidP="00522F4B">
            <w:pPr>
              <w:pStyle w:val="FinTableLeftBoldHanging"/>
              <w:keepNext/>
              <w:keepLines/>
              <w:rPr>
                <w:lang w:eastAsia="en-AU"/>
              </w:rPr>
            </w:pPr>
          </w:p>
        </w:tc>
        <w:tc>
          <w:tcPr>
            <w:tcW w:w="1077"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077"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077"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1,271</w:t>
            </w:r>
          </w:p>
        </w:tc>
        <w:tc>
          <w:tcPr>
            <w:tcW w:w="1077"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1,271</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Agriculture, Fisheries and Forestry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r w:rsidRPr="00DE525C">
              <w:rPr>
                <w:lang w:eastAsia="en-AU"/>
              </w:rPr>
              <w:t>DEPARTMENT OF AGRICULTURE, FISHERIES AND FORESTRY</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r w:rsidRPr="00DE525C">
              <w:rPr>
                <w:lang w:eastAsia="en-AU"/>
              </w:rPr>
              <w:t>14,169</w:t>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1,271</w:t>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Department of Agriculture, Fisheries and Forestry</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14,169</w:t>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1,271</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BD3FE9" w:rsidRPr="00DE525C" w:rsidTr="00522F4B">
        <w:trPr>
          <w:tblHeader/>
        </w:trPr>
        <w:tc>
          <w:tcPr>
            <w:tcW w:w="7116" w:type="dxa"/>
            <w:gridSpan w:val="5"/>
          </w:tcPr>
          <w:p w:rsidR="00BD3FE9" w:rsidRPr="00DE525C" w:rsidRDefault="00BD3FE9" w:rsidP="00522F4B">
            <w:pPr>
              <w:pStyle w:val="FinTableHeadingCenteredBold"/>
              <w:pageBreakBefore/>
              <w:rPr>
                <w:lang w:eastAsia="en-AU"/>
              </w:rPr>
            </w:pPr>
            <w:bookmarkStart w:id="33" w:name="AG"/>
            <w:bookmarkEnd w:id="33"/>
            <w:r w:rsidRPr="00DE525C">
              <w:rPr>
                <w:lang w:eastAsia="en-AU"/>
              </w:rPr>
              <w:lastRenderedPageBreak/>
              <w:t>Attorney</w:t>
            </w:r>
            <w:r w:rsidR="00DE525C">
              <w:rPr>
                <w:lang w:eastAsia="en-AU"/>
              </w:rPr>
              <w:noBreakHyphen/>
            </w:r>
            <w:r w:rsidRPr="00DE525C">
              <w:rPr>
                <w:lang w:eastAsia="en-AU"/>
              </w:rPr>
              <w:t>General’s PORTFOLIO</w:t>
            </w:r>
          </w:p>
          <w:p w:rsidR="00BD3FE9" w:rsidRPr="00DE525C" w:rsidRDefault="00BD3FE9" w:rsidP="00636E55">
            <w:pPr>
              <w:pStyle w:val="FinTableHeadingCenteredBold"/>
              <w:rPr>
                <w:lang w:eastAsia="en-AU"/>
              </w:rPr>
            </w:pPr>
            <w:r w:rsidRPr="00DE525C">
              <w:rPr>
                <w:lang w:eastAsia="en-AU"/>
              </w:rPr>
              <w:t>SUMMARY</w:t>
            </w:r>
          </w:p>
          <w:p w:rsidR="00BD3FE9" w:rsidRPr="00DE525C" w:rsidRDefault="00BD3FE9" w:rsidP="00636E55">
            <w:pPr>
              <w:pStyle w:val="KeyLight"/>
              <w:rPr>
                <w:lang w:eastAsia="en-AU"/>
              </w:rPr>
            </w:pPr>
            <w:r w:rsidRPr="00DE525C">
              <w:rPr>
                <w:lang w:eastAsia="en-AU"/>
              </w:rPr>
              <w:t>Summary of Appropriations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rHeight w:val="70"/>
          <w:tblHeader/>
        </w:trPr>
        <w:tc>
          <w:tcPr>
            <w:tcW w:w="2808"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r>
      <w:tr w:rsidR="00BD3FE9" w:rsidRPr="00DE525C" w:rsidTr="00522F4B">
        <w:trPr>
          <w:trHeight w:val="740"/>
          <w:tblHeader/>
        </w:trPr>
        <w:tc>
          <w:tcPr>
            <w:tcW w:w="2808" w:type="dxa"/>
            <w:tcBorders>
              <w:top w:val="single" w:sz="4" w:space="0" w:color="auto"/>
              <w:bottom w:val="single" w:sz="4" w:space="0" w:color="auto"/>
            </w:tcBorders>
            <w:vAlign w:val="center"/>
          </w:tcPr>
          <w:p w:rsidR="00BD3FE9" w:rsidRPr="00DE525C" w:rsidRDefault="00BD3FE9" w:rsidP="00636E55">
            <w:pPr>
              <w:pStyle w:val="FinTableLeft"/>
              <w:rPr>
                <w:lang w:eastAsia="en-AU"/>
              </w:rPr>
            </w:pPr>
          </w:p>
          <w:p w:rsidR="00BD3FE9" w:rsidRPr="00DE525C" w:rsidRDefault="00BD3FE9" w:rsidP="00636E55">
            <w:pPr>
              <w:pStyle w:val="FinTableLeft"/>
              <w:rPr>
                <w:lang w:eastAsia="en-AU"/>
              </w:rPr>
            </w:pPr>
          </w:p>
          <w:p w:rsidR="00BD3FE9" w:rsidRPr="00DE525C" w:rsidRDefault="00BD3FE9" w:rsidP="00636E55">
            <w:pPr>
              <w:pStyle w:val="FinTableLeft"/>
              <w:rPr>
                <w:lang w:eastAsia="en-AU"/>
              </w:rPr>
            </w:pPr>
          </w:p>
          <w:p w:rsidR="00BD3FE9" w:rsidRPr="00DE525C" w:rsidRDefault="00BD3FE9" w:rsidP="00636E55">
            <w:pPr>
              <w:pStyle w:val="FinTableLeft"/>
              <w:rPr>
                <w:lang w:eastAsia="en-AU"/>
              </w:rPr>
            </w:pPr>
            <w:r w:rsidRPr="00DE525C">
              <w:rPr>
                <w:lang w:eastAsia="en-AU"/>
              </w:rPr>
              <w:t>Entity</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 xml:space="preserve"> 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Non</w:t>
            </w:r>
            <w:r w:rsidR="00DE525C">
              <w:rPr>
                <w:lang w:eastAsia="en-AU"/>
              </w:rPr>
              <w:noBreakHyphen/>
            </w:r>
          </w:p>
          <w:p w:rsidR="00BD3FE9" w:rsidRPr="00DE525C" w:rsidRDefault="00BD3FE9" w:rsidP="00636E55">
            <w:pPr>
              <w:pStyle w:val="FinTableRight"/>
              <w:rPr>
                <w:lang w:eastAsia="en-AU"/>
              </w:rPr>
            </w:pPr>
            <w:r w:rsidRPr="00DE525C">
              <w:rPr>
                <w:lang w:eastAsia="en-AU"/>
              </w:rPr>
              <w:t>operating</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2808" w:type="dxa"/>
            <w:tcBorders>
              <w:top w:val="single" w:sz="4" w:space="0" w:color="auto"/>
            </w:tcBorders>
          </w:tcPr>
          <w:p w:rsidR="00BD3FE9" w:rsidRPr="00DE525C" w:rsidRDefault="00BD3FE9" w:rsidP="00636E55">
            <w:pPr>
              <w:pStyle w:val="FinTableRight"/>
              <w:rPr>
                <w:lang w:eastAsia="en-AU"/>
              </w:rPr>
            </w:pP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rPr>
          <w:tblHeader/>
        </w:trPr>
        <w:tc>
          <w:tcPr>
            <w:tcW w:w="2808"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Attorney</w:t>
            </w:r>
            <w:r w:rsidR="00DE525C">
              <w:rPr>
                <w:lang w:eastAsia="en-AU"/>
              </w:rPr>
              <w:noBreakHyphen/>
            </w:r>
            <w:r w:rsidRPr="00DE525C">
              <w:rPr>
                <w:lang w:eastAsia="en-AU"/>
              </w:rPr>
              <w:t>General’s Department</w:t>
            </w:r>
          </w:p>
        </w:tc>
        <w:tc>
          <w:tcPr>
            <w:tcW w:w="1077" w:type="dxa"/>
          </w:tcPr>
          <w:p w:rsidR="00BD3FE9" w:rsidRPr="00DE525C" w:rsidRDefault="00BD3FE9" w:rsidP="00522F4B">
            <w:pPr>
              <w:pStyle w:val="FinTableRight"/>
              <w:keepNext/>
              <w:rPr>
                <w:lang w:eastAsia="en-AU"/>
              </w:rPr>
            </w:pPr>
            <w:r w:rsidRPr="00DE525C">
              <w:rPr>
                <w:lang w:eastAsia="en-AU"/>
              </w:rPr>
              <w:t>5,709</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73,122</w:t>
            </w:r>
          </w:p>
        </w:tc>
        <w:tc>
          <w:tcPr>
            <w:tcW w:w="1077" w:type="dxa"/>
          </w:tcPr>
          <w:p w:rsidR="00BD3FE9" w:rsidRPr="00DE525C" w:rsidRDefault="00BD3FE9" w:rsidP="00522F4B">
            <w:pPr>
              <w:pStyle w:val="FinTableRight"/>
              <w:keepNext/>
              <w:rPr>
                <w:lang w:eastAsia="en-AU"/>
              </w:rPr>
            </w:pPr>
            <w:r w:rsidRPr="00DE525C">
              <w:rPr>
                <w:lang w:eastAsia="en-AU"/>
              </w:rPr>
              <w:t>78,831</w:t>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BD3FE9" w:rsidP="00522F4B">
            <w:pPr>
              <w:pStyle w:val="FinTableRightItalic"/>
              <w:keepNext/>
              <w:rPr>
                <w:lang w:eastAsia="en-AU"/>
              </w:rPr>
            </w:pPr>
            <w:r w:rsidRPr="00DE525C">
              <w:rPr>
                <w:lang w:eastAsia="en-AU"/>
              </w:rPr>
              <w:t>6,899</w:t>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27,140</w:t>
            </w:r>
          </w:p>
        </w:tc>
        <w:tc>
          <w:tcPr>
            <w:tcW w:w="1077" w:type="dxa"/>
          </w:tcPr>
          <w:p w:rsidR="00BD3FE9" w:rsidRPr="00DE525C" w:rsidRDefault="00BD3FE9" w:rsidP="00522F4B">
            <w:pPr>
              <w:pStyle w:val="FinTableRightItalic"/>
              <w:keepNext/>
              <w:rPr>
                <w:lang w:eastAsia="en-AU"/>
              </w:rPr>
            </w:pPr>
            <w:r w:rsidRPr="00DE525C">
              <w:rPr>
                <w:lang w:eastAsia="en-AU"/>
              </w:rPr>
              <w:t>34,039</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Australian Crime Commission</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300</w:t>
            </w:r>
          </w:p>
        </w:tc>
        <w:tc>
          <w:tcPr>
            <w:tcW w:w="1077" w:type="dxa"/>
          </w:tcPr>
          <w:p w:rsidR="00BD3FE9" w:rsidRPr="00DE525C" w:rsidRDefault="00BD3FE9" w:rsidP="00522F4B">
            <w:pPr>
              <w:pStyle w:val="FinTableRight"/>
              <w:keepNext/>
              <w:rPr>
                <w:lang w:eastAsia="en-AU"/>
              </w:rPr>
            </w:pPr>
            <w:r w:rsidRPr="00DE525C">
              <w:rPr>
                <w:lang w:eastAsia="en-AU"/>
              </w:rPr>
              <w:t>300</w:t>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180</w:t>
            </w:r>
          </w:p>
        </w:tc>
        <w:tc>
          <w:tcPr>
            <w:tcW w:w="1077" w:type="dxa"/>
          </w:tcPr>
          <w:p w:rsidR="00BD3FE9" w:rsidRPr="00DE525C" w:rsidRDefault="00BD3FE9" w:rsidP="00522F4B">
            <w:pPr>
              <w:pStyle w:val="FinTableRightItalic"/>
              <w:keepNext/>
              <w:rPr>
                <w:lang w:eastAsia="en-AU"/>
              </w:rPr>
            </w:pPr>
            <w:r w:rsidRPr="00DE525C">
              <w:rPr>
                <w:lang w:eastAsia="en-AU"/>
              </w:rPr>
              <w:t>180</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Australian Customs and Border Protection Service</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5,277</w:t>
            </w:r>
          </w:p>
        </w:tc>
        <w:tc>
          <w:tcPr>
            <w:tcW w:w="1077" w:type="dxa"/>
          </w:tcPr>
          <w:p w:rsidR="00BD3FE9" w:rsidRPr="00DE525C" w:rsidRDefault="00BD3FE9" w:rsidP="00522F4B">
            <w:pPr>
              <w:pStyle w:val="FinTableRight"/>
              <w:keepNext/>
              <w:rPr>
                <w:lang w:eastAsia="en-AU"/>
              </w:rPr>
            </w:pPr>
            <w:r w:rsidRPr="00DE525C">
              <w:rPr>
                <w:lang w:eastAsia="en-AU"/>
              </w:rPr>
              <w:t>5,277</w:t>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28,212</w:t>
            </w:r>
          </w:p>
        </w:tc>
        <w:tc>
          <w:tcPr>
            <w:tcW w:w="1077" w:type="dxa"/>
          </w:tcPr>
          <w:p w:rsidR="00BD3FE9" w:rsidRPr="00DE525C" w:rsidRDefault="00BD3FE9" w:rsidP="00522F4B">
            <w:pPr>
              <w:pStyle w:val="FinTableRightItalic"/>
              <w:keepNext/>
              <w:rPr>
                <w:lang w:eastAsia="en-AU"/>
              </w:rPr>
            </w:pPr>
            <w:r w:rsidRPr="00DE525C">
              <w:rPr>
                <w:lang w:eastAsia="en-AU"/>
              </w:rPr>
              <w:t>28,212</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Australian Federal Police</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8,139</w:t>
            </w:r>
          </w:p>
        </w:tc>
        <w:tc>
          <w:tcPr>
            <w:tcW w:w="1077" w:type="dxa"/>
          </w:tcPr>
          <w:p w:rsidR="00BD3FE9" w:rsidRPr="00DE525C" w:rsidRDefault="00BD3FE9" w:rsidP="00522F4B">
            <w:pPr>
              <w:pStyle w:val="FinTableRight"/>
              <w:keepNext/>
              <w:rPr>
                <w:lang w:eastAsia="en-AU"/>
              </w:rPr>
            </w:pPr>
            <w:r w:rsidRPr="00DE525C">
              <w:rPr>
                <w:lang w:eastAsia="en-AU"/>
              </w:rPr>
              <w:t>8,139</w:t>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16,161</w:t>
            </w:r>
          </w:p>
        </w:tc>
        <w:tc>
          <w:tcPr>
            <w:tcW w:w="1077" w:type="dxa"/>
          </w:tcPr>
          <w:p w:rsidR="00BD3FE9" w:rsidRPr="00DE525C" w:rsidRDefault="00BD3FE9" w:rsidP="00522F4B">
            <w:pPr>
              <w:pStyle w:val="FinTableRightItalic"/>
              <w:keepNext/>
              <w:rPr>
                <w:lang w:eastAsia="en-AU"/>
              </w:rPr>
            </w:pPr>
            <w:r w:rsidRPr="00DE525C">
              <w:rPr>
                <w:lang w:eastAsia="en-AU"/>
              </w:rPr>
              <w:t>16,161</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Australian Human Rights Commission</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510</w:t>
            </w:r>
          </w:p>
        </w:tc>
        <w:tc>
          <w:tcPr>
            <w:tcW w:w="1077" w:type="dxa"/>
          </w:tcPr>
          <w:p w:rsidR="00BD3FE9" w:rsidRPr="00DE525C" w:rsidRDefault="00BD3FE9" w:rsidP="00522F4B">
            <w:pPr>
              <w:pStyle w:val="FinTableRightItalic"/>
              <w:keepNext/>
              <w:rPr>
                <w:lang w:eastAsia="en-AU"/>
              </w:rPr>
            </w:pPr>
            <w:r w:rsidRPr="00DE525C">
              <w:rPr>
                <w:lang w:eastAsia="en-AU"/>
              </w:rPr>
              <w:t>510</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Australian Security Intelligence Organisation</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41,806</w:t>
            </w:r>
          </w:p>
        </w:tc>
        <w:tc>
          <w:tcPr>
            <w:tcW w:w="1077" w:type="dxa"/>
          </w:tcPr>
          <w:p w:rsidR="00BD3FE9" w:rsidRPr="00DE525C" w:rsidRDefault="00BD3FE9" w:rsidP="00522F4B">
            <w:pPr>
              <w:pStyle w:val="FinTableRight"/>
              <w:keepNext/>
              <w:rPr>
                <w:lang w:eastAsia="en-AU"/>
              </w:rPr>
            </w:pPr>
            <w:r w:rsidRPr="00DE525C">
              <w:rPr>
                <w:lang w:eastAsia="en-AU"/>
              </w:rPr>
              <w:t>41,806</w:t>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61,186</w:t>
            </w:r>
          </w:p>
        </w:tc>
        <w:tc>
          <w:tcPr>
            <w:tcW w:w="1077" w:type="dxa"/>
          </w:tcPr>
          <w:p w:rsidR="00BD3FE9" w:rsidRPr="00DE525C" w:rsidRDefault="00BD3FE9" w:rsidP="00522F4B">
            <w:pPr>
              <w:pStyle w:val="FinTableRightItalic"/>
              <w:keepNext/>
              <w:rPr>
                <w:lang w:eastAsia="en-AU"/>
              </w:rPr>
            </w:pPr>
            <w:r w:rsidRPr="00DE525C">
              <w:rPr>
                <w:lang w:eastAsia="en-AU"/>
              </w:rPr>
              <w:t>61,186</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Australian Transaction Reports and Analysis Centre</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9,800</w:t>
            </w:r>
          </w:p>
        </w:tc>
        <w:tc>
          <w:tcPr>
            <w:tcW w:w="1077" w:type="dxa"/>
          </w:tcPr>
          <w:p w:rsidR="00BD3FE9" w:rsidRPr="00DE525C" w:rsidRDefault="00BD3FE9" w:rsidP="00522F4B">
            <w:pPr>
              <w:pStyle w:val="FinTableRight"/>
              <w:keepNext/>
              <w:rPr>
                <w:lang w:eastAsia="en-AU"/>
              </w:rPr>
            </w:pPr>
            <w:r w:rsidRPr="00DE525C">
              <w:rPr>
                <w:lang w:eastAsia="en-AU"/>
              </w:rPr>
              <w:t>9,800</w:t>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6,512</w:t>
            </w:r>
          </w:p>
        </w:tc>
        <w:tc>
          <w:tcPr>
            <w:tcW w:w="1077" w:type="dxa"/>
          </w:tcPr>
          <w:p w:rsidR="00BD3FE9" w:rsidRPr="00DE525C" w:rsidRDefault="00BD3FE9" w:rsidP="00522F4B">
            <w:pPr>
              <w:pStyle w:val="FinTableRightItalic"/>
              <w:keepNext/>
              <w:rPr>
                <w:lang w:eastAsia="en-AU"/>
              </w:rPr>
            </w:pPr>
            <w:r w:rsidRPr="00DE525C">
              <w:rPr>
                <w:lang w:eastAsia="en-AU"/>
              </w:rPr>
              <w:t>6,512</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Federal Court of Australia</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360</w:t>
            </w:r>
          </w:p>
        </w:tc>
        <w:tc>
          <w:tcPr>
            <w:tcW w:w="1077" w:type="dxa"/>
          </w:tcPr>
          <w:p w:rsidR="00BD3FE9" w:rsidRPr="00DE525C" w:rsidRDefault="00BD3FE9" w:rsidP="00522F4B">
            <w:pPr>
              <w:pStyle w:val="FinTableRightItalic"/>
              <w:keepNext/>
              <w:rPr>
                <w:lang w:eastAsia="en-AU"/>
              </w:rPr>
            </w:pPr>
            <w:r w:rsidRPr="00DE525C">
              <w:rPr>
                <w:lang w:eastAsia="en-AU"/>
              </w:rPr>
              <w:t>360</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High Court of Australia</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1,361</w:t>
            </w:r>
          </w:p>
        </w:tc>
        <w:tc>
          <w:tcPr>
            <w:tcW w:w="1077" w:type="dxa"/>
          </w:tcPr>
          <w:p w:rsidR="00BD3FE9" w:rsidRPr="00DE525C" w:rsidRDefault="00BD3FE9" w:rsidP="00522F4B">
            <w:pPr>
              <w:pStyle w:val="FinTableRight"/>
              <w:keepNext/>
              <w:rPr>
                <w:lang w:eastAsia="en-AU"/>
              </w:rPr>
            </w:pPr>
            <w:r w:rsidRPr="00DE525C">
              <w:rPr>
                <w:lang w:eastAsia="en-AU"/>
              </w:rPr>
              <w:t>1,361</w:t>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5,728</w:t>
            </w:r>
          </w:p>
        </w:tc>
        <w:tc>
          <w:tcPr>
            <w:tcW w:w="1077" w:type="dxa"/>
          </w:tcPr>
          <w:p w:rsidR="00BD3FE9" w:rsidRPr="00DE525C" w:rsidRDefault="00BD3FE9" w:rsidP="00522F4B">
            <w:pPr>
              <w:pStyle w:val="FinTableRightItalic"/>
              <w:keepNext/>
              <w:rPr>
                <w:lang w:eastAsia="en-AU"/>
              </w:rPr>
            </w:pPr>
            <w:r w:rsidRPr="00DE525C">
              <w:rPr>
                <w:lang w:eastAsia="en-AU"/>
              </w:rPr>
              <w:t>5,728</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Insolvency and Trustee Service Australia</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70</w:t>
            </w:r>
          </w:p>
        </w:tc>
        <w:tc>
          <w:tcPr>
            <w:tcW w:w="1077" w:type="dxa"/>
          </w:tcPr>
          <w:p w:rsidR="00BD3FE9" w:rsidRPr="00DE525C" w:rsidRDefault="00BD3FE9" w:rsidP="00522F4B">
            <w:pPr>
              <w:pStyle w:val="FinTableRight"/>
              <w:keepNext/>
              <w:rPr>
                <w:lang w:eastAsia="en-AU"/>
              </w:rPr>
            </w:pPr>
            <w:r w:rsidRPr="00DE525C">
              <w:rPr>
                <w:lang w:eastAsia="en-AU"/>
              </w:rPr>
              <w:t>70</w:t>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5,285</w:t>
            </w:r>
          </w:p>
        </w:tc>
        <w:tc>
          <w:tcPr>
            <w:tcW w:w="1077" w:type="dxa"/>
          </w:tcPr>
          <w:p w:rsidR="00BD3FE9" w:rsidRPr="00DE525C" w:rsidRDefault="00BD3FE9" w:rsidP="00522F4B">
            <w:pPr>
              <w:pStyle w:val="FinTableRightItalic"/>
              <w:keepNext/>
              <w:rPr>
                <w:lang w:eastAsia="en-AU"/>
              </w:rPr>
            </w:pPr>
            <w:r w:rsidRPr="00DE525C">
              <w:rPr>
                <w:lang w:eastAsia="en-AU"/>
              </w:rPr>
              <w:t>5,285</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National Native Title Tribunal</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270</w:t>
            </w:r>
          </w:p>
        </w:tc>
        <w:tc>
          <w:tcPr>
            <w:tcW w:w="1077" w:type="dxa"/>
          </w:tcPr>
          <w:p w:rsidR="00BD3FE9" w:rsidRPr="00DE525C" w:rsidRDefault="00BD3FE9" w:rsidP="00522F4B">
            <w:pPr>
              <w:pStyle w:val="FinTableRightItalic"/>
              <w:keepNext/>
              <w:rPr>
                <w:lang w:eastAsia="en-AU"/>
              </w:rPr>
            </w:pPr>
            <w:r w:rsidRPr="00DE525C">
              <w:rPr>
                <w:lang w:eastAsia="en-AU"/>
              </w:rPr>
              <w:t>270</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Attorney</w:t>
            </w:r>
            <w:r w:rsidR="00DE525C">
              <w:rPr>
                <w:lang w:eastAsia="en-AU"/>
              </w:rPr>
              <w:noBreakHyphen/>
            </w:r>
            <w:r w:rsidRPr="00DE525C">
              <w:rPr>
                <w:lang w:eastAsia="en-AU"/>
              </w:rPr>
              <w:t>General’s</w:t>
            </w:r>
          </w:p>
        </w:tc>
        <w:tc>
          <w:tcPr>
            <w:tcW w:w="1077"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5,709</w:t>
            </w:r>
          </w:p>
        </w:tc>
        <w:tc>
          <w:tcPr>
            <w:tcW w:w="1077"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077"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139,875</w:t>
            </w:r>
          </w:p>
        </w:tc>
        <w:tc>
          <w:tcPr>
            <w:tcW w:w="1077"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145,584</w:t>
            </w:r>
          </w:p>
        </w:tc>
      </w:tr>
      <w:tr w:rsidR="00BD3FE9" w:rsidRPr="00DE525C" w:rsidTr="00522F4B">
        <w:tc>
          <w:tcPr>
            <w:tcW w:w="2808" w:type="dxa"/>
            <w:vMerge/>
            <w:tcBorders>
              <w:bottom w:val="single" w:sz="2" w:space="0" w:color="auto"/>
            </w:tcBorders>
          </w:tcPr>
          <w:p w:rsidR="00BD3FE9" w:rsidRPr="00DE525C" w:rsidRDefault="00BD3FE9" w:rsidP="00522F4B">
            <w:pPr>
              <w:pStyle w:val="FinTableLeftBoldHanging"/>
              <w:keepNext/>
              <w:keepLines/>
              <w:rPr>
                <w:lang w:eastAsia="en-AU"/>
              </w:rPr>
            </w:pPr>
          </w:p>
        </w:tc>
        <w:tc>
          <w:tcPr>
            <w:tcW w:w="1077"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6,899</w:t>
            </w:r>
          </w:p>
        </w:tc>
        <w:tc>
          <w:tcPr>
            <w:tcW w:w="1077"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077"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151,544</w:t>
            </w:r>
          </w:p>
        </w:tc>
        <w:tc>
          <w:tcPr>
            <w:tcW w:w="1077"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158,443</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06"/>
        <w:gridCol w:w="1166"/>
        <w:gridCol w:w="1166"/>
        <w:gridCol w:w="117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Attorney</w:t>
            </w:r>
            <w:r w:rsidR="00DE525C">
              <w:rPr>
                <w:lang w:eastAsia="en-AU"/>
              </w:rPr>
              <w:noBreakHyphen/>
            </w:r>
            <w:r w:rsidRPr="00DE525C">
              <w:rPr>
                <w:lang w:eastAsia="en-AU"/>
              </w:rPr>
              <w:t>General’s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r w:rsidRPr="00DE525C">
              <w:rPr>
                <w:lang w:eastAsia="en-AU"/>
              </w:rPr>
              <w:t>ATTORNEY</w:t>
            </w:r>
            <w:r w:rsidR="00DE525C">
              <w:rPr>
                <w:lang w:eastAsia="en-AU"/>
              </w:rPr>
              <w:noBreakHyphen/>
            </w:r>
            <w:r w:rsidRPr="00DE525C">
              <w:rPr>
                <w:lang w:eastAsia="en-AU"/>
              </w:rPr>
              <w:t>GENERAL’S DEPARTMENT</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BoldIndent"/>
              <w:keepNext/>
              <w:rPr>
                <w:lang w:eastAsia="en-AU"/>
              </w:rPr>
            </w:pPr>
            <w:r w:rsidRPr="00DE525C">
              <w:rPr>
                <w:lang w:eastAsia="en-AU"/>
              </w:rPr>
              <w:t xml:space="preserve">Outcome 1 </w:t>
            </w:r>
            <w:r w:rsidR="00DE525C">
              <w:rPr>
                <w:lang w:eastAsia="en-AU"/>
              </w:rPr>
              <w:noBreakHyphen/>
            </w:r>
            <w:r w:rsidRPr="00DE525C">
              <w:rPr>
                <w:lang w:eastAsia="en-AU"/>
              </w:rPr>
              <w:t xml:space="preserve"> </w:t>
            </w:r>
          </w:p>
          <w:p w:rsidR="00BD3FE9" w:rsidRPr="00DE525C" w:rsidRDefault="00BD3FE9" w:rsidP="00522F4B">
            <w:pPr>
              <w:pStyle w:val="FinTableLeftIndent"/>
              <w:keepNext/>
              <w:rPr>
                <w:lang w:eastAsia="en-AU"/>
              </w:rPr>
            </w:pPr>
            <w:r w:rsidRPr="00DE525C">
              <w:rPr>
                <w:lang w:eastAsia="en-AU"/>
              </w:rPr>
              <w:t>A just and secure society through the maintenance and improvement of Australia’s law and justice framework and its national security and emergency management system</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80" w:type="dxa"/>
          </w:tcPr>
          <w:p w:rsidR="00BD3FE9" w:rsidRPr="00DE525C" w:rsidRDefault="00BD3FE9" w:rsidP="00522F4B">
            <w:pPr>
              <w:pStyle w:val="FinTableRight"/>
              <w:keepNext/>
              <w:rPr>
                <w:lang w:eastAsia="en-AU"/>
              </w:rPr>
            </w:pPr>
          </w:p>
        </w:tc>
      </w:tr>
      <w:tr w:rsidR="00BD3FE9" w:rsidRPr="00DE525C" w:rsidTr="00522F4B">
        <w:tc>
          <w:tcPr>
            <w:tcW w:w="3612" w:type="dxa"/>
            <w:vMerge/>
          </w:tcPr>
          <w:p w:rsidR="00BD3FE9" w:rsidRPr="00DE525C" w:rsidRDefault="00BD3FE9" w:rsidP="00522F4B">
            <w:pPr>
              <w:pStyle w:val="FinTableLeftIndent"/>
              <w:keepNext/>
              <w:rPr>
                <w:lang w:eastAsia="en-AU"/>
              </w:rPr>
            </w:pPr>
          </w:p>
        </w:tc>
        <w:tc>
          <w:tcPr>
            <w:tcW w:w="1168" w:type="dxa"/>
          </w:tcPr>
          <w:p w:rsidR="00BD3FE9" w:rsidRPr="00DE525C" w:rsidRDefault="00BD3FE9" w:rsidP="00522F4B">
            <w:pPr>
              <w:pStyle w:val="FinTableRight"/>
              <w:keepNext/>
              <w:rPr>
                <w:lang w:eastAsia="en-AU"/>
              </w:rPr>
            </w:pPr>
            <w:r w:rsidRPr="00DE525C">
              <w:rPr>
                <w:lang w:eastAsia="en-AU"/>
              </w:rPr>
              <w:t>5,709</w:t>
            </w:r>
          </w:p>
        </w:tc>
        <w:tc>
          <w:tcPr>
            <w:tcW w:w="1168" w:type="dxa"/>
          </w:tcPr>
          <w:p w:rsidR="00BD3FE9" w:rsidRPr="00DE525C" w:rsidRDefault="00DE525C" w:rsidP="00522F4B">
            <w:pPr>
              <w:pStyle w:val="FinTableRight"/>
              <w:keepNext/>
              <w:rPr>
                <w:lang w:eastAsia="en-AU"/>
              </w:rPr>
            </w:pPr>
            <w:r>
              <w:rPr>
                <w:lang w:eastAsia="en-AU"/>
              </w:rPr>
              <w:noBreakHyphen/>
            </w:r>
          </w:p>
        </w:tc>
        <w:tc>
          <w:tcPr>
            <w:tcW w:w="1168" w:type="dxa"/>
          </w:tcPr>
          <w:p w:rsidR="00BD3FE9" w:rsidRPr="00DE525C" w:rsidRDefault="00BD3FE9" w:rsidP="00522F4B">
            <w:pPr>
              <w:pStyle w:val="FinTableRight"/>
              <w:keepNext/>
              <w:rPr>
                <w:lang w:eastAsia="en-AU"/>
              </w:rPr>
            </w:pPr>
            <w:r w:rsidRPr="00DE525C">
              <w:rPr>
                <w:lang w:eastAsia="en-AU"/>
              </w:rPr>
              <w:t>5,709</w:t>
            </w:r>
          </w:p>
        </w:tc>
      </w:tr>
      <w:tr w:rsidR="00BD3FE9" w:rsidRPr="00DE525C" w:rsidTr="00522F4B">
        <w:tc>
          <w:tcPr>
            <w:tcW w:w="3612" w:type="dxa"/>
            <w:vMerge/>
          </w:tcPr>
          <w:p w:rsidR="00BD3FE9" w:rsidRPr="00DE525C" w:rsidRDefault="00BD3FE9" w:rsidP="00522F4B">
            <w:pPr>
              <w:pStyle w:val="FinTableLeftIndent"/>
              <w:keepNext/>
              <w:rPr>
                <w:lang w:eastAsia="en-AU"/>
              </w:rPr>
            </w:pPr>
          </w:p>
        </w:tc>
        <w:tc>
          <w:tcPr>
            <w:tcW w:w="1168" w:type="dxa"/>
          </w:tcPr>
          <w:p w:rsidR="00BD3FE9" w:rsidRPr="00DE525C" w:rsidRDefault="00BD3FE9" w:rsidP="00522F4B">
            <w:pPr>
              <w:pStyle w:val="FinTableRightItalic"/>
              <w:keepNext/>
              <w:rPr>
                <w:lang w:eastAsia="en-AU"/>
              </w:rPr>
            </w:pPr>
            <w:r w:rsidRPr="00DE525C">
              <w:rPr>
                <w:lang w:eastAsia="en-AU"/>
              </w:rPr>
              <w:t>6,899</w:t>
            </w:r>
          </w:p>
        </w:tc>
        <w:tc>
          <w:tcPr>
            <w:tcW w:w="1168" w:type="dxa"/>
          </w:tcPr>
          <w:p w:rsidR="00BD3FE9" w:rsidRPr="00DE525C" w:rsidRDefault="00DE525C" w:rsidP="00522F4B">
            <w:pPr>
              <w:pStyle w:val="FinTableRightItalic"/>
              <w:keepNext/>
              <w:rPr>
                <w:lang w:eastAsia="en-AU"/>
              </w:rPr>
            </w:pPr>
            <w:r>
              <w:rPr>
                <w:lang w:eastAsia="en-AU"/>
              </w:rPr>
              <w:noBreakHyphen/>
            </w:r>
          </w:p>
        </w:tc>
        <w:tc>
          <w:tcPr>
            <w:tcW w:w="1168" w:type="dxa"/>
          </w:tcPr>
          <w:p w:rsidR="00BD3FE9" w:rsidRPr="00DE525C" w:rsidRDefault="00BD3FE9" w:rsidP="00522F4B">
            <w:pPr>
              <w:pStyle w:val="FinTableRightItalic"/>
              <w:keepNext/>
              <w:rPr>
                <w:lang w:eastAsia="en-AU"/>
              </w:rPr>
            </w:pPr>
            <w:r w:rsidRPr="00DE525C">
              <w:rPr>
                <w:lang w:eastAsia="en-AU"/>
              </w:rPr>
              <w:t>6,899</w:t>
            </w:r>
          </w:p>
        </w:tc>
      </w:tr>
      <w:tr w:rsidR="00BD3FE9" w:rsidRPr="00DE525C" w:rsidTr="00522F4B">
        <w:tc>
          <w:tcPr>
            <w:tcW w:w="3612" w:type="dxa"/>
          </w:tcPr>
          <w:p w:rsidR="00BD3FE9" w:rsidRPr="00DE525C" w:rsidRDefault="00BD3FE9" w:rsidP="00636E55">
            <w:pPr>
              <w:pStyle w:val="FinTableSpacerRow"/>
              <w:rPr>
                <w:lang w:eastAsia="en-AU"/>
              </w:rPr>
            </w:pPr>
          </w:p>
        </w:tc>
        <w:tc>
          <w:tcPr>
            <w:tcW w:w="1168" w:type="dxa"/>
          </w:tcPr>
          <w:p w:rsidR="00BD3FE9" w:rsidRPr="00DE525C" w:rsidRDefault="00BD3FE9" w:rsidP="00636E55">
            <w:pPr>
              <w:pStyle w:val="FinTableSpacerRow"/>
              <w:rPr>
                <w:lang w:eastAsia="en-AU"/>
              </w:rPr>
            </w:pPr>
          </w:p>
        </w:tc>
        <w:tc>
          <w:tcPr>
            <w:tcW w:w="1168" w:type="dxa"/>
          </w:tcPr>
          <w:p w:rsidR="00BD3FE9" w:rsidRPr="00DE525C" w:rsidRDefault="00BD3FE9" w:rsidP="00636E55">
            <w:pPr>
              <w:pStyle w:val="FinTableSpacerRow"/>
              <w:rPr>
                <w:lang w:eastAsia="en-AU"/>
              </w:rPr>
            </w:pPr>
          </w:p>
        </w:tc>
        <w:tc>
          <w:tcPr>
            <w:tcW w:w="1168" w:type="dxa"/>
          </w:tcPr>
          <w:p w:rsidR="00BD3FE9" w:rsidRPr="00DE525C" w:rsidRDefault="00BD3FE9" w:rsidP="00636E55">
            <w:pPr>
              <w:pStyle w:val="FinTableSpacerRow"/>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Total: Operating</w:t>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5,709</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5,709</w:t>
            </w:r>
          </w:p>
        </w:tc>
      </w:tr>
      <w:tr w:rsidR="00BD3FE9" w:rsidRPr="00DE525C" w:rsidTr="00522F4B">
        <w:tc>
          <w:tcPr>
            <w:tcW w:w="3612" w:type="dxa"/>
          </w:tcPr>
          <w:p w:rsidR="00BD3FE9" w:rsidRPr="00DE525C" w:rsidRDefault="00BD3FE9" w:rsidP="00522F4B">
            <w:pPr>
              <w:pStyle w:val="FinTableLeftBold"/>
              <w:keepLines/>
              <w:rPr>
                <w:lang w:eastAsia="en-AU"/>
              </w:rPr>
            </w:pP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6,899</w:t>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6,899</w:t>
            </w: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r w:rsidRPr="00DE525C">
              <w:rPr>
                <w:lang w:eastAsia="en-AU"/>
              </w:rPr>
              <w:t>6,253</w:t>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8,773</w:t>
            </w: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Administered Assets and Liabilities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r w:rsidRPr="00DE525C">
              <w:rPr>
                <w:lang w:eastAsia="en-AU"/>
              </w:rPr>
              <w:t>66,869</w:t>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18,367</w:t>
            </w: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Total: Non</w:t>
            </w:r>
            <w:r w:rsidR="00DE525C">
              <w:rPr>
                <w:lang w:eastAsia="en-AU"/>
              </w:rPr>
              <w:noBreakHyphen/>
            </w:r>
            <w:r w:rsidRPr="00DE525C">
              <w:rPr>
                <w:lang w:eastAsia="en-AU"/>
              </w:rPr>
              <w:t>operating</w:t>
            </w:r>
          </w:p>
        </w:tc>
        <w:tc>
          <w:tcPr>
            <w:tcW w:w="1168" w:type="dxa"/>
            <w:tcBorders>
              <w:top w:val="single" w:sz="2" w:space="0" w:color="auto"/>
            </w:tcBorders>
          </w:tcPr>
          <w:p w:rsidR="00BD3FE9" w:rsidRPr="00DE525C" w:rsidRDefault="00BD3FE9" w:rsidP="00522F4B">
            <w:pPr>
              <w:pStyle w:val="FinTableRight"/>
              <w:keepNext/>
              <w:rPr>
                <w:lang w:eastAsia="en-AU"/>
              </w:rPr>
            </w:pPr>
          </w:p>
        </w:tc>
        <w:tc>
          <w:tcPr>
            <w:tcW w:w="1168" w:type="dxa"/>
            <w:tcBorders>
              <w:top w:val="single" w:sz="2" w:space="0" w:color="auto"/>
            </w:tcBorders>
          </w:tcPr>
          <w:p w:rsidR="00BD3FE9" w:rsidRPr="00DE525C" w:rsidRDefault="00BD3FE9" w:rsidP="00522F4B">
            <w:pPr>
              <w:pStyle w:val="FinTableRight"/>
              <w:keepNext/>
              <w:rPr>
                <w:lang w:eastAsia="en-AU"/>
              </w:rPr>
            </w:pP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73,122</w:t>
            </w:r>
          </w:p>
        </w:tc>
      </w:tr>
      <w:tr w:rsidR="00BD3FE9" w:rsidRPr="00DE525C" w:rsidTr="00522F4B">
        <w:tc>
          <w:tcPr>
            <w:tcW w:w="3612" w:type="dxa"/>
          </w:tcPr>
          <w:p w:rsidR="00BD3FE9" w:rsidRPr="00DE525C" w:rsidRDefault="00BD3FE9" w:rsidP="00522F4B">
            <w:pPr>
              <w:pStyle w:val="FinTableLeftBold"/>
              <w:keepLines/>
              <w:rPr>
                <w:lang w:eastAsia="en-AU"/>
              </w:rPr>
            </w:pPr>
          </w:p>
        </w:tc>
        <w:tc>
          <w:tcPr>
            <w:tcW w:w="1168" w:type="dxa"/>
          </w:tcPr>
          <w:p w:rsidR="00BD3FE9" w:rsidRPr="00DE525C" w:rsidRDefault="00BD3FE9" w:rsidP="00522F4B">
            <w:pPr>
              <w:pStyle w:val="FinTableRightItalic"/>
              <w:keepLines/>
              <w:rPr>
                <w:lang w:eastAsia="en-AU"/>
              </w:rPr>
            </w:pPr>
          </w:p>
        </w:tc>
        <w:tc>
          <w:tcPr>
            <w:tcW w:w="1168" w:type="dxa"/>
          </w:tcPr>
          <w:p w:rsidR="00BD3FE9" w:rsidRPr="00DE525C" w:rsidRDefault="00BD3FE9" w:rsidP="00522F4B">
            <w:pPr>
              <w:pStyle w:val="FinTableRightItalic"/>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27,140</w:t>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Attorney</w:t>
            </w:r>
            <w:r w:rsidR="00DE525C">
              <w:rPr>
                <w:lang w:eastAsia="en-AU"/>
              </w:rPr>
              <w:noBreakHyphen/>
            </w:r>
            <w:r w:rsidRPr="00DE525C">
              <w:rPr>
                <w:lang w:eastAsia="en-AU"/>
              </w:rPr>
              <w:t>General’s Department</w:t>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5,709</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78,831</w:t>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6,899</w:t>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34,039</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Attorney</w:t>
            </w:r>
            <w:r w:rsidR="00DE525C">
              <w:rPr>
                <w:lang w:eastAsia="en-AU"/>
              </w:rPr>
              <w:noBreakHyphen/>
            </w:r>
            <w:r w:rsidRPr="00DE525C">
              <w:rPr>
                <w:lang w:eastAsia="en-AU"/>
              </w:rPr>
              <w:t>General’s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r w:rsidRPr="00DE525C">
              <w:rPr>
                <w:lang w:eastAsia="en-AU"/>
              </w:rPr>
              <w:t>AUSTRALIAN CRIME COMMISSION</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r w:rsidRPr="00DE525C">
              <w:rPr>
                <w:lang w:eastAsia="en-AU"/>
              </w:rPr>
              <w:t>300</w:t>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180</w:t>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Australian Crime Commission</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300</w:t>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180</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Attorney</w:t>
            </w:r>
            <w:r w:rsidR="00DE525C">
              <w:rPr>
                <w:lang w:eastAsia="en-AU"/>
              </w:rPr>
              <w:noBreakHyphen/>
            </w:r>
            <w:r w:rsidRPr="00DE525C">
              <w:rPr>
                <w:lang w:eastAsia="en-AU"/>
              </w:rPr>
              <w:t>General’s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r w:rsidRPr="00DE525C">
              <w:rPr>
                <w:lang w:eastAsia="en-AU"/>
              </w:rPr>
              <w:t>AUSTRALIAN CUSTOMS AND BORDER PROTECTION SERVICE</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r w:rsidRPr="00DE525C">
              <w:rPr>
                <w:lang w:eastAsia="en-AU"/>
              </w:rPr>
              <w:t>5,277</w:t>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28,212</w:t>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Australian Customs and Border Protection Service</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5,277</w:t>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28,212</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Attorney</w:t>
            </w:r>
            <w:r w:rsidR="00DE525C">
              <w:rPr>
                <w:lang w:eastAsia="en-AU"/>
              </w:rPr>
              <w:noBreakHyphen/>
            </w:r>
            <w:r w:rsidRPr="00DE525C">
              <w:rPr>
                <w:lang w:eastAsia="en-AU"/>
              </w:rPr>
              <w:t>General’s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r w:rsidRPr="00DE525C">
              <w:rPr>
                <w:lang w:eastAsia="en-AU"/>
              </w:rPr>
              <w:t>AUSTRALIAN FEDERAL POLICE</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r w:rsidRPr="00DE525C">
              <w:rPr>
                <w:lang w:eastAsia="en-AU"/>
              </w:rPr>
              <w:t>8,139</w:t>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16,161</w:t>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Australian Federal Police</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8,139</w:t>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16,161</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Attorney</w:t>
            </w:r>
            <w:r w:rsidR="00DE525C">
              <w:rPr>
                <w:lang w:eastAsia="en-AU"/>
              </w:rPr>
              <w:noBreakHyphen/>
            </w:r>
            <w:r w:rsidRPr="00DE525C">
              <w:rPr>
                <w:lang w:eastAsia="en-AU"/>
              </w:rPr>
              <w:t>General’s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r w:rsidRPr="00DE525C">
              <w:rPr>
                <w:lang w:eastAsia="en-AU"/>
              </w:rPr>
              <w:t>AUSTRALIAN HUMAN RIGHTS COMMISSION</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DE525C" w:rsidP="00522F4B">
            <w:pPr>
              <w:pStyle w:val="FinTableRight"/>
              <w:keepNext/>
              <w:rPr>
                <w:lang w:eastAsia="en-AU"/>
              </w:rPr>
            </w:pPr>
            <w:r>
              <w:rPr>
                <w:lang w:eastAsia="en-AU"/>
              </w:rPr>
              <w:noBreakHyphen/>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510</w:t>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Australian Human Rights Commission</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510</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Attorney</w:t>
            </w:r>
            <w:r w:rsidR="00DE525C">
              <w:rPr>
                <w:lang w:eastAsia="en-AU"/>
              </w:rPr>
              <w:noBreakHyphen/>
            </w:r>
            <w:r w:rsidRPr="00DE525C">
              <w:rPr>
                <w:lang w:eastAsia="en-AU"/>
              </w:rPr>
              <w:t>General’s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r w:rsidRPr="00DE525C">
              <w:rPr>
                <w:lang w:eastAsia="en-AU"/>
              </w:rPr>
              <w:t>AUSTRALIAN SECURITY INTELLIGENCE ORGANISATION</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r w:rsidRPr="00DE525C">
              <w:rPr>
                <w:lang w:eastAsia="en-AU"/>
              </w:rPr>
              <w:t>41,806</w:t>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61,186</w:t>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Australian Security Intelligence Organisation</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41,806</w:t>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61,186</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Attorney</w:t>
            </w:r>
            <w:r w:rsidR="00DE525C">
              <w:rPr>
                <w:lang w:eastAsia="en-AU"/>
              </w:rPr>
              <w:noBreakHyphen/>
            </w:r>
            <w:r w:rsidRPr="00DE525C">
              <w:rPr>
                <w:lang w:eastAsia="en-AU"/>
              </w:rPr>
              <w:t>General’s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r w:rsidRPr="00DE525C">
              <w:rPr>
                <w:lang w:eastAsia="en-AU"/>
              </w:rPr>
              <w:t>AUSTRALIAN TRANSACTION REPORTS AND ANALYSIS CENTRE</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r w:rsidRPr="00DE525C">
              <w:rPr>
                <w:lang w:eastAsia="en-AU"/>
              </w:rPr>
              <w:t>9,800</w:t>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6,512</w:t>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Australian Transaction Reports and Analysis Centre</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9,800</w:t>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6,512</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Attorney</w:t>
            </w:r>
            <w:r w:rsidR="00DE525C">
              <w:rPr>
                <w:lang w:eastAsia="en-AU"/>
              </w:rPr>
              <w:noBreakHyphen/>
            </w:r>
            <w:r w:rsidRPr="00DE525C">
              <w:rPr>
                <w:lang w:eastAsia="en-AU"/>
              </w:rPr>
              <w:t>General’s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r w:rsidRPr="00DE525C">
              <w:rPr>
                <w:lang w:eastAsia="en-AU"/>
              </w:rPr>
              <w:t>FEDERAL COURT OF AUSTRALIA</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DE525C" w:rsidP="00522F4B">
            <w:pPr>
              <w:pStyle w:val="FinTableRight"/>
              <w:keepNext/>
              <w:rPr>
                <w:lang w:eastAsia="en-AU"/>
              </w:rPr>
            </w:pPr>
            <w:r>
              <w:rPr>
                <w:lang w:eastAsia="en-AU"/>
              </w:rPr>
              <w:noBreakHyphen/>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360</w:t>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Federal Court of Australia</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360</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Attorney</w:t>
            </w:r>
            <w:r w:rsidR="00DE525C">
              <w:rPr>
                <w:lang w:eastAsia="en-AU"/>
              </w:rPr>
              <w:noBreakHyphen/>
            </w:r>
            <w:r w:rsidRPr="00DE525C">
              <w:rPr>
                <w:lang w:eastAsia="en-AU"/>
              </w:rPr>
              <w:t>General’s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r w:rsidRPr="00DE525C">
              <w:rPr>
                <w:lang w:eastAsia="en-AU"/>
              </w:rPr>
              <w:t>HIGH COURT OF AUSTRALIA</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r w:rsidRPr="00DE525C">
              <w:rPr>
                <w:lang w:eastAsia="en-AU"/>
              </w:rPr>
              <w:t>1,361</w:t>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5,728</w:t>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High Court of Australia</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1,361</w:t>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5,728</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Attorney</w:t>
            </w:r>
            <w:r w:rsidR="00DE525C">
              <w:rPr>
                <w:lang w:eastAsia="en-AU"/>
              </w:rPr>
              <w:noBreakHyphen/>
            </w:r>
            <w:r w:rsidRPr="00DE525C">
              <w:rPr>
                <w:lang w:eastAsia="en-AU"/>
              </w:rPr>
              <w:t>General’s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r w:rsidRPr="00DE525C">
              <w:rPr>
                <w:lang w:eastAsia="en-AU"/>
              </w:rPr>
              <w:t>INSOLVENCY AND TRUSTEE SERVICE AUSTRALIA</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r w:rsidRPr="00DE525C">
              <w:rPr>
                <w:lang w:eastAsia="en-AU"/>
              </w:rPr>
              <w:t>70</w:t>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5,285</w:t>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Insolvency and Trustee Service Australia</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70</w:t>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5,285</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Attorney</w:t>
            </w:r>
            <w:r w:rsidR="00DE525C">
              <w:rPr>
                <w:lang w:eastAsia="en-AU"/>
              </w:rPr>
              <w:noBreakHyphen/>
            </w:r>
            <w:r w:rsidRPr="00DE525C">
              <w:rPr>
                <w:lang w:eastAsia="en-AU"/>
              </w:rPr>
              <w:t>General’s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r w:rsidRPr="00DE525C">
              <w:rPr>
                <w:lang w:eastAsia="en-AU"/>
              </w:rPr>
              <w:t>NATIONAL NATIVE TITLE TRIBUNAL</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DE525C" w:rsidP="00522F4B">
            <w:pPr>
              <w:pStyle w:val="FinTableRight"/>
              <w:keepNext/>
              <w:rPr>
                <w:lang w:eastAsia="en-AU"/>
              </w:rPr>
            </w:pPr>
            <w:r>
              <w:rPr>
                <w:lang w:eastAsia="en-AU"/>
              </w:rPr>
              <w:noBreakHyphen/>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270</w:t>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National Native Title Tribunal</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270</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BD3FE9" w:rsidRPr="00DE525C" w:rsidTr="00522F4B">
        <w:trPr>
          <w:tblHeader/>
        </w:trPr>
        <w:tc>
          <w:tcPr>
            <w:tcW w:w="7116" w:type="dxa"/>
            <w:gridSpan w:val="5"/>
          </w:tcPr>
          <w:p w:rsidR="00BD3FE9" w:rsidRPr="00DE525C" w:rsidRDefault="00BD3FE9" w:rsidP="00522F4B">
            <w:pPr>
              <w:pStyle w:val="FinTableHeadingCenteredBold"/>
              <w:pageBreakBefore/>
              <w:rPr>
                <w:lang w:eastAsia="en-AU"/>
              </w:rPr>
            </w:pPr>
            <w:bookmarkStart w:id="34" w:name="BCDE"/>
            <w:bookmarkEnd w:id="34"/>
            <w:r w:rsidRPr="00DE525C">
              <w:rPr>
                <w:lang w:eastAsia="en-AU"/>
              </w:rPr>
              <w:lastRenderedPageBreak/>
              <w:t>Broadband, Communications and the Digital Economy PORTFOLIO</w:t>
            </w:r>
          </w:p>
          <w:p w:rsidR="00BD3FE9" w:rsidRPr="00DE525C" w:rsidRDefault="00BD3FE9" w:rsidP="00636E55">
            <w:pPr>
              <w:pStyle w:val="FinTableHeadingCenteredBold"/>
              <w:rPr>
                <w:lang w:eastAsia="en-AU"/>
              </w:rPr>
            </w:pPr>
            <w:r w:rsidRPr="00DE525C">
              <w:rPr>
                <w:lang w:eastAsia="en-AU"/>
              </w:rPr>
              <w:t>SUMMARY</w:t>
            </w:r>
          </w:p>
          <w:p w:rsidR="00BD3FE9" w:rsidRPr="00DE525C" w:rsidRDefault="00BD3FE9" w:rsidP="00636E55">
            <w:pPr>
              <w:pStyle w:val="KeyLight"/>
              <w:rPr>
                <w:lang w:eastAsia="en-AU"/>
              </w:rPr>
            </w:pPr>
            <w:r w:rsidRPr="00DE525C">
              <w:rPr>
                <w:lang w:eastAsia="en-AU"/>
              </w:rPr>
              <w:t>Summary of Appropriations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rHeight w:val="70"/>
          <w:tblHeader/>
        </w:trPr>
        <w:tc>
          <w:tcPr>
            <w:tcW w:w="2808"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r>
      <w:tr w:rsidR="00BD3FE9" w:rsidRPr="00DE525C" w:rsidTr="00522F4B">
        <w:trPr>
          <w:trHeight w:val="740"/>
          <w:tblHeader/>
        </w:trPr>
        <w:tc>
          <w:tcPr>
            <w:tcW w:w="2808" w:type="dxa"/>
            <w:tcBorders>
              <w:top w:val="single" w:sz="4" w:space="0" w:color="auto"/>
              <w:bottom w:val="single" w:sz="4" w:space="0" w:color="auto"/>
            </w:tcBorders>
            <w:vAlign w:val="center"/>
          </w:tcPr>
          <w:p w:rsidR="00BD3FE9" w:rsidRPr="00DE525C" w:rsidRDefault="00BD3FE9" w:rsidP="00636E55">
            <w:pPr>
              <w:pStyle w:val="FinTableLeft"/>
              <w:rPr>
                <w:lang w:eastAsia="en-AU"/>
              </w:rPr>
            </w:pPr>
          </w:p>
          <w:p w:rsidR="00BD3FE9" w:rsidRPr="00DE525C" w:rsidRDefault="00BD3FE9" w:rsidP="00636E55">
            <w:pPr>
              <w:pStyle w:val="FinTableLeft"/>
              <w:rPr>
                <w:lang w:eastAsia="en-AU"/>
              </w:rPr>
            </w:pPr>
          </w:p>
          <w:p w:rsidR="00BD3FE9" w:rsidRPr="00DE525C" w:rsidRDefault="00BD3FE9" w:rsidP="00636E55">
            <w:pPr>
              <w:pStyle w:val="FinTableLeft"/>
              <w:rPr>
                <w:lang w:eastAsia="en-AU"/>
              </w:rPr>
            </w:pPr>
          </w:p>
          <w:p w:rsidR="00BD3FE9" w:rsidRPr="00DE525C" w:rsidRDefault="00BD3FE9" w:rsidP="00636E55">
            <w:pPr>
              <w:pStyle w:val="FinTableLeft"/>
              <w:rPr>
                <w:lang w:eastAsia="en-AU"/>
              </w:rPr>
            </w:pPr>
            <w:r w:rsidRPr="00DE525C">
              <w:rPr>
                <w:lang w:eastAsia="en-AU"/>
              </w:rPr>
              <w:t>Entity</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 xml:space="preserve"> 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Non</w:t>
            </w:r>
            <w:r w:rsidR="00DE525C">
              <w:rPr>
                <w:lang w:eastAsia="en-AU"/>
              </w:rPr>
              <w:noBreakHyphen/>
            </w:r>
          </w:p>
          <w:p w:rsidR="00BD3FE9" w:rsidRPr="00DE525C" w:rsidRDefault="00BD3FE9" w:rsidP="00636E55">
            <w:pPr>
              <w:pStyle w:val="FinTableRight"/>
              <w:rPr>
                <w:lang w:eastAsia="en-AU"/>
              </w:rPr>
            </w:pPr>
            <w:r w:rsidRPr="00DE525C">
              <w:rPr>
                <w:lang w:eastAsia="en-AU"/>
              </w:rPr>
              <w:t>operating</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2808" w:type="dxa"/>
            <w:tcBorders>
              <w:top w:val="single" w:sz="4" w:space="0" w:color="auto"/>
            </w:tcBorders>
          </w:tcPr>
          <w:p w:rsidR="00BD3FE9" w:rsidRPr="00DE525C" w:rsidRDefault="00BD3FE9" w:rsidP="00636E55">
            <w:pPr>
              <w:pStyle w:val="FinTableRight"/>
              <w:rPr>
                <w:lang w:eastAsia="en-AU"/>
              </w:rPr>
            </w:pP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rPr>
          <w:tblHeader/>
        </w:trPr>
        <w:tc>
          <w:tcPr>
            <w:tcW w:w="2808"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Department of Broadband, Communications and the Digital Economy</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2,350,344</w:t>
            </w:r>
          </w:p>
        </w:tc>
        <w:tc>
          <w:tcPr>
            <w:tcW w:w="1077" w:type="dxa"/>
          </w:tcPr>
          <w:p w:rsidR="00BD3FE9" w:rsidRPr="00DE525C" w:rsidRDefault="00BD3FE9" w:rsidP="00522F4B">
            <w:pPr>
              <w:pStyle w:val="FinTableRight"/>
              <w:keepNext/>
              <w:rPr>
                <w:lang w:eastAsia="en-AU"/>
              </w:rPr>
            </w:pPr>
            <w:r w:rsidRPr="00DE525C">
              <w:rPr>
                <w:lang w:eastAsia="en-AU"/>
              </w:rPr>
              <w:t>2,350,344</w:t>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301,870</w:t>
            </w:r>
          </w:p>
        </w:tc>
        <w:tc>
          <w:tcPr>
            <w:tcW w:w="1077" w:type="dxa"/>
          </w:tcPr>
          <w:p w:rsidR="00BD3FE9" w:rsidRPr="00DE525C" w:rsidRDefault="00BD3FE9" w:rsidP="00522F4B">
            <w:pPr>
              <w:pStyle w:val="FinTableRightItalic"/>
              <w:keepNext/>
              <w:rPr>
                <w:lang w:eastAsia="en-AU"/>
              </w:rPr>
            </w:pPr>
            <w:r w:rsidRPr="00DE525C">
              <w:rPr>
                <w:lang w:eastAsia="en-AU"/>
              </w:rPr>
              <w:t>301,870</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tcPr>
          <w:p w:rsidR="00BD3FE9" w:rsidRPr="00DE525C" w:rsidRDefault="00BD3FE9" w:rsidP="00522F4B">
            <w:pPr>
              <w:pStyle w:val="FinTableLeftItalic"/>
              <w:keepNext/>
              <w:rPr>
                <w:lang w:eastAsia="en-AU"/>
              </w:rPr>
            </w:pPr>
            <w:r w:rsidRPr="00DE525C">
              <w:rPr>
                <w:lang w:eastAsia="en-AU"/>
              </w:rPr>
              <w:t>Payments to CAC Act bodies:</w:t>
            </w:r>
          </w:p>
        </w:tc>
        <w:tc>
          <w:tcPr>
            <w:tcW w:w="1077" w:type="dxa"/>
          </w:tcPr>
          <w:p w:rsidR="00BD3FE9" w:rsidRPr="00DE525C" w:rsidRDefault="00BD3FE9" w:rsidP="00522F4B">
            <w:pPr>
              <w:pStyle w:val="FinTableRight"/>
              <w:keepNext/>
              <w:rPr>
                <w:lang w:eastAsia="en-AU"/>
              </w:rPr>
            </w:pPr>
          </w:p>
        </w:tc>
        <w:tc>
          <w:tcPr>
            <w:tcW w:w="1077" w:type="dxa"/>
          </w:tcPr>
          <w:p w:rsidR="00BD3FE9" w:rsidRPr="00DE525C" w:rsidRDefault="00BD3FE9" w:rsidP="00522F4B">
            <w:pPr>
              <w:pStyle w:val="FinTableRight"/>
              <w:keepNext/>
              <w:rPr>
                <w:lang w:eastAsia="en-AU"/>
              </w:rPr>
            </w:pPr>
          </w:p>
        </w:tc>
        <w:tc>
          <w:tcPr>
            <w:tcW w:w="1077" w:type="dxa"/>
          </w:tcPr>
          <w:p w:rsidR="00BD3FE9" w:rsidRPr="00DE525C" w:rsidRDefault="00BD3FE9" w:rsidP="00522F4B">
            <w:pPr>
              <w:pStyle w:val="FinTableRight"/>
              <w:keepNext/>
              <w:rPr>
                <w:lang w:eastAsia="en-AU"/>
              </w:rPr>
            </w:pPr>
          </w:p>
        </w:tc>
        <w:tc>
          <w:tcPr>
            <w:tcW w:w="1077" w:type="dxa"/>
          </w:tcPr>
          <w:p w:rsidR="00BD3FE9" w:rsidRPr="00DE525C" w:rsidRDefault="00BD3FE9" w:rsidP="00522F4B">
            <w:pPr>
              <w:pStyle w:val="FinTableRight"/>
              <w:keepNext/>
              <w:rPr>
                <w:lang w:eastAsia="en-AU"/>
              </w:rPr>
            </w:pPr>
          </w:p>
        </w:tc>
      </w:tr>
      <w:tr w:rsidR="00BD3FE9" w:rsidRPr="00DE525C" w:rsidTr="00522F4B">
        <w:tc>
          <w:tcPr>
            <w:tcW w:w="2808" w:type="dxa"/>
          </w:tcPr>
          <w:p w:rsidR="00BD3FE9" w:rsidRPr="00DE525C" w:rsidRDefault="00BD3FE9" w:rsidP="00522F4B">
            <w:pPr>
              <w:pStyle w:val="FinTableSpacerRow"/>
              <w:keepNext/>
              <w:keepLines/>
              <w:rPr>
                <w:lang w:eastAsia="en-AU"/>
              </w:rPr>
            </w:pPr>
          </w:p>
        </w:tc>
        <w:tc>
          <w:tcPr>
            <w:tcW w:w="1077" w:type="dxa"/>
          </w:tcPr>
          <w:p w:rsidR="00BD3FE9" w:rsidRPr="00DE525C" w:rsidRDefault="00BD3FE9" w:rsidP="00522F4B">
            <w:pPr>
              <w:pStyle w:val="FinTableSpacerRow"/>
              <w:keepNext/>
              <w:keepLines/>
              <w:rPr>
                <w:lang w:eastAsia="en-AU"/>
              </w:rPr>
            </w:pPr>
          </w:p>
        </w:tc>
        <w:tc>
          <w:tcPr>
            <w:tcW w:w="1077" w:type="dxa"/>
          </w:tcPr>
          <w:p w:rsidR="00BD3FE9" w:rsidRPr="00DE525C" w:rsidRDefault="00BD3FE9" w:rsidP="00522F4B">
            <w:pPr>
              <w:pStyle w:val="FinTableSpacerRow"/>
              <w:keepNext/>
              <w:keepLines/>
              <w:rPr>
                <w:lang w:eastAsia="en-AU"/>
              </w:rPr>
            </w:pPr>
          </w:p>
        </w:tc>
        <w:tc>
          <w:tcPr>
            <w:tcW w:w="1077" w:type="dxa"/>
          </w:tcPr>
          <w:p w:rsidR="00BD3FE9" w:rsidRPr="00DE525C" w:rsidRDefault="00BD3FE9" w:rsidP="00522F4B">
            <w:pPr>
              <w:pStyle w:val="FinTableSpacerRow"/>
              <w:keepNext/>
              <w:keepLines/>
              <w:rPr>
                <w:lang w:eastAsia="en-AU"/>
              </w:rPr>
            </w:pPr>
          </w:p>
        </w:tc>
        <w:tc>
          <w:tcPr>
            <w:tcW w:w="1077" w:type="dxa"/>
          </w:tcPr>
          <w:p w:rsidR="00BD3FE9" w:rsidRPr="00DE525C" w:rsidRDefault="00BD3FE9" w:rsidP="00522F4B">
            <w:pPr>
              <w:pStyle w:val="FinTableSpacerRow"/>
              <w:keepNext/>
              <w:keepLines/>
              <w:rPr>
                <w:lang w:eastAsia="en-AU"/>
              </w:rPr>
            </w:pPr>
          </w:p>
        </w:tc>
      </w:tr>
      <w:tr w:rsidR="00BD3FE9" w:rsidRPr="00DE525C" w:rsidTr="00522F4B">
        <w:tc>
          <w:tcPr>
            <w:tcW w:w="2808" w:type="dxa"/>
            <w:vMerge w:val="restart"/>
          </w:tcPr>
          <w:p w:rsidR="00BD3FE9" w:rsidRPr="00DE525C" w:rsidRDefault="00BD3FE9" w:rsidP="00522F4B">
            <w:pPr>
              <w:pStyle w:val="FinTableLeftIndent"/>
              <w:keepNext/>
              <w:rPr>
                <w:lang w:eastAsia="en-AU"/>
              </w:rPr>
            </w:pPr>
            <w:r w:rsidRPr="00DE525C">
              <w:rPr>
                <w:lang w:eastAsia="en-AU"/>
              </w:rPr>
              <w:t>Australian Broadcasting Corporation</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r>
      <w:tr w:rsidR="00BD3FE9" w:rsidRPr="00DE525C" w:rsidTr="00522F4B">
        <w:tc>
          <w:tcPr>
            <w:tcW w:w="2808" w:type="dxa"/>
            <w:vMerge/>
          </w:tcPr>
          <w:p w:rsidR="00BD3FE9" w:rsidRPr="00DE525C" w:rsidRDefault="00BD3FE9" w:rsidP="00522F4B">
            <w:pPr>
              <w:pStyle w:val="FinTableLeftInden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16,538</w:t>
            </w:r>
          </w:p>
        </w:tc>
        <w:tc>
          <w:tcPr>
            <w:tcW w:w="1077" w:type="dxa"/>
          </w:tcPr>
          <w:p w:rsidR="00BD3FE9" w:rsidRPr="00DE525C" w:rsidRDefault="00BD3FE9" w:rsidP="00522F4B">
            <w:pPr>
              <w:pStyle w:val="FinTableRightItalic"/>
              <w:keepNext/>
              <w:rPr>
                <w:lang w:eastAsia="en-AU"/>
              </w:rPr>
            </w:pPr>
            <w:r w:rsidRPr="00DE525C">
              <w:rPr>
                <w:lang w:eastAsia="en-AU"/>
              </w:rPr>
              <w:t>16,538</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Indent"/>
              <w:keepNext/>
              <w:rPr>
                <w:lang w:eastAsia="en-AU"/>
              </w:rPr>
            </w:pPr>
            <w:r w:rsidRPr="00DE525C">
              <w:rPr>
                <w:lang w:eastAsia="en-AU"/>
              </w:rPr>
              <w:t>Special Broadcasting Service Corporation</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5,013</w:t>
            </w:r>
          </w:p>
        </w:tc>
        <w:tc>
          <w:tcPr>
            <w:tcW w:w="1077" w:type="dxa"/>
          </w:tcPr>
          <w:p w:rsidR="00BD3FE9" w:rsidRPr="00DE525C" w:rsidRDefault="00BD3FE9" w:rsidP="00522F4B">
            <w:pPr>
              <w:pStyle w:val="FinTableRight"/>
              <w:keepNext/>
              <w:rPr>
                <w:lang w:eastAsia="en-AU"/>
              </w:rPr>
            </w:pPr>
            <w:r w:rsidRPr="00DE525C">
              <w:rPr>
                <w:lang w:eastAsia="en-AU"/>
              </w:rPr>
              <w:t>5,013</w:t>
            </w:r>
          </w:p>
        </w:tc>
      </w:tr>
      <w:tr w:rsidR="00BD3FE9" w:rsidRPr="00DE525C" w:rsidTr="00522F4B">
        <w:tc>
          <w:tcPr>
            <w:tcW w:w="2808" w:type="dxa"/>
            <w:vMerge/>
          </w:tcPr>
          <w:p w:rsidR="00BD3FE9" w:rsidRPr="00DE525C" w:rsidRDefault="00BD3FE9" w:rsidP="00522F4B">
            <w:pPr>
              <w:pStyle w:val="FinTableLeftInden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5,581</w:t>
            </w:r>
          </w:p>
        </w:tc>
        <w:tc>
          <w:tcPr>
            <w:tcW w:w="1077" w:type="dxa"/>
          </w:tcPr>
          <w:p w:rsidR="00BD3FE9" w:rsidRPr="00DE525C" w:rsidRDefault="00BD3FE9" w:rsidP="00522F4B">
            <w:pPr>
              <w:pStyle w:val="FinTableRightItalic"/>
              <w:keepNext/>
              <w:rPr>
                <w:lang w:eastAsia="en-AU"/>
              </w:rPr>
            </w:pPr>
            <w:r w:rsidRPr="00DE525C">
              <w:rPr>
                <w:lang w:eastAsia="en-AU"/>
              </w:rPr>
              <w:t>5,581</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Australian Communications and Media Authority</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150</w:t>
            </w:r>
          </w:p>
        </w:tc>
        <w:tc>
          <w:tcPr>
            <w:tcW w:w="1077" w:type="dxa"/>
          </w:tcPr>
          <w:p w:rsidR="00BD3FE9" w:rsidRPr="00DE525C" w:rsidRDefault="00BD3FE9" w:rsidP="00522F4B">
            <w:pPr>
              <w:pStyle w:val="FinTableRight"/>
              <w:keepNext/>
              <w:rPr>
                <w:lang w:eastAsia="en-AU"/>
              </w:rPr>
            </w:pPr>
            <w:r w:rsidRPr="00DE525C">
              <w:rPr>
                <w:lang w:eastAsia="en-AU"/>
              </w:rPr>
              <w:t>150</w:t>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5,357</w:t>
            </w:r>
          </w:p>
        </w:tc>
        <w:tc>
          <w:tcPr>
            <w:tcW w:w="1077" w:type="dxa"/>
          </w:tcPr>
          <w:p w:rsidR="00BD3FE9" w:rsidRPr="00DE525C" w:rsidRDefault="00BD3FE9" w:rsidP="00522F4B">
            <w:pPr>
              <w:pStyle w:val="FinTableRightItalic"/>
              <w:keepNext/>
              <w:rPr>
                <w:lang w:eastAsia="en-AU"/>
              </w:rPr>
            </w:pPr>
            <w:r w:rsidRPr="00DE525C">
              <w:rPr>
                <w:lang w:eastAsia="en-AU"/>
              </w:rPr>
              <w:t>5,357</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Broadband, Communications and the Digital Economy</w:t>
            </w:r>
          </w:p>
        </w:tc>
        <w:tc>
          <w:tcPr>
            <w:tcW w:w="1077"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077"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077"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2,355,507</w:t>
            </w:r>
          </w:p>
        </w:tc>
        <w:tc>
          <w:tcPr>
            <w:tcW w:w="1077"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2,355,507</w:t>
            </w:r>
          </w:p>
        </w:tc>
      </w:tr>
      <w:tr w:rsidR="00BD3FE9" w:rsidRPr="00DE525C" w:rsidTr="00522F4B">
        <w:tc>
          <w:tcPr>
            <w:tcW w:w="2808" w:type="dxa"/>
            <w:vMerge/>
            <w:tcBorders>
              <w:bottom w:val="single" w:sz="2" w:space="0" w:color="auto"/>
            </w:tcBorders>
          </w:tcPr>
          <w:p w:rsidR="00BD3FE9" w:rsidRPr="00DE525C" w:rsidRDefault="00BD3FE9" w:rsidP="00522F4B">
            <w:pPr>
              <w:pStyle w:val="FinTableLeftBoldHanging"/>
              <w:keepNext/>
              <w:keepLines/>
              <w:rPr>
                <w:lang w:eastAsia="en-AU"/>
              </w:rPr>
            </w:pPr>
          </w:p>
        </w:tc>
        <w:tc>
          <w:tcPr>
            <w:tcW w:w="1077"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077"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077"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329,346</w:t>
            </w:r>
          </w:p>
        </w:tc>
        <w:tc>
          <w:tcPr>
            <w:tcW w:w="1077"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329,346</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Broadband, Communications and the Digital Economy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r w:rsidRPr="00DE525C">
              <w:rPr>
                <w:lang w:eastAsia="en-AU"/>
              </w:rPr>
              <w:t>DEPARTMENT OF BROADBAND, COMMUNICATIONS AND THE DIGITAL ECONOMY</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r w:rsidRPr="00DE525C">
              <w:rPr>
                <w:lang w:eastAsia="en-AU"/>
              </w:rPr>
              <w:t>1,070</w:t>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1,144</w:t>
            </w: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Administered Assets and Liabilities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r w:rsidRPr="00DE525C">
              <w:rPr>
                <w:lang w:eastAsia="en-AU"/>
              </w:rPr>
              <w:t>2,349,274</w:t>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300,726</w:t>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Department of Broadband, Communications and the Digital Economy</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2,350,344</w:t>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301,870</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Broadband, Communications and the Digital Economy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Non</w:t>
            </w:r>
            <w:r w:rsidR="00DE525C">
              <w:rPr>
                <w:lang w:eastAsia="en-AU"/>
              </w:rPr>
              <w:noBreakHyphen/>
            </w:r>
            <w:r w:rsidRPr="00DE525C">
              <w:rPr>
                <w:lang w:eastAsia="en-AU"/>
              </w:rPr>
              <w:t>operating</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DEPARTMENT OF BROADBAND, COMMUNICATIONS AND THE DIGITAL ECONOMY FOR PAYMENT TO</w:t>
            </w:r>
          </w:p>
          <w:p w:rsidR="00BD3FE9" w:rsidRPr="00DE525C" w:rsidRDefault="00BD3FE9" w:rsidP="00522F4B">
            <w:pPr>
              <w:pStyle w:val="FinTableLeftBoldItalCACName"/>
              <w:keepLines/>
              <w:rPr>
                <w:lang w:eastAsia="en-AU"/>
              </w:rPr>
            </w:pPr>
            <w:r w:rsidRPr="00DE525C">
              <w:rPr>
                <w:lang w:eastAsia="en-AU"/>
              </w:rPr>
              <w:t>AUSTRALIAN BROADCASTING CORPORATION</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DE525C" w:rsidP="00522F4B">
            <w:pPr>
              <w:pStyle w:val="FinTableRight"/>
              <w:keepNext/>
              <w:rPr>
                <w:lang w:eastAsia="en-AU"/>
              </w:rPr>
            </w:pPr>
            <w:r>
              <w:rPr>
                <w:lang w:eastAsia="en-AU"/>
              </w:rPr>
              <w:noBreakHyphen/>
            </w:r>
          </w:p>
        </w:tc>
      </w:tr>
      <w:tr w:rsidR="00BD3FE9" w:rsidRPr="00DE525C" w:rsidTr="00522F4B">
        <w:tc>
          <w:tcPr>
            <w:tcW w:w="3612" w:type="dxa"/>
            <w:tcBorders>
              <w:bottom w:val="single" w:sz="2" w:space="0" w:color="auto"/>
            </w:tcBorders>
          </w:tcPr>
          <w:p w:rsidR="00BD3FE9" w:rsidRPr="00DE525C" w:rsidRDefault="00BD3FE9" w:rsidP="00522F4B">
            <w:pPr>
              <w:pStyle w:val="FinTableRight"/>
              <w:keepLines/>
              <w:rPr>
                <w:lang w:eastAsia="en-AU"/>
              </w:rPr>
            </w:pPr>
          </w:p>
        </w:tc>
        <w:tc>
          <w:tcPr>
            <w:tcW w:w="1168" w:type="dxa"/>
            <w:tcBorders>
              <w:bottom w:val="single" w:sz="2" w:space="0" w:color="auto"/>
            </w:tcBorders>
          </w:tcPr>
          <w:p w:rsidR="00BD3FE9" w:rsidRPr="00DE525C" w:rsidRDefault="00BD3FE9" w:rsidP="00522F4B">
            <w:pPr>
              <w:pStyle w:val="FinTableRight"/>
              <w:keepLines/>
              <w:rPr>
                <w:lang w:eastAsia="en-AU"/>
              </w:rPr>
            </w:pPr>
          </w:p>
        </w:tc>
        <w:tc>
          <w:tcPr>
            <w:tcW w:w="1168" w:type="dxa"/>
            <w:tcBorders>
              <w:bottom w:val="single" w:sz="2" w:space="0" w:color="auto"/>
            </w:tcBorders>
          </w:tcPr>
          <w:p w:rsidR="00BD3FE9" w:rsidRPr="00DE525C" w:rsidRDefault="00BD3FE9" w:rsidP="00522F4B">
            <w:pPr>
              <w:pStyle w:val="FinTableRight"/>
              <w:keepLines/>
              <w:rPr>
                <w:lang w:eastAsia="en-AU"/>
              </w:rPr>
            </w:pP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16,538</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Broadband, Communications and the Digital Economy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Non</w:t>
            </w:r>
            <w:r w:rsidR="00DE525C">
              <w:rPr>
                <w:lang w:eastAsia="en-AU"/>
              </w:rPr>
              <w:noBreakHyphen/>
            </w:r>
            <w:r w:rsidRPr="00DE525C">
              <w:rPr>
                <w:lang w:eastAsia="en-AU"/>
              </w:rPr>
              <w:t>operating</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DEPARTMENT OF BROADBAND, COMMUNICATIONS AND THE DIGITAL ECONOMY FOR PAYMENT TO</w:t>
            </w:r>
          </w:p>
          <w:p w:rsidR="00BD3FE9" w:rsidRPr="00DE525C" w:rsidRDefault="00BD3FE9" w:rsidP="00522F4B">
            <w:pPr>
              <w:pStyle w:val="FinTableLeftBoldItalCACName"/>
              <w:keepLines/>
              <w:rPr>
                <w:lang w:eastAsia="en-AU"/>
              </w:rPr>
            </w:pPr>
            <w:r w:rsidRPr="00DE525C">
              <w:rPr>
                <w:lang w:eastAsia="en-AU"/>
              </w:rPr>
              <w:t>SPECIAL BROADCASTING SERVICE CORPORATION</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r w:rsidRPr="00DE525C">
              <w:rPr>
                <w:lang w:eastAsia="en-AU"/>
              </w:rPr>
              <w:t>5,013</w:t>
            </w:r>
          </w:p>
        </w:tc>
      </w:tr>
      <w:tr w:rsidR="00BD3FE9" w:rsidRPr="00DE525C" w:rsidTr="00522F4B">
        <w:tc>
          <w:tcPr>
            <w:tcW w:w="3612" w:type="dxa"/>
            <w:tcBorders>
              <w:bottom w:val="single" w:sz="2" w:space="0" w:color="auto"/>
            </w:tcBorders>
          </w:tcPr>
          <w:p w:rsidR="00BD3FE9" w:rsidRPr="00DE525C" w:rsidRDefault="00BD3FE9" w:rsidP="00522F4B">
            <w:pPr>
              <w:pStyle w:val="FinTableRight"/>
              <w:keepLines/>
              <w:rPr>
                <w:lang w:eastAsia="en-AU"/>
              </w:rPr>
            </w:pPr>
          </w:p>
        </w:tc>
        <w:tc>
          <w:tcPr>
            <w:tcW w:w="1168" w:type="dxa"/>
            <w:tcBorders>
              <w:bottom w:val="single" w:sz="2" w:space="0" w:color="auto"/>
            </w:tcBorders>
          </w:tcPr>
          <w:p w:rsidR="00BD3FE9" w:rsidRPr="00DE525C" w:rsidRDefault="00BD3FE9" w:rsidP="00522F4B">
            <w:pPr>
              <w:pStyle w:val="FinTableRight"/>
              <w:keepLines/>
              <w:rPr>
                <w:lang w:eastAsia="en-AU"/>
              </w:rPr>
            </w:pPr>
          </w:p>
        </w:tc>
        <w:tc>
          <w:tcPr>
            <w:tcW w:w="1168" w:type="dxa"/>
            <w:tcBorders>
              <w:bottom w:val="single" w:sz="2" w:space="0" w:color="auto"/>
            </w:tcBorders>
          </w:tcPr>
          <w:p w:rsidR="00BD3FE9" w:rsidRPr="00DE525C" w:rsidRDefault="00BD3FE9" w:rsidP="00522F4B">
            <w:pPr>
              <w:pStyle w:val="FinTableRight"/>
              <w:keepLines/>
              <w:rPr>
                <w:lang w:eastAsia="en-AU"/>
              </w:rPr>
            </w:pP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5,581</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Broadband, Communications and the Digital Economy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r w:rsidRPr="00DE525C">
              <w:rPr>
                <w:lang w:eastAsia="en-AU"/>
              </w:rPr>
              <w:t>AUSTRALIAN COMMUNICATIONS AND MEDIA AUTHORITY</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r w:rsidRPr="00DE525C">
              <w:rPr>
                <w:lang w:eastAsia="en-AU"/>
              </w:rPr>
              <w:t>150</w:t>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5,357</w:t>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Australian Communications and Media Authority</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150</w:t>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5,357</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BD3FE9" w:rsidRPr="00DE525C" w:rsidTr="00522F4B">
        <w:trPr>
          <w:tblHeader/>
        </w:trPr>
        <w:tc>
          <w:tcPr>
            <w:tcW w:w="7116" w:type="dxa"/>
            <w:gridSpan w:val="5"/>
          </w:tcPr>
          <w:p w:rsidR="00BD3FE9" w:rsidRPr="00DE525C" w:rsidRDefault="00BD3FE9" w:rsidP="00522F4B">
            <w:pPr>
              <w:pStyle w:val="FinTableHeadingCenteredBold"/>
              <w:pageBreakBefore/>
              <w:rPr>
                <w:lang w:eastAsia="en-AU"/>
              </w:rPr>
            </w:pPr>
            <w:bookmarkStart w:id="35" w:name="CCEE"/>
            <w:bookmarkEnd w:id="35"/>
            <w:r w:rsidRPr="00DE525C">
              <w:rPr>
                <w:lang w:eastAsia="en-AU"/>
              </w:rPr>
              <w:lastRenderedPageBreak/>
              <w:t>Climate Change and Energy Efficiency PORTFOLIO</w:t>
            </w:r>
          </w:p>
          <w:p w:rsidR="00BD3FE9" w:rsidRPr="00DE525C" w:rsidRDefault="00BD3FE9" w:rsidP="00636E55">
            <w:pPr>
              <w:pStyle w:val="FinTableHeadingCenteredBold"/>
              <w:rPr>
                <w:lang w:eastAsia="en-AU"/>
              </w:rPr>
            </w:pPr>
            <w:r w:rsidRPr="00DE525C">
              <w:rPr>
                <w:lang w:eastAsia="en-AU"/>
              </w:rPr>
              <w:t>SUMMARY</w:t>
            </w:r>
          </w:p>
          <w:p w:rsidR="00BD3FE9" w:rsidRPr="00DE525C" w:rsidRDefault="00BD3FE9" w:rsidP="00636E55">
            <w:pPr>
              <w:pStyle w:val="KeyLight"/>
              <w:rPr>
                <w:lang w:eastAsia="en-AU"/>
              </w:rPr>
            </w:pPr>
            <w:r w:rsidRPr="00DE525C">
              <w:rPr>
                <w:lang w:eastAsia="en-AU"/>
              </w:rPr>
              <w:t>Summary of Appropriations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rHeight w:val="70"/>
          <w:tblHeader/>
        </w:trPr>
        <w:tc>
          <w:tcPr>
            <w:tcW w:w="2808"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r>
      <w:tr w:rsidR="00BD3FE9" w:rsidRPr="00DE525C" w:rsidTr="00522F4B">
        <w:trPr>
          <w:trHeight w:val="740"/>
          <w:tblHeader/>
        </w:trPr>
        <w:tc>
          <w:tcPr>
            <w:tcW w:w="2808" w:type="dxa"/>
            <w:tcBorders>
              <w:top w:val="single" w:sz="4" w:space="0" w:color="auto"/>
              <w:bottom w:val="single" w:sz="4" w:space="0" w:color="auto"/>
            </w:tcBorders>
            <w:vAlign w:val="center"/>
          </w:tcPr>
          <w:p w:rsidR="00BD3FE9" w:rsidRPr="00DE525C" w:rsidRDefault="00BD3FE9" w:rsidP="00636E55">
            <w:pPr>
              <w:pStyle w:val="FinTableLeft"/>
              <w:rPr>
                <w:lang w:eastAsia="en-AU"/>
              </w:rPr>
            </w:pPr>
          </w:p>
          <w:p w:rsidR="00BD3FE9" w:rsidRPr="00DE525C" w:rsidRDefault="00BD3FE9" w:rsidP="00636E55">
            <w:pPr>
              <w:pStyle w:val="FinTableLeft"/>
              <w:rPr>
                <w:lang w:eastAsia="en-AU"/>
              </w:rPr>
            </w:pPr>
          </w:p>
          <w:p w:rsidR="00BD3FE9" w:rsidRPr="00DE525C" w:rsidRDefault="00BD3FE9" w:rsidP="00636E55">
            <w:pPr>
              <w:pStyle w:val="FinTableLeft"/>
              <w:rPr>
                <w:lang w:eastAsia="en-AU"/>
              </w:rPr>
            </w:pPr>
          </w:p>
          <w:p w:rsidR="00BD3FE9" w:rsidRPr="00DE525C" w:rsidRDefault="00BD3FE9" w:rsidP="00636E55">
            <w:pPr>
              <w:pStyle w:val="FinTableLeft"/>
              <w:rPr>
                <w:lang w:eastAsia="en-AU"/>
              </w:rPr>
            </w:pPr>
            <w:r w:rsidRPr="00DE525C">
              <w:rPr>
                <w:lang w:eastAsia="en-AU"/>
              </w:rPr>
              <w:t>Entity</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 xml:space="preserve"> 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Non</w:t>
            </w:r>
            <w:r w:rsidR="00DE525C">
              <w:rPr>
                <w:lang w:eastAsia="en-AU"/>
              </w:rPr>
              <w:noBreakHyphen/>
            </w:r>
          </w:p>
          <w:p w:rsidR="00BD3FE9" w:rsidRPr="00DE525C" w:rsidRDefault="00BD3FE9" w:rsidP="00636E55">
            <w:pPr>
              <w:pStyle w:val="FinTableRight"/>
              <w:rPr>
                <w:lang w:eastAsia="en-AU"/>
              </w:rPr>
            </w:pPr>
            <w:r w:rsidRPr="00DE525C">
              <w:rPr>
                <w:lang w:eastAsia="en-AU"/>
              </w:rPr>
              <w:t>operating</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2808" w:type="dxa"/>
            <w:tcBorders>
              <w:top w:val="single" w:sz="4" w:space="0" w:color="auto"/>
            </w:tcBorders>
          </w:tcPr>
          <w:p w:rsidR="00BD3FE9" w:rsidRPr="00DE525C" w:rsidRDefault="00BD3FE9" w:rsidP="00636E55">
            <w:pPr>
              <w:pStyle w:val="FinTableRight"/>
              <w:rPr>
                <w:lang w:eastAsia="en-AU"/>
              </w:rPr>
            </w:pP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rPr>
          <w:tblHeader/>
        </w:trPr>
        <w:tc>
          <w:tcPr>
            <w:tcW w:w="2808"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Department of Climate Change and Energy Efficiency</w:t>
            </w:r>
          </w:p>
        </w:tc>
        <w:tc>
          <w:tcPr>
            <w:tcW w:w="1077" w:type="dxa"/>
          </w:tcPr>
          <w:p w:rsidR="00BD3FE9" w:rsidRPr="00DE525C" w:rsidRDefault="00BD3FE9" w:rsidP="00522F4B">
            <w:pPr>
              <w:pStyle w:val="FinTableRight"/>
              <w:keepNext/>
              <w:rPr>
                <w:lang w:eastAsia="en-AU"/>
              </w:rPr>
            </w:pPr>
            <w:r w:rsidRPr="00DE525C">
              <w:rPr>
                <w:lang w:eastAsia="en-AU"/>
              </w:rPr>
              <w:t>7,138</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1,340</w:t>
            </w:r>
          </w:p>
        </w:tc>
        <w:tc>
          <w:tcPr>
            <w:tcW w:w="1077" w:type="dxa"/>
          </w:tcPr>
          <w:p w:rsidR="00BD3FE9" w:rsidRPr="00DE525C" w:rsidRDefault="00BD3FE9" w:rsidP="00522F4B">
            <w:pPr>
              <w:pStyle w:val="FinTableRight"/>
              <w:keepNext/>
              <w:rPr>
                <w:lang w:eastAsia="en-AU"/>
              </w:rPr>
            </w:pPr>
            <w:r w:rsidRPr="00DE525C">
              <w:rPr>
                <w:lang w:eastAsia="en-AU"/>
              </w:rPr>
              <w:t>8,478</w:t>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BD3FE9" w:rsidP="00522F4B">
            <w:pPr>
              <w:pStyle w:val="FinTableRightItalic"/>
              <w:keepNext/>
              <w:rPr>
                <w:lang w:eastAsia="en-AU"/>
              </w:rPr>
            </w:pPr>
            <w:r w:rsidRPr="00DE525C">
              <w:rPr>
                <w:lang w:eastAsia="en-AU"/>
              </w:rPr>
              <w:t>14,915</w:t>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2,451</w:t>
            </w:r>
          </w:p>
        </w:tc>
        <w:tc>
          <w:tcPr>
            <w:tcW w:w="1077" w:type="dxa"/>
          </w:tcPr>
          <w:p w:rsidR="00BD3FE9" w:rsidRPr="00DE525C" w:rsidRDefault="00BD3FE9" w:rsidP="00522F4B">
            <w:pPr>
              <w:pStyle w:val="FinTableRightItalic"/>
              <w:keepNext/>
              <w:rPr>
                <w:lang w:eastAsia="en-AU"/>
              </w:rPr>
            </w:pPr>
            <w:r w:rsidRPr="00DE525C">
              <w:rPr>
                <w:lang w:eastAsia="en-AU"/>
              </w:rPr>
              <w:t>17,366</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Office of the Renewable Energy Regulator</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4,071</w:t>
            </w:r>
          </w:p>
        </w:tc>
        <w:tc>
          <w:tcPr>
            <w:tcW w:w="1077" w:type="dxa"/>
          </w:tcPr>
          <w:p w:rsidR="00BD3FE9" w:rsidRPr="00DE525C" w:rsidRDefault="00BD3FE9" w:rsidP="00522F4B">
            <w:pPr>
              <w:pStyle w:val="FinTableRight"/>
              <w:keepNext/>
              <w:rPr>
                <w:lang w:eastAsia="en-AU"/>
              </w:rPr>
            </w:pPr>
            <w:r w:rsidRPr="00DE525C">
              <w:rPr>
                <w:lang w:eastAsia="en-AU"/>
              </w:rPr>
              <w:t>4,071</w:t>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4,775</w:t>
            </w:r>
          </w:p>
        </w:tc>
        <w:tc>
          <w:tcPr>
            <w:tcW w:w="1077" w:type="dxa"/>
          </w:tcPr>
          <w:p w:rsidR="00BD3FE9" w:rsidRPr="00DE525C" w:rsidRDefault="00BD3FE9" w:rsidP="00522F4B">
            <w:pPr>
              <w:pStyle w:val="FinTableRightItalic"/>
              <w:keepNext/>
              <w:rPr>
                <w:lang w:eastAsia="en-AU"/>
              </w:rPr>
            </w:pPr>
            <w:r w:rsidRPr="00DE525C">
              <w:rPr>
                <w:lang w:eastAsia="en-AU"/>
              </w:rPr>
              <w:t>4,775</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Climate Change and Energy Efficiency</w:t>
            </w:r>
          </w:p>
        </w:tc>
        <w:tc>
          <w:tcPr>
            <w:tcW w:w="1077"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7,138</w:t>
            </w:r>
          </w:p>
        </w:tc>
        <w:tc>
          <w:tcPr>
            <w:tcW w:w="1077"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077"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5,411</w:t>
            </w:r>
          </w:p>
        </w:tc>
        <w:tc>
          <w:tcPr>
            <w:tcW w:w="1077"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12,549</w:t>
            </w:r>
          </w:p>
        </w:tc>
      </w:tr>
      <w:tr w:rsidR="00BD3FE9" w:rsidRPr="00DE525C" w:rsidTr="00522F4B">
        <w:tc>
          <w:tcPr>
            <w:tcW w:w="2808" w:type="dxa"/>
            <w:vMerge/>
            <w:tcBorders>
              <w:bottom w:val="single" w:sz="2" w:space="0" w:color="auto"/>
            </w:tcBorders>
          </w:tcPr>
          <w:p w:rsidR="00BD3FE9" w:rsidRPr="00DE525C" w:rsidRDefault="00BD3FE9" w:rsidP="00522F4B">
            <w:pPr>
              <w:pStyle w:val="FinTableLeftBoldHanging"/>
              <w:keepNext/>
              <w:keepLines/>
              <w:rPr>
                <w:lang w:eastAsia="en-AU"/>
              </w:rPr>
            </w:pPr>
          </w:p>
        </w:tc>
        <w:tc>
          <w:tcPr>
            <w:tcW w:w="1077"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14,915</w:t>
            </w:r>
          </w:p>
        </w:tc>
        <w:tc>
          <w:tcPr>
            <w:tcW w:w="1077"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077"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7,226</w:t>
            </w:r>
          </w:p>
        </w:tc>
        <w:tc>
          <w:tcPr>
            <w:tcW w:w="1077"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22,141</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06"/>
        <w:gridCol w:w="1166"/>
        <w:gridCol w:w="1166"/>
        <w:gridCol w:w="117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Climate Change and Energy Efficiency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r w:rsidRPr="00DE525C">
              <w:rPr>
                <w:lang w:eastAsia="en-AU"/>
              </w:rPr>
              <w:t>DEPARTMENT OF CLIMATE CHANGE AND ENERGY EFFICIENCY</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BoldIndent"/>
              <w:keepNext/>
              <w:rPr>
                <w:lang w:eastAsia="en-AU"/>
              </w:rPr>
            </w:pPr>
            <w:r w:rsidRPr="00DE525C">
              <w:rPr>
                <w:lang w:eastAsia="en-AU"/>
              </w:rPr>
              <w:t xml:space="preserve">Outcome 1 </w:t>
            </w:r>
            <w:r w:rsidR="00DE525C">
              <w:rPr>
                <w:lang w:eastAsia="en-AU"/>
              </w:rPr>
              <w:noBreakHyphen/>
            </w:r>
            <w:r w:rsidRPr="00DE525C">
              <w:rPr>
                <w:lang w:eastAsia="en-AU"/>
              </w:rPr>
              <w:t xml:space="preserve"> </w:t>
            </w:r>
          </w:p>
          <w:p w:rsidR="00BD3FE9" w:rsidRPr="00DE525C" w:rsidRDefault="00BD3FE9" w:rsidP="00522F4B">
            <w:pPr>
              <w:pStyle w:val="FinTableLeftIndent"/>
              <w:keepNext/>
              <w:rPr>
                <w:lang w:eastAsia="en-AU"/>
              </w:rPr>
            </w:pPr>
            <w:r w:rsidRPr="00DE525C">
              <w:rPr>
                <w:lang w:eastAsia="en-AU"/>
              </w:rPr>
              <w:t>Reduction of Australia’s greenhouse gas emissions, adaptation to the impacts of climate change, and negotiation of an effective global solution, through the development and implementation of a national response to climate change; and bilateral, regional and multilateral engagement internationally</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80" w:type="dxa"/>
          </w:tcPr>
          <w:p w:rsidR="00BD3FE9" w:rsidRPr="00DE525C" w:rsidRDefault="00BD3FE9" w:rsidP="00522F4B">
            <w:pPr>
              <w:pStyle w:val="FinTableRight"/>
              <w:keepNext/>
              <w:rPr>
                <w:lang w:eastAsia="en-AU"/>
              </w:rPr>
            </w:pPr>
          </w:p>
        </w:tc>
      </w:tr>
      <w:tr w:rsidR="00BD3FE9" w:rsidRPr="00DE525C" w:rsidTr="00522F4B">
        <w:tc>
          <w:tcPr>
            <w:tcW w:w="3612" w:type="dxa"/>
            <w:vMerge/>
          </w:tcPr>
          <w:p w:rsidR="00BD3FE9" w:rsidRPr="00DE525C" w:rsidRDefault="00BD3FE9" w:rsidP="00522F4B">
            <w:pPr>
              <w:pStyle w:val="FinTableLeftIndent"/>
              <w:keepNext/>
              <w:rPr>
                <w:lang w:eastAsia="en-AU"/>
              </w:rPr>
            </w:pPr>
          </w:p>
        </w:tc>
        <w:tc>
          <w:tcPr>
            <w:tcW w:w="1168" w:type="dxa"/>
          </w:tcPr>
          <w:p w:rsidR="00BD3FE9" w:rsidRPr="00DE525C" w:rsidRDefault="00BD3FE9" w:rsidP="00522F4B">
            <w:pPr>
              <w:pStyle w:val="FinTableRight"/>
              <w:keepNext/>
              <w:rPr>
                <w:lang w:eastAsia="en-AU"/>
              </w:rPr>
            </w:pPr>
            <w:r w:rsidRPr="00DE525C">
              <w:rPr>
                <w:lang w:eastAsia="en-AU"/>
              </w:rPr>
              <w:t>7,138</w:t>
            </w:r>
          </w:p>
        </w:tc>
        <w:tc>
          <w:tcPr>
            <w:tcW w:w="1168" w:type="dxa"/>
          </w:tcPr>
          <w:p w:rsidR="00BD3FE9" w:rsidRPr="00DE525C" w:rsidRDefault="00DE525C" w:rsidP="00522F4B">
            <w:pPr>
              <w:pStyle w:val="FinTableRight"/>
              <w:keepNext/>
              <w:rPr>
                <w:lang w:eastAsia="en-AU"/>
              </w:rPr>
            </w:pPr>
            <w:r>
              <w:rPr>
                <w:lang w:eastAsia="en-AU"/>
              </w:rPr>
              <w:noBreakHyphen/>
            </w:r>
          </w:p>
        </w:tc>
        <w:tc>
          <w:tcPr>
            <w:tcW w:w="1168" w:type="dxa"/>
          </w:tcPr>
          <w:p w:rsidR="00BD3FE9" w:rsidRPr="00DE525C" w:rsidRDefault="00BD3FE9" w:rsidP="00522F4B">
            <w:pPr>
              <w:pStyle w:val="FinTableRight"/>
              <w:keepNext/>
              <w:rPr>
                <w:lang w:eastAsia="en-AU"/>
              </w:rPr>
            </w:pPr>
            <w:r w:rsidRPr="00DE525C">
              <w:rPr>
                <w:lang w:eastAsia="en-AU"/>
              </w:rPr>
              <w:t>7,138</w:t>
            </w:r>
          </w:p>
        </w:tc>
      </w:tr>
      <w:tr w:rsidR="00BD3FE9" w:rsidRPr="00DE525C" w:rsidTr="00522F4B">
        <w:tc>
          <w:tcPr>
            <w:tcW w:w="3612" w:type="dxa"/>
            <w:vMerge/>
          </w:tcPr>
          <w:p w:rsidR="00BD3FE9" w:rsidRPr="00DE525C" w:rsidRDefault="00BD3FE9" w:rsidP="00522F4B">
            <w:pPr>
              <w:pStyle w:val="FinTableLeftIndent"/>
              <w:keepNext/>
              <w:rPr>
                <w:lang w:eastAsia="en-AU"/>
              </w:rPr>
            </w:pPr>
          </w:p>
        </w:tc>
        <w:tc>
          <w:tcPr>
            <w:tcW w:w="1168" w:type="dxa"/>
          </w:tcPr>
          <w:p w:rsidR="00BD3FE9" w:rsidRPr="00DE525C" w:rsidRDefault="00BD3FE9" w:rsidP="00522F4B">
            <w:pPr>
              <w:pStyle w:val="FinTableRightItalic"/>
              <w:keepNext/>
              <w:rPr>
                <w:lang w:eastAsia="en-AU"/>
              </w:rPr>
            </w:pPr>
            <w:r w:rsidRPr="00DE525C">
              <w:rPr>
                <w:lang w:eastAsia="en-AU"/>
              </w:rPr>
              <w:t>14,915</w:t>
            </w:r>
          </w:p>
        </w:tc>
        <w:tc>
          <w:tcPr>
            <w:tcW w:w="1168" w:type="dxa"/>
          </w:tcPr>
          <w:p w:rsidR="00BD3FE9" w:rsidRPr="00DE525C" w:rsidRDefault="00DE525C" w:rsidP="00522F4B">
            <w:pPr>
              <w:pStyle w:val="FinTableRightItalic"/>
              <w:keepNext/>
              <w:rPr>
                <w:lang w:eastAsia="en-AU"/>
              </w:rPr>
            </w:pPr>
            <w:r>
              <w:rPr>
                <w:lang w:eastAsia="en-AU"/>
              </w:rPr>
              <w:noBreakHyphen/>
            </w:r>
          </w:p>
        </w:tc>
        <w:tc>
          <w:tcPr>
            <w:tcW w:w="1168" w:type="dxa"/>
          </w:tcPr>
          <w:p w:rsidR="00BD3FE9" w:rsidRPr="00DE525C" w:rsidRDefault="00BD3FE9" w:rsidP="00522F4B">
            <w:pPr>
              <w:pStyle w:val="FinTableRightItalic"/>
              <w:keepNext/>
              <w:rPr>
                <w:lang w:eastAsia="en-AU"/>
              </w:rPr>
            </w:pPr>
            <w:r w:rsidRPr="00DE525C">
              <w:rPr>
                <w:lang w:eastAsia="en-AU"/>
              </w:rPr>
              <w:t>14,915</w:t>
            </w:r>
          </w:p>
        </w:tc>
      </w:tr>
      <w:tr w:rsidR="00BD3FE9" w:rsidRPr="00DE525C" w:rsidTr="00522F4B">
        <w:tc>
          <w:tcPr>
            <w:tcW w:w="3612" w:type="dxa"/>
          </w:tcPr>
          <w:p w:rsidR="00BD3FE9" w:rsidRPr="00DE525C" w:rsidRDefault="00BD3FE9" w:rsidP="00636E55">
            <w:pPr>
              <w:pStyle w:val="FinTableSpacerRow"/>
              <w:rPr>
                <w:lang w:eastAsia="en-AU"/>
              </w:rPr>
            </w:pPr>
          </w:p>
        </w:tc>
        <w:tc>
          <w:tcPr>
            <w:tcW w:w="1168" w:type="dxa"/>
          </w:tcPr>
          <w:p w:rsidR="00BD3FE9" w:rsidRPr="00DE525C" w:rsidRDefault="00BD3FE9" w:rsidP="00636E55">
            <w:pPr>
              <w:pStyle w:val="FinTableSpacerRow"/>
              <w:rPr>
                <w:lang w:eastAsia="en-AU"/>
              </w:rPr>
            </w:pPr>
          </w:p>
        </w:tc>
        <w:tc>
          <w:tcPr>
            <w:tcW w:w="1168" w:type="dxa"/>
          </w:tcPr>
          <w:p w:rsidR="00BD3FE9" w:rsidRPr="00DE525C" w:rsidRDefault="00BD3FE9" w:rsidP="00636E55">
            <w:pPr>
              <w:pStyle w:val="FinTableSpacerRow"/>
              <w:rPr>
                <w:lang w:eastAsia="en-AU"/>
              </w:rPr>
            </w:pPr>
          </w:p>
        </w:tc>
        <w:tc>
          <w:tcPr>
            <w:tcW w:w="1168" w:type="dxa"/>
          </w:tcPr>
          <w:p w:rsidR="00BD3FE9" w:rsidRPr="00DE525C" w:rsidRDefault="00BD3FE9" w:rsidP="00636E55">
            <w:pPr>
              <w:pStyle w:val="FinTableSpacerRow"/>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Total: Operating</w:t>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7,138</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7,138</w:t>
            </w:r>
          </w:p>
        </w:tc>
      </w:tr>
      <w:tr w:rsidR="00BD3FE9" w:rsidRPr="00DE525C" w:rsidTr="00522F4B">
        <w:tc>
          <w:tcPr>
            <w:tcW w:w="3612" w:type="dxa"/>
          </w:tcPr>
          <w:p w:rsidR="00BD3FE9" w:rsidRPr="00DE525C" w:rsidRDefault="00BD3FE9" w:rsidP="00522F4B">
            <w:pPr>
              <w:pStyle w:val="FinTableLeftBold"/>
              <w:keepLines/>
              <w:rPr>
                <w:lang w:eastAsia="en-AU"/>
              </w:rPr>
            </w:pP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14,915</w:t>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14,915</w:t>
            </w: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6C61FD" w:rsidP="00522F4B">
            <w:pPr>
              <w:pStyle w:val="FinTableRight"/>
              <w:keepNext/>
              <w:rPr>
                <w:lang w:eastAsia="en-AU"/>
              </w:rPr>
            </w:pPr>
            <w:r w:rsidRPr="00DE525C">
              <w:t>840</w:t>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2,451</w:t>
            </w: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Total: Non</w:t>
            </w:r>
            <w:r w:rsidR="00DE525C">
              <w:rPr>
                <w:lang w:eastAsia="en-AU"/>
              </w:rPr>
              <w:noBreakHyphen/>
            </w:r>
            <w:r w:rsidRPr="00DE525C">
              <w:rPr>
                <w:lang w:eastAsia="en-AU"/>
              </w:rPr>
              <w:t>operating</w:t>
            </w:r>
          </w:p>
        </w:tc>
        <w:tc>
          <w:tcPr>
            <w:tcW w:w="1168" w:type="dxa"/>
            <w:tcBorders>
              <w:top w:val="single" w:sz="2" w:space="0" w:color="auto"/>
            </w:tcBorders>
          </w:tcPr>
          <w:p w:rsidR="00BD3FE9" w:rsidRPr="00DE525C" w:rsidRDefault="00BD3FE9" w:rsidP="00522F4B">
            <w:pPr>
              <w:pStyle w:val="FinTableRight"/>
              <w:keepNext/>
              <w:rPr>
                <w:lang w:eastAsia="en-AU"/>
              </w:rPr>
            </w:pPr>
          </w:p>
        </w:tc>
        <w:tc>
          <w:tcPr>
            <w:tcW w:w="1168" w:type="dxa"/>
            <w:tcBorders>
              <w:top w:val="single" w:sz="2" w:space="0" w:color="auto"/>
            </w:tcBorders>
          </w:tcPr>
          <w:p w:rsidR="00BD3FE9" w:rsidRPr="00DE525C" w:rsidRDefault="00BD3FE9" w:rsidP="00522F4B">
            <w:pPr>
              <w:pStyle w:val="FinTableRight"/>
              <w:keepNext/>
              <w:rPr>
                <w:lang w:eastAsia="en-AU"/>
              </w:rPr>
            </w:pP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1,340</w:t>
            </w:r>
          </w:p>
        </w:tc>
      </w:tr>
      <w:tr w:rsidR="00BD3FE9" w:rsidRPr="00DE525C" w:rsidTr="00522F4B">
        <w:tc>
          <w:tcPr>
            <w:tcW w:w="3612" w:type="dxa"/>
          </w:tcPr>
          <w:p w:rsidR="00BD3FE9" w:rsidRPr="00DE525C" w:rsidRDefault="00BD3FE9" w:rsidP="00522F4B">
            <w:pPr>
              <w:pStyle w:val="FinTableLeftBold"/>
              <w:keepLines/>
              <w:rPr>
                <w:lang w:eastAsia="en-AU"/>
              </w:rPr>
            </w:pPr>
          </w:p>
        </w:tc>
        <w:tc>
          <w:tcPr>
            <w:tcW w:w="1168" w:type="dxa"/>
          </w:tcPr>
          <w:p w:rsidR="00BD3FE9" w:rsidRPr="00DE525C" w:rsidRDefault="00BD3FE9" w:rsidP="00522F4B">
            <w:pPr>
              <w:pStyle w:val="FinTableRightItalic"/>
              <w:keepLines/>
              <w:rPr>
                <w:lang w:eastAsia="en-AU"/>
              </w:rPr>
            </w:pPr>
          </w:p>
        </w:tc>
        <w:tc>
          <w:tcPr>
            <w:tcW w:w="1168" w:type="dxa"/>
          </w:tcPr>
          <w:p w:rsidR="00BD3FE9" w:rsidRPr="00DE525C" w:rsidRDefault="00BD3FE9" w:rsidP="00522F4B">
            <w:pPr>
              <w:pStyle w:val="FinTableRightItalic"/>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2,451</w:t>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Department of Climate Change and Energy Efficiency</w:t>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7,138</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8,478</w:t>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14,915</w:t>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17,366</w:t>
            </w:r>
          </w:p>
        </w:tc>
      </w:tr>
    </w:tbl>
    <w:p w:rsidR="00586587" w:rsidRPr="00DE525C" w:rsidRDefault="00586587" w:rsidP="00586587">
      <w:pPr>
        <w:pStyle w:val="notemargin"/>
      </w:pPr>
      <w:r w:rsidRPr="00DE525C">
        <w:t>Note 1:</w:t>
      </w:r>
      <w:r w:rsidRPr="00DE525C">
        <w:tab/>
        <w:t xml:space="preserve">The table has been amended by determinations under the </w:t>
      </w:r>
      <w:r w:rsidRPr="00DE525C">
        <w:rPr>
          <w:i/>
        </w:rPr>
        <w:t>Financial Management and Accountability Act 1997</w:t>
      </w:r>
      <w:r w:rsidRPr="00DE525C">
        <w:t>. That determination has amended only the actual appropriation items:</w:t>
      </w:r>
    </w:p>
    <w:p w:rsidR="00586587" w:rsidRPr="00DE525C" w:rsidRDefault="00586587" w:rsidP="00A63ED7">
      <w:pPr>
        <w:pStyle w:val="Notepara0"/>
        <w:jc w:val="left"/>
        <w:rPr>
          <w:sz w:val="18"/>
          <w:szCs w:val="18"/>
        </w:rPr>
      </w:pPr>
      <w:r w:rsidRPr="00DE525C">
        <w:rPr>
          <w:sz w:val="18"/>
          <w:szCs w:val="18"/>
        </w:rPr>
        <w:t>(a)</w:t>
      </w:r>
      <w:r w:rsidRPr="00DE525C">
        <w:rPr>
          <w:sz w:val="18"/>
          <w:szCs w:val="18"/>
        </w:rPr>
        <w:tab/>
        <w:t>for other departmental items, the actual appropriation item is the amount in relation to an agency opposite the heading “Equity Injections”, or, opposite the heading “Loans”, or, opposite the heading “Previous Years’ Outputs”; and</w:t>
      </w:r>
    </w:p>
    <w:p w:rsidR="00586587" w:rsidRPr="00DE525C" w:rsidRDefault="00586587" w:rsidP="00A63ED7">
      <w:pPr>
        <w:pStyle w:val="Notepara0"/>
        <w:jc w:val="left"/>
        <w:rPr>
          <w:sz w:val="18"/>
          <w:szCs w:val="18"/>
        </w:rPr>
      </w:pPr>
      <w:r w:rsidRPr="00DE525C">
        <w:rPr>
          <w:sz w:val="18"/>
          <w:szCs w:val="18"/>
        </w:rPr>
        <w:t>(b)</w:t>
      </w:r>
      <w:r w:rsidRPr="00DE525C">
        <w:rPr>
          <w:sz w:val="18"/>
          <w:szCs w:val="18"/>
        </w:rPr>
        <w:tab/>
        <w:t>for administered items, the actual appropriation item is the amount set out opposite an Outcome of an agency under the heading “New Administered Outcomes”; and</w:t>
      </w:r>
    </w:p>
    <w:p w:rsidR="00586587" w:rsidRPr="00DE525C" w:rsidRDefault="00586587" w:rsidP="00586587">
      <w:pPr>
        <w:pStyle w:val="notemargin"/>
      </w:pPr>
      <w:r w:rsidRPr="00DE525C">
        <w:tab/>
        <w:t>No other amounts in the table have been amended.</w:t>
      </w:r>
    </w:p>
    <w:p w:rsidR="00586587" w:rsidRPr="00DE525C" w:rsidRDefault="00586587" w:rsidP="00586587">
      <w:pPr>
        <w:pStyle w:val="notemargin"/>
        <w:rPr>
          <w:color w:val="000000"/>
          <w:sz w:val="24"/>
        </w:rPr>
      </w:pPr>
      <w:r w:rsidRPr="00DE525C">
        <w:t>Note 3:</w:t>
      </w:r>
      <w:r w:rsidRPr="00DE525C">
        <w:tab/>
      </w:r>
      <w:r w:rsidRPr="00DE525C">
        <w:rPr>
          <w:i/>
        </w:rPr>
        <w:t>Financial Management and Accountability Act 1997 Determination</w:t>
      </w:r>
      <w:r w:rsidR="00DE525C">
        <w:rPr>
          <w:i/>
        </w:rPr>
        <w:t> </w:t>
      </w:r>
      <w:r w:rsidRPr="00DE525C">
        <w:rPr>
          <w:i/>
        </w:rPr>
        <w:t>2012/13 — Section</w:t>
      </w:r>
      <w:r w:rsidR="00DE525C">
        <w:rPr>
          <w:i/>
        </w:rPr>
        <w:t> </w:t>
      </w:r>
      <w:r w:rsidRPr="00DE525C">
        <w:rPr>
          <w:i/>
        </w:rPr>
        <w:t xml:space="preserve">32 (Transfer of Functions from </w:t>
      </w:r>
      <w:proofErr w:type="spellStart"/>
      <w:r w:rsidRPr="00DE525C">
        <w:rPr>
          <w:i/>
        </w:rPr>
        <w:t>DCCEE</w:t>
      </w:r>
      <w:proofErr w:type="spellEnd"/>
      <w:r w:rsidRPr="00DE525C">
        <w:rPr>
          <w:i/>
        </w:rPr>
        <w:t xml:space="preserve"> to </w:t>
      </w:r>
      <w:proofErr w:type="spellStart"/>
      <w:r w:rsidRPr="00DE525C">
        <w:rPr>
          <w:i/>
        </w:rPr>
        <w:t>CER</w:t>
      </w:r>
      <w:proofErr w:type="spellEnd"/>
      <w:r w:rsidRPr="00DE525C">
        <w:rPr>
          <w:i/>
        </w:rPr>
        <w:t>)</w:t>
      </w:r>
      <w:r w:rsidRPr="00DE525C">
        <w:t xml:space="preserve"> amended the amount alongside Equity Injections under the heading “Total”, to transfer an amount from the Department of Climate Change and Energy Efficiency to the Clean Energy Regulator due to a government decision to transfer f</w:t>
      </w:r>
      <w:r w:rsidRPr="00DE525C">
        <w:rPr>
          <w:color w:val="000000"/>
        </w:rPr>
        <w:t xml:space="preserve">unctions </w:t>
      </w:r>
      <w:r w:rsidRPr="00DE525C">
        <w:t xml:space="preserve">regarding the administration of the carbon pricing mechanism, Renewable Energy Target, Carbon Farming Initiative and the National Greenhouse and Energy Reporting Systems from </w:t>
      </w:r>
      <w:proofErr w:type="spellStart"/>
      <w:r w:rsidRPr="00DE525C">
        <w:t>DCCEE</w:t>
      </w:r>
      <w:proofErr w:type="spellEnd"/>
      <w:r w:rsidRPr="00DE525C">
        <w:t xml:space="preserve"> to </w:t>
      </w:r>
      <w:proofErr w:type="spellStart"/>
      <w:r w:rsidRPr="00DE525C">
        <w:t>CER</w:t>
      </w:r>
      <w:proofErr w:type="spellEnd"/>
      <w:r w:rsidRPr="00DE525C">
        <w:rPr>
          <w:color w:val="000000"/>
        </w:rPr>
        <w:t>.</w:t>
      </w:r>
    </w:p>
    <w:p w:rsidR="0006051B" w:rsidRPr="00DE525C" w:rsidRDefault="0006051B" w:rsidP="006308FF">
      <w:pPr>
        <w:pStyle w:val="notemargin"/>
        <w:rPr>
          <w:szCs w:val="18"/>
        </w:rPr>
      </w:pPr>
      <w:r w:rsidRPr="00DE525C">
        <w:rPr>
          <w:szCs w:val="18"/>
        </w:rPr>
        <w:t>Note</w:t>
      </w:r>
      <w:r w:rsidR="006308FF" w:rsidRPr="00DE525C">
        <w:rPr>
          <w:szCs w:val="18"/>
        </w:rPr>
        <w:t xml:space="preserve"> </w:t>
      </w:r>
      <w:r w:rsidRPr="00DE525C">
        <w:rPr>
          <w:szCs w:val="18"/>
        </w:rPr>
        <w:t>4:</w:t>
      </w:r>
      <w:r w:rsidRPr="00DE525C">
        <w:rPr>
          <w:szCs w:val="18"/>
        </w:rPr>
        <w:tab/>
      </w:r>
      <w:proofErr w:type="spellStart"/>
      <w:r w:rsidRPr="00DE525C">
        <w:rPr>
          <w:i/>
          <w:szCs w:val="18"/>
        </w:rPr>
        <w:t>FMA</w:t>
      </w:r>
      <w:proofErr w:type="spellEnd"/>
      <w:r w:rsidRPr="00DE525C">
        <w:rPr>
          <w:i/>
          <w:szCs w:val="18"/>
        </w:rPr>
        <w:t xml:space="preserve"> Act Determination</w:t>
      </w:r>
      <w:r w:rsidR="00DE525C">
        <w:rPr>
          <w:i/>
          <w:szCs w:val="18"/>
        </w:rPr>
        <w:t> </w:t>
      </w:r>
      <w:r w:rsidRPr="00DE525C">
        <w:rPr>
          <w:i/>
          <w:szCs w:val="18"/>
        </w:rPr>
        <w:t>2013/05 — Section</w:t>
      </w:r>
      <w:r w:rsidR="00DE525C">
        <w:rPr>
          <w:i/>
          <w:szCs w:val="18"/>
        </w:rPr>
        <w:t> </w:t>
      </w:r>
      <w:r w:rsidRPr="00DE525C">
        <w:rPr>
          <w:i/>
          <w:szCs w:val="18"/>
        </w:rPr>
        <w:t xml:space="preserve">32 (Transfer of Functions from </w:t>
      </w:r>
      <w:proofErr w:type="spellStart"/>
      <w:r w:rsidRPr="00DE525C">
        <w:rPr>
          <w:i/>
          <w:szCs w:val="18"/>
        </w:rPr>
        <w:t>DCCEE</w:t>
      </w:r>
      <w:proofErr w:type="spellEnd"/>
      <w:r w:rsidRPr="00DE525C">
        <w:rPr>
          <w:i/>
          <w:szCs w:val="18"/>
        </w:rPr>
        <w:t xml:space="preserve"> to </w:t>
      </w:r>
      <w:proofErr w:type="spellStart"/>
      <w:r w:rsidRPr="00DE525C">
        <w:rPr>
          <w:i/>
          <w:szCs w:val="18"/>
        </w:rPr>
        <w:t>DIICCSRTE</w:t>
      </w:r>
      <w:proofErr w:type="spellEnd"/>
      <w:r w:rsidRPr="00DE525C">
        <w:rPr>
          <w:i/>
          <w:szCs w:val="18"/>
        </w:rPr>
        <w:t xml:space="preserve"> and </w:t>
      </w:r>
      <w:proofErr w:type="spellStart"/>
      <w:r w:rsidRPr="00DE525C">
        <w:rPr>
          <w:i/>
          <w:szCs w:val="18"/>
        </w:rPr>
        <w:t>DRET</w:t>
      </w:r>
      <w:proofErr w:type="spellEnd"/>
      <w:r w:rsidRPr="00DE525C">
        <w:rPr>
          <w:i/>
          <w:szCs w:val="18"/>
        </w:rPr>
        <w:t>)</w:t>
      </w:r>
      <w:r w:rsidRPr="00DE525C">
        <w:rPr>
          <w:szCs w:val="18"/>
        </w:rPr>
        <w:t xml:space="preserve"> reduced the other departmental item (Equity Injections)</w:t>
      </w:r>
      <w:r w:rsidRPr="00DE525C" w:rsidDel="007F010D">
        <w:rPr>
          <w:szCs w:val="18"/>
        </w:rPr>
        <w:t xml:space="preserve"> </w:t>
      </w:r>
      <w:r w:rsidRPr="00DE525C">
        <w:rPr>
          <w:szCs w:val="18"/>
        </w:rPr>
        <w:t>for the Department of Climate Change and Energy Efficiency (</w:t>
      </w:r>
      <w:proofErr w:type="spellStart"/>
      <w:r w:rsidRPr="00DE525C">
        <w:rPr>
          <w:szCs w:val="18"/>
        </w:rPr>
        <w:t>DCCEE</w:t>
      </w:r>
      <w:proofErr w:type="spellEnd"/>
      <w:r w:rsidRPr="00DE525C">
        <w:rPr>
          <w:szCs w:val="18"/>
        </w:rPr>
        <w:t>) in accordance with Table 1 at the end of Schedule</w:t>
      </w:r>
      <w:r w:rsidR="00DE525C">
        <w:rPr>
          <w:szCs w:val="18"/>
        </w:rPr>
        <w:t> </w:t>
      </w:r>
      <w:r w:rsidRPr="00DE525C">
        <w:rPr>
          <w:szCs w:val="18"/>
        </w:rPr>
        <w:t xml:space="preserve">2 to this Act. </w:t>
      </w:r>
    </w:p>
    <w:p w:rsidR="0006051B" w:rsidRPr="00DE525C" w:rsidRDefault="0006051B" w:rsidP="006308FF">
      <w:pPr>
        <w:pStyle w:val="notemargin"/>
        <w:rPr>
          <w:szCs w:val="18"/>
        </w:rPr>
      </w:pPr>
      <w:r w:rsidRPr="00DE525C">
        <w:rPr>
          <w:szCs w:val="18"/>
        </w:rPr>
        <w:lastRenderedPageBreak/>
        <w:tab/>
        <w:t xml:space="preserve">These changes were made to implement the amendments to the </w:t>
      </w:r>
      <w:r w:rsidRPr="00DE525C">
        <w:rPr>
          <w:i/>
          <w:szCs w:val="18"/>
        </w:rPr>
        <w:t xml:space="preserve">Administrative Arrangements Order </w:t>
      </w:r>
      <w:r w:rsidRPr="00DE525C">
        <w:rPr>
          <w:szCs w:val="18"/>
        </w:rPr>
        <w:t xml:space="preserve">made on 25 March 2013. Functions of the former </w:t>
      </w:r>
      <w:proofErr w:type="spellStart"/>
      <w:r w:rsidRPr="00DE525C">
        <w:rPr>
          <w:szCs w:val="18"/>
        </w:rPr>
        <w:t>DCCEE</w:t>
      </w:r>
      <w:proofErr w:type="spellEnd"/>
      <w:r w:rsidRPr="00DE525C">
        <w:rPr>
          <w:szCs w:val="18"/>
        </w:rPr>
        <w:t xml:space="preserve"> were transferred:</w:t>
      </w:r>
    </w:p>
    <w:p w:rsidR="0006051B" w:rsidRPr="00DE525C" w:rsidRDefault="0006051B" w:rsidP="006308FF">
      <w:pPr>
        <w:pStyle w:val="Notepara0"/>
        <w:jc w:val="left"/>
        <w:rPr>
          <w:sz w:val="18"/>
          <w:szCs w:val="18"/>
        </w:rPr>
      </w:pPr>
      <w:r w:rsidRPr="00DE525C">
        <w:rPr>
          <w:sz w:val="18"/>
          <w:szCs w:val="18"/>
        </w:rPr>
        <w:t>(a)</w:t>
      </w:r>
      <w:r w:rsidRPr="00DE525C">
        <w:rPr>
          <w:sz w:val="18"/>
          <w:szCs w:val="18"/>
        </w:rPr>
        <w:tab/>
        <w:t>in relation to climate change, to the Department of Industry, Innovation, Climate Change, Science, Research and Tertiary Education; and</w:t>
      </w:r>
    </w:p>
    <w:p w:rsidR="0006051B" w:rsidRPr="00DE525C" w:rsidRDefault="0006051B" w:rsidP="006308FF">
      <w:pPr>
        <w:pStyle w:val="Notepara0"/>
        <w:jc w:val="left"/>
        <w:rPr>
          <w:sz w:val="18"/>
          <w:szCs w:val="18"/>
        </w:rPr>
      </w:pPr>
      <w:r w:rsidRPr="00DE525C">
        <w:rPr>
          <w:sz w:val="18"/>
          <w:szCs w:val="18"/>
        </w:rPr>
        <w:t>(b)</w:t>
      </w:r>
      <w:r w:rsidRPr="00DE525C">
        <w:rPr>
          <w:sz w:val="18"/>
          <w:szCs w:val="18"/>
        </w:rPr>
        <w:tab/>
        <w:t>in relation to energy efficiency, to the Department of Resources, Energy and Tourism.</w:t>
      </w:r>
    </w:p>
    <w:p w:rsidR="00586587" w:rsidRPr="00DE525C" w:rsidRDefault="00586587"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F81751" w:rsidRPr="00DE525C" w:rsidTr="00A334D2">
        <w:trPr>
          <w:tblHeader/>
        </w:trPr>
        <w:tc>
          <w:tcPr>
            <w:tcW w:w="7116" w:type="dxa"/>
            <w:gridSpan w:val="4"/>
          </w:tcPr>
          <w:p w:rsidR="00F81751" w:rsidRPr="00DE525C" w:rsidRDefault="00F81751" w:rsidP="00A334D2">
            <w:pPr>
              <w:pStyle w:val="FinTableHeadingCenteredBold"/>
              <w:pageBreakBefore/>
            </w:pPr>
            <w:r w:rsidRPr="00DE525C">
              <w:lastRenderedPageBreak/>
              <w:t>Climate Change and Energy Efficiency PORTFOLIO</w:t>
            </w:r>
          </w:p>
          <w:p w:rsidR="00F81751" w:rsidRPr="00DE525C" w:rsidRDefault="00F81751" w:rsidP="00A334D2">
            <w:pPr>
              <w:pStyle w:val="KeyLight"/>
            </w:pPr>
            <w:r w:rsidRPr="00DE525C">
              <w:t>Appropriation (plain figures)—2011</w:t>
            </w:r>
            <w:r w:rsidR="00DE525C">
              <w:noBreakHyphen/>
            </w:r>
            <w:r w:rsidRPr="00DE525C">
              <w:t>2012</w:t>
            </w:r>
          </w:p>
          <w:p w:rsidR="00F81751" w:rsidRPr="00DE525C" w:rsidRDefault="00F81751" w:rsidP="00A334D2">
            <w:pPr>
              <w:pStyle w:val="KeyItalic"/>
            </w:pPr>
            <w:r w:rsidRPr="00DE525C">
              <w:t>Actual Available Appropriation (italic figures)—2010</w:t>
            </w:r>
            <w:r w:rsidR="00DE525C">
              <w:noBreakHyphen/>
            </w:r>
            <w:r w:rsidRPr="00DE525C">
              <w:t>2011</w:t>
            </w:r>
          </w:p>
        </w:tc>
      </w:tr>
      <w:tr w:rsidR="00F81751" w:rsidRPr="00DE525C" w:rsidTr="00A334D2">
        <w:trPr>
          <w:tblHeader/>
        </w:trPr>
        <w:tc>
          <w:tcPr>
            <w:tcW w:w="3612" w:type="dxa"/>
            <w:tcBorders>
              <w:bottom w:val="single" w:sz="2" w:space="0" w:color="auto"/>
            </w:tcBorders>
          </w:tcPr>
          <w:p w:rsidR="00F81751" w:rsidRPr="00DE525C" w:rsidRDefault="00F81751" w:rsidP="00A334D2">
            <w:pPr>
              <w:pStyle w:val="FinTableRight"/>
            </w:pPr>
          </w:p>
        </w:tc>
        <w:tc>
          <w:tcPr>
            <w:tcW w:w="1168" w:type="dxa"/>
            <w:tcBorders>
              <w:bottom w:val="single" w:sz="2" w:space="0" w:color="auto"/>
            </w:tcBorders>
          </w:tcPr>
          <w:p w:rsidR="00F81751" w:rsidRPr="00DE525C" w:rsidRDefault="00F81751" w:rsidP="00A334D2">
            <w:pPr>
              <w:pStyle w:val="FinTableRight"/>
            </w:pPr>
          </w:p>
        </w:tc>
        <w:tc>
          <w:tcPr>
            <w:tcW w:w="1168" w:type="dxa"/>
            <w:tcBorders>
              <w:bottom w:val="single" w:sz="2" w:space="0" w:color="auto"/>
            </w:tcBorders>
          </w:tcPr>
          <w:p w:rsidR="00F81751" w:rsidRPr="00DE525C" w:rsidRDefault="00F81751" w:rsidP="00A334D2">
            <w:pPr>
              <w:pStyle w:val="FinTableRight"/>
            </w:pPr>
          </w:p>
        </w:tc>
        <w:tc>
          <w:tcPr>
            <w:tcW w:w="1168" w:type="dxa"/>
            <w:tcBorders>
              <w:bottom w:val="single" w:sz="2" w:space="0" w:color="auto"/>
            </w:tcBorders>
          </w:tcPr>
          <w:p w:rsidR="00F81751" w:rsidRPr="00DE525C" w:rsidRDefault="00F81751" w:rsidP="00A334D2">
            <w:pPr>
              <w:pStyle w:val="FinTableRight"/>
            </w:pPr>
          </w:p>
        </w:tc>
      </w:tr>
      <w:tr w:rsidR="00F81751" w:rsidRPr="00DE525C" w:rsidTr="00A334D2">
        <w:trPr>
          <w:trHeight w:val="740"/>
          <w:tblHeader/>
        </w:trPr>
        <w:tc>
          <w:tcPr>
            <w:tcW w:w="3612" w:type="dxa"/>
            <w:tcBorders>
              <w:top w:val="single" w:sz="2" w:space="0" w:color="auto"/>
            </w:tcBorders>
          </w:tcPr>
          <w:p w:rsidR="00F81751" w:rsidRPr="00DE525C" w:rsidRDefault="00F81751" w:rsidP="00A334D2">
            <w:pPr>
              <w:pStyle w:val="FinTableRight"/>
            </w:pPr>
          </w:p>
        </w:tc>
        <w:tc>
          <w:tcPr>
            <w:tcW w:w="1168" w:type="dxa"/>
            <w:tcBorders>
              <w:top w:val="single" w:sz="2" w:space="0" w:color="auto"/>
            </w:tcBorders>
            <w:vAlign w:val="center"/>
          </w:tcPr>
          <w:p w:rsidR="00F81751" w:rsidRPr="00DE525C" w:rsidRDefault="00F81751" w:rsidP="00A334D2">
            <w:pPr>
              <w:pStyle w:val="FinTableRight"/>
            </w:pPr>
            <w:r w:rsidRPr="00DE525C">
              <w:t>Payments to</w:t>
            </w:r>
          </w:p>
          <w:p w:rsidR="00F81751" w:rsidRPr="00DE525C" w:rsidRDefault="00F81751" w:rsidP="00A334D2">
            <w:pPr>
              <w:pStyle w:val="FinTableRight"/>
            </w:pPr>
            <w:r w:rsidRPr="00DE525C">
              <w:t>States, ACT,</w:t>
            </w:r>
          </w:p>
          <w:p w:rsidR="00F81751" w:rsidRPr="00DE525C" w:rsidRDefault="00F81751" w:rsidP="00A334D2">
            <w:pPr>
              <w:pStyle w:val="FinTableRight"/>
            </w:pPr>
            <w:r w:rsidRPr="00DE525C">
              <w:t>NT and local</w:t>
            </w:r>
          </w:p>
          <w:p w:rsidR="00F81751" w:rsidRPr="00DE525C" w:rsidRDefault="00F81751" w:rsidP="00A334D2">
            <w:pPr>
              <w:pStyle w:val="FinTableRight"/>
            </w:pPr>
            <w:r w:rsidRPr="00DE525C">
              <w:t>government</w:t>
            </w:r>
          </w:p>
        </w:tc>
        <w:tc>
          <w:tcPr>
            <w:tcW w:w="1168" w:type="dxa"/>
            <w:tcBorders>
              <w:top w:val="single" w:sz="2" w:space="0" w:color="auto"/>
            </w:tcBorders>
            <w:vAlign w:val="center"/>
          </w:tcPr>
          <w:p w:rsidR="00F81751" w:rsidRPr="00DE525C" w:rsidRDefault="00F81751" w:rsidP="00A334D2">
            <w:pPr>
              <w:pStyle w:val="FinTableRight"/>
            </w:pPr>
          </w:p>
          <w:p w:rsidR="00F81751" w:rsidRPr="00DE525C" w:rsidRDefault="00F81751" w:rsidP="00A334D2">
            <w:pPr>
              <w:pStyle w:val="FinTableRight"/>
            </w:pPr>
            <w:r w:rsidRPr="00DE525C">
              <w:t>New</w:t>
            </w:r>
          </w:p>
          <w:p w:rsidR="00F81751" w:rsidRPr="00DE525C" w:rsidRDefault="00F81751" w:rsidP="00A334D2">
            <w:pPr>
              <w:pStyle w:val="FinTableRight"/>
            </w:pPr>
            <w:r w:rsidRPr="00DE525C">
              <w:t>Administered</w:t>
            </w:r>
          </w:p>
          <w:p w:rsidR="00F81751" w:rsidRPr="00DE525C" w:rsidRDefault="00F81751" w:rsidP="00A334D2">
            <w:pPr>
              <w:pStyle w:val="FinTableRight"/>
            </w:pPr>
            <w:r w:rsidRPr="00DE525C">
              <w:t>Outcomes</w:t>
            </w:r>
          </w:p>
        </w:tc>
        <w:tc>
          <w:tcPr>
            <w:tcW w:w="1168" w:type="dxa"/>
            <w:tcBorders>
              <w:top w:val="single" w:sz="2" w:space="0" w:color="auto"/>
            </w:tcBorders>
            <w:vAlign w:val="center"/>
          </w:tcPr>
          <w:p w:rsidR="00F81751" w:rsidRPr="00DE525C" w:rsidRDefault="00F81751" w:rsidP="00A334D2">
            <w:pPr>
              <w:pStyle w:val="FinTableRight"/>
            </w:pPr>
          </w:p>
          <w:p w:rsidR="00F81751" w:rsidRPr="00DE525C" w:rsidRDefault="00F81751" w:rsidP="00A334D2">
            <w:pPr>
              <w:pStyle w:val="FinTableRight"/>
            </w:pPr>
          </w:p>
          <w:p w:rsidR="00F81751" w:rsidRPr="00DE525C" w:rsidRDefault="00F81751" w:rsidP="00A334D2">
            <w:pPr>
              <w:pStyle w:val="FinTableRight"/>
            </w:pPr>
          </w:p>
          <w:p w:rsidR="00F81751" w:rsidRPr="00DE525C" w:rsidRDefault="00F81751" w:rsidP="00A334D2">
            <w:pPr>
              <w:pStyle w:val="FinTableRight"/>
            </w:pPr>
            <w:r w:rsidRPr="00DE525C">
              <w:t>Total</w:t>
            </w:r>
          </w:p>
        </w:tc>
      </w:tr>
      <w:tr w:rsidR="00F81751" w:rsidRPr="00DE525C" w:rsidTr="00A334D2">
        <w:trPr>
          <w:tblHeader/>
        </w:trPr>
        <w:tc>
          <w:tcPr>
            <w:tcW w:w="3612" w:type="dxa"/>
            <w:tcBorders>
              <w:top w:val="single" w:sz="2" w:space="0" w:color="auto"/>
            </w:tcBorders>
          </w:tcPr>
          <w:p w:rsidR="00F81751" w:rsidRPr="00DE525C" w:rsidRDefault="00F81751" w:rsidP="00A334D2">
            <w:pPr>
              <w:pStyle w:val="FinTableRight"/>
            </w:pPr>
          </w:p>
        </w:tc>
        <w:tc>
          <w:tcPr>
            <w:tcW w:w="1168" w:type="dxa"/>
            <w:tcBorders>
              <w:top w:val="single" w:sz="2" w:space="0" w:color="auto"/>
            </w:tcBorders>
          </w:tcPr>
          <w:p w:rsidR="00F81751" w:rsidRPr="00DE525C" w:rsidRDefault="00F81751" w:rsidP="00A334D2">
            <w:pPr>
              <w:pStyle w:val="FinTableRight"/>
            </w:pPr>
            <w:r w:rsidRPr="00DE525C">
              <w:t>$'000</w:t>
            </w:r>
          </w:p>
        </w:tc>
        <w:tc>
          <w:tcPr>
            <w:tcW w:w="1168" w:type="dxa"/>
            <w:tcBorders>
              <w:top w:val="single" w:sz="2" w:space="0" w:color="auto"/>
            </w:tcBorders>
          </w:tcPr>
          <w:p w:rsidR="00F81751" w:rsidRPr="00DE525C" w:rsidRDefault="00F81751" w:rsidP="00A334D2">
            <w:pPr>
              <w:pStyle w:val="FinTableRight"/>
            </w:pPr>
            <w:r w:rsidRPr="00DE525C">
              <w:t>$'000</w:t>
            </w:r>
          </w:p>
        </w:tc>
        <w:tc>
          <w:tcPr>
            <w:tcW w:w="1168" w:type="dxa"/>
            <w:tcBorders>
              <w:top w:val="single" w:sz="2" w:space="0" w:color="auto"/>
            </w:tcBorders>
          </w:tcPr>
          <w:p w:rsidR="00F81751" w:rsidRPr="00DE525C" w:rsidRDefault="00F81751" w:rsidP="00A334D2">
            <w:pPr>
              <w:pStyle w:val="FinTableRight"/>
            </w:pPr>
            <w:r w:rsidRPr="00DE525C">
              <w:t>$'000</w:t>
            </w:r>
          </w:p>
        </w:tc>
      </w:tr>
      <w:tr w:rsidR="00F81751" w:rsidRPr="00DE525C" w:rsidTr="00A334D2">
        <w:tc>
          <w:tcPr>
            <w:tcW w:w="3612" w:type="dxa"/>
          </w:tcPr>
          <w:p w:rsidR="00F81751" w:rsidRPr="00DE525C" w:rsidRDefault="00F81751" w:rsidP="00A334D2">
            <w:pPr>
              <w:pStyle w:val="FinTableLeftBold"/>
              <w:keepLines/>
            </w:pPr>
            <w:r w:rsidRPr="00DE525C">
              <w:t>CLEAN ENERGY REGULATOR</w:t>
            </w:r>
          </w:p>
        </w:tc>
        <w:tc>
          <w:tcPr>
            <w:tcW w:w="1168" w:type="dxa"/>
          </w:tcPr>
          <w:p w:rsidR="00F81751" w:rsidRPr="00DE525C" w:rsidRDefault="00F81751" w:rsidP="00A334D2">
            <w:pPr>
              <w:pStyle w:val="FinTableRight"/>
            </w:pPr>
          </w:p>
        </w:tc>
        <w:tc>
          <w:tcPr>
            <w:tcW w:w="1168" w:type="dxa"/>
          </w:tcPr>
          <w:p w:rsidR="00F81751" w:rsidRPr="00DE525C" w:rsidRDefault="00F81751" w:rsidP="00A334D2">
            <w:pPr>
              <w:pStyle w:val="FinTableRight"/>
              <w:keepNext/>
            </w:pPr>
          </w:p>
        </w:tc>
        <w:tc>
          <w:tcPr>
            <w:tcW w:w="1168" w:type="dxa"/>
            <w:vAlign w:val="bottom"/>
          </w:tcPr>
          <w:p w:rsidR="00F81751" w:rsidRPr="00DE525C" w:rsidRDefault="00F81751" w:rsidP="00A334D2">
            <w:pPr>
              <w:pStyle w:val="FinTableRight"/>
              <w:keepNext/>
            </w:pPr>
          </w:p>
        </w:tc>
      </w:tr>
      <w:tr w:rsidR="00F81751" w:rsidRPr="00DE525C" w:rsidTr="00A334D2">
        <w:tc>
          <w:tcPr>
            <w:tcW w:w="3612" w:type="dxa"/>
          </w:tcPr>
          <w:p w:rsidR="00F81751" w:rsidRPr="00DE525C" w:rsidRDefault="00F81751" w:rsidP="00A334D2">
            <w:pPr>
              <w:pStyle w:val="FinTableLeftBold"/>
              <w:keepNext/>
            </w:pPr>
            <w:r w:rsidRPr="00DE525C">
              <w:t>Non</w:t>
            </w:r>
            <w:r w:rsidR="00DE525C">
              <w:noBreakHyphen/>
            </w:r>
            <w:r w:rsidRPr="00DE525C">
              <w:t>operating</w:t>
            </w:r>
          </w:p>
        </w:tc>
        <w:tc>
          <w:tcPr>
            <w:tcW w:w="1168" w:type="dxa"/>
          </w:tcPr>
          <w:p w:rsidR="00F81751" w:rsidRPr="00DE525C" w:rsidRDefault="00F81751" w:rsidP="00A334D2">
            <w:pPr>
              <w:pStyle w:val="FinTableRight"/>
              <w:keepNext/>
            </w:pPr>
          </w:p>
        </w:tc>
        <w:tc>
          <w:tcPr>
            <w:tcW w:w="1168" w:type="dxa"/>
          </w:tcPr>
          <w:p w:rsidR="00F81751" w:rsidRPr="00DE525C" w:rsidRDefault="00F81751" w:rsidP="00A334D2">
            <w:pPr>
              <w:pStyle w:val="FinTableRight"/>
              <w:keepNext/>
            </w:pPr>
          </w:p>
        </w:tc>
        <w:tc>
          <w:tcPr>
            <w:tcW w:w="1168" w:type="dxa"/>
          </w:tcPr>
          <w:p w:rsidR="00F81751" w:rsidRPr="00DE525C" w:rsidRDefault="00F81751" w:rsidP="00A334D2">
            <w:pPr>
              <w:pStyle w:val="FinTableRight"/>
              <w:keepNext/>
            </w:pPr>
          </w:p>
        </w:tc>
      </w:tr>
      <w:tr w:rsidR="00F81751" w:rsidRPr="00DE525C" w:rsidTr="00A334D2">
        <w:tc>
          <w:tcPr>
            <w:tcW w:w="3612" w:type="dxa"/>
            <w:vMerge w:val="restart"/>
          </w:tcPr>
          <w:p w:rsidR="00F81751" w:rsidRPr="00DE525C" w:rsidRDefault="00F81751" w:rsidP="00A334D2">
            <w:pPr>
              <w:pStyle w:val="FinTableLeftIndent"/>
              <w:keepNext/>
            </w:pPr>
            <w:r w:rsidRPr="00DE525C">
              <w:t>Equity Injections</w:t>
            </w:r>
          </w:p>
        </w:tc>
        <w:tc>
          <w:tcPr>
            <w:tcW w:w="1168" w:type="dxa"/>
          </w:tcPr>
          <w:p w:rsidR="00F81751" w:rsidRPr="00DE525C" w:rsidRDefault="00F81751" w:rsidP="00A334D2">
            <w:pPr>
              <w:pStyle w:val="FinTableRight"/>
              <w:keepNext/>
            </w:pPr>
          </w:p>
        </w:tc>
        <w:tc>
          <w:tcPr>
            <w:tcW w:w="1168" w:type="dxa"/>
          </w:tcPr>
          <w:p w:rsidR="00F81751" w:rsidRPr="00DE525C" w:rsidRDefault="00F81751" w:rsidP="00A334D2">
            <w:pPr>
              <w:pStyle w:val="FinTableRight"/>
              <w:keepNext/>
            </w:pPr>
          </w:p>
        </w:tc>
        <w:tc>
          <w:tcPr>
            <w:tcW w:w="1168" w:type="dxa"/>
          </w:tcPr>
          <w:p w:rsidR="00F81751" w:rsidRPr="00DE525C" w:rsidRDefault="007810D5" w:rsidP="00A334D2">
            <w:pPr>
              <w:pStyle w:val="FinTableRight"/>
              <w:keepNext/>
            </w:pPr>
            <w:r w:rsidRPr="00DE525C">
              <w:t>23,712.590</w:t>
            </w:r>
          </w:p>
        </w:tc>
      </w:tr>
      <w:tr w:rsidR="00F81751" w:rsidRPr="00DE525C" w:rsidTr="00A334D2">
        <w:tc>
          <w:tcPr>
            <w:tcW w:w="3612" w:type="dxa"/>
            <w:vMerge/>
          </w:tcPr>
          <w:p w:rsidR="00F81751" w:rsidRPr="00DE525C" w:rsidRDefault="00F81751" w:rsidP="00A334D2">
            <w:pPr>
              <w:pStyle w:val="FinTableRight"/>
              <w:keepLines/>
            </w:pPr>
          </w:p>
        </w:tc>
        <w:tc>
          <w:tcPr>
            <w:tcW w:w="1168" w:type="dxa"/>
          </w:tcPr>
          <w:p w:rsidR="00F81751" w:rsidRPr="00DE525C" w:rsidRDefault="00F81751" w:rsidP="00A334D2">
            <w:pPr>
              <w:pStyle w:val="FinTableRight"/>
              <w:keepLines/>
            </w:pPr>
          </w:p>
        </w:tc>
        <w:tc>
          <w:tcPr>
            <w:tcW w:w="1168" w:type="dxa"/>
          </w:tcPr>
          <w:p w:rsidR="00F81751" w:rsidRPr="00DE525C" w:rsidRDefault="00F81751" w:rsidP="00A334D2">
            <w:pPr>
              <w:pStyle w:val="FinTableRight"/>
              <w:keepLines/>
            </w:pPr>
          </w:p>
        </w:tc>
        <w:tc>
          <w:tcPr>
            <w:tcW w:w="1168" w:type="dxa"/>
          </w:tcPr>
          <w:p w:rsidR="00F81751" w:rsidRPr="00DE525C" w:rsidRDefault="00DE525C" w:rsidP="00A334D2">
            <w:pPr>
              <w:pStyle w:val="FinTableRightItalic"/>
              <w:keepLines/>
            </w:pPr>
            <w:r>
              <w:noBreakHyphen/>
            </w:r>
          </w:p>
        </w:tc>
      </w:tr>
      <w:tr w:rsidR="00F81751" w:rsidRPr="00DE525C" w:rsidTr="00A334D2">
        <w:tc>
          <w:tcPr>
            <w:tcW w:w="3612" w:type="dxa"/>
            <w:vMerge w:val="restart"/>
            <w:tcBorders>
              <w:top w:val="single" w:sz="2" w:space="0" w:color="auto"/>
            </w:tcBorders>
          </w:tcPr>
          <w:p w:rsidR="00F81751" w:rsidRPr="00DE525C" w:rsidRDefault="00F81751" w:rsidP="00A334D2">
            <w:pPr>
              <w:pStyle w:val="FinTableLeftBoldHanging"/>
              <w:keepNext/>
              <w:keepLines/>
            </w:pPr>
            <w:r w:rsidRPr="00DE525C">
              <w:t>Total: Clean Energy Regulator</w:t>
            </w:r>
          </w:p>
        </w:tc>
        <w:tc>
          <w:tcPr>
            <w:tcW w:w="1168" w:type="dxa"/>
            <w:tcBorders>
              <w:top w:val="single" w:sz="2" w:space="0" w:color="auto"/>
            </w:tcBorders>
          </w:tcPr>
          <w:p w:rsidR="00F81751" w:rsidRPr="00DE525C" w:rsidRDefault="00DE525C" w:rsidP="00A334D2">
            <w:pPr>
              <w:pStyle w:val="FinTableRightBold"/>
              <w:keepNext/>
            </w:pPr>
            <w:r>
              <w:noBreakHyphen/>
            </w:r>
          </w:p>
        </w:tc>
        <w:tc>
          <w:tcPr>
            <w:tcW w:w="1168" w:type="dxa"/>
            <w:tcBorders>
              <w:top w:val="single" w:sz="2" w:space="0" w:color="auto"/>
            </w:tcBorders>
          </w:tcPr>
          <w:p w:rsidR="00F81751" w:rsidRPr="00DE525C" w:rsidRDefault="00DE525C" w:rsidP="00A334D2">
            <w:pPr>
              <w:pStyle w:val="FinTableRightBold"/>
              <w:keepNext/>
            </w:pPr>
            <w:r>
              <w:noBreakHyphen/>
            </w:r>
          </w:p>
        </w:tc>
        <w:tc>
          <w:tcPr>
            <w:tcW w:w="1168" w:type="dxa"/>
            <w:tcBorders>
              <w:top w:val="single" w:sz="2" w:space="0" w:color="auto"/>
            </w:tcBorders>
          </w:tcPr>
          <w:p w:rsidR="00F81751" w:rsidRPr="00DE525C" w:rsidRDefault="00F81751" w:rsidP="00A334D2">
            <w:pPr>
              <w:pStyle w:val="FinTableRightBold"/>
              <w:keepNext/>
            </w:pPr>
            <w:r w:rsidRPr="00DE525C">
              <w:t>3,000</w:t>
            </w:r>
          </w:p>
        </w:tc>
      </w:tr>
      <w:tr w:rsidR="00F81751" w:rsidRPr="00DE525C" w:rsidTr="00A334D2">
        <w:tc>
          <w:tcPr>
            <w:tcW w:w="3612" w:type="dxa"/>
            <w:vMerge/>
            <w:tcBorders>
              <w:bottom w:val="single" w:sz="2" w:space="0" w:color="auto"/>
            </w:tcBorders>
          </w:tcPr>
          <w:p w:rsidR="00F81751" w:rsidRPr="00DE525C" w:rsidRDefault="00F81751" w:rsidP="00A334D2">
            <w:pPr>
              <w:pStyle w:val="FinTableLeftBoldHanging"/>
              <w:keepLines/>
            </w:pPr>
          </w:p>
        </w:tc>
        <w:tc>
          <w:tcPr>
            <w:tcW w:w="1168" w:type="dxa"/>
            <w:tcBorders>
              <w:bottom w:val="single" w:sz="2" w:space="0" w:color="auto"/>
            </w:tcBorders>
          </w:tcPr>
          <w:p w:rsidR="00F81751" w:rsidRPr="00DE525C" w:rsidRDefault="00DE525C" w:rsidP="00A334D2">
            <w:pPr>
              <w:pStyle w:val="FinTableRightItalic"/>
              <w:keepLines/>
            </w:pPr>
            <w:r>
              <w:noBreakHyphen/>
            </w:r>
          </w:p>
        </w:tc>
        <w:tc>
          <w:tcPr>
            <w:tcW w:w="1168" w:type="dxa"/>
            <w:tcBorders>
              <w:bottom w:val="single" w:sz="2" w:space="0" w:color="auto"/>
            </w:tcBorders>
          </w:tcPr>
          <w:p w:rsidR="00F81751" w:rsidRPr="00DE525C" w:rsidRDefault="00DE525C" w:rsidP="00A334D2">
            <w:pPr>
              <w:pStyle w:val="FinTableRightItalic"/>
              <w:keepLines/>
            </w:pPr>
            <w:r>
              <w:noBreakHyphen/>
            </w:r>
          </w:p>
        </w:tc>
        <w:tc>
          <w:tcPr>
            <w:tcW w:w="1168" w:type="dxa"/>
            <w:tcBorders>
              <w:bottom w:val="single" w:sz="2" w:space="0" w:color="auto"/>
            </w:tcBorders>
          </w:tcPr>
          <w:p w:rsidR="00F81751" w:rsidRPr="00DE525C" w:rsidRDefault="00DE525C" w:rsidP="00A334D2">
            <w:pPr>
              <w:pStyle w:val="FinTableRightItalic"/>
              <w:keepLines/>
            </w:pPr>
            <w:r>
              <w:noBreakHyphen/>
            </w:r>
          </w:p>
        </w:tc>
      </w:tr>
    </w:tbl>
    <w:p w:rsidR="007810D5" w:rsidRPr="00DE525C" w:rsidRDefault="007810D5" w:rsidP="001F77CE">
      <w:pPr>
        <w:pStyle w:val="notemargin"/>
      </w:pPr>
      <w:r w:rsidRPr="00DE525C">
        <w:t>Note 1:</w:t>
      </w:r>
      <w:r w:rsidR="001F77CE" w:rsidRPr="00DE525C">
        <w:tab/>
      </w:r>
      <w:r w:rsidRPr="00DE525C">
        <w:t>The table has been amended by a Determination under section</w:t>
      </w:r>
      <w:r w:rsidR="00DE525C">
        <w:t> </w:t>
      </w:r>
      <w:r w:rsidRPr="00DE525C">
        <w:t xml:space="preserve">32 of the </w:t>
      </w:r>
      <w:proofErr w:type="spellStart"/>
      <w:r w:rsidRPr="00DE525C">
        <w:t>FMA</w:t>
      </w:r>
      <w:proofErr w:type="spellEnd"/>
      <w:r w:rsidRPr="00DE525C">
        <w:t xml:space="preserve"> Act. That determination has amended only the actual appropriation items:</w:t>
      </w:r>
    </w:p>
    <w:p w:rsidR="007810D5" w:rsidRPr="00DE525C" w:rsidRDefault="007810D5" w:rsidP="001F77CE">
      <w:pPr>
        <w:pStyle w:val="Notepara0"/>
        <w:jc w:val="left"/>
        <w:rPr>
          <w:sz w:val="18"/>
          <w:szCs w:val="18"/>
        </w:rPr>
      </w:pPr>
      <w:r w:rsidRPr="00DE525C">
        <w:rPr>
          <w:sz w:val="18"/>
          <w:szCs w:val="18"/>
        </w:rPr>
        <w:t>(a)</w:t>
      </w:r>
      <w:r w:rsidRPr="00DE525C">
        <w:rPr>
          <w:sz w:val="18"/>
          <w:szCs w:val="18"/>
        </w:rPr>
        <w:tab/>
        <w:t>for other departmental items, the actual appropriation item is the amount in relation to an entity opposite the heading “Equity Injections”, or, opposite the heading “Loans”, or, opposite the heading “Previous Years’ Outputs”; and</w:t>
      </w:r>
    </w:p>
    <w:p w:rsidR="007810D5" w:rsidRPr="00DE525C" w:rsidRDefault="007810D5" w:rsidP="001F77CE">
      <w:pPr>
        <w:pStyle w:val="Notepara0"/>
        <w:jc w:val="left"/>
        <w:rPr>
          <w:sz w:val="18"/>
          <w:szCs w:val="18"/>
        </w:rPr>
      </w:pPr>
      <w:r w:rsidRPr="00DE525C">
        <w:rPr>
          <w:sz w:val="18"/>
          <w:szCs w:val="18"/>
        </w:rPr>
        <w:t>(b)</w:t>
      </w:r>
      <w:r w:rsidRPr="00DE525C">
        <w:rPr>
          <w:sz w:val="18"/>
          <w:szCs w:val="18"/>
        </w:rPr>
        <w:tab/>
        <w:t>for administered items, the actual appropriation item is the amount set out opposite an Outcome of an entity under the heading “New Administered Expenses”; and</w:t>
      </w:r>
    </w:p>
    <w:p w:rsidR="007810D5" w:rsidRPr="00DE525C" w:rsidRDefault="001F77CE" w:rsidP="001F77CE">
      <w:pPr>
        <w:pStyle w:val="notemargin"/>
      </w:pPr>
      <w:r w:rsidRPr="00DE525C">
        <w:tab/>
      </w:r>
      <w:r w:rsidR="007810D5" w:rsidRPr="00DE525C">
        <w:t>No other amounts in the table have been amended.</w:t>
      </w:r>
    </w:p>
    <w:p w:rsidR="007810D5" w:rsidRPr="00DE525C" w:rsidRDefault="001F77CE" w:rsidP="001F77CE">
      <w:pPr>
        <w:pStyle w:val="notemargin"/>
      </w:pPr>
      <w:r w:rsidRPr="00DE525C">
        <w:t>Note 2:</w:t>
      </w:r>
      <w:r w:rsidRPr="00DE525C">
        <w:tab/>
      </w:r>
      <w:r w:rsidR="007810D5" w:rsidRPr="00DE525C">
        <w:rPr>
          <w:i/>
        </w:rPr>
        <w:t>Financial Management and Accountability Act 1997 Determination</w:t>
      </w:r>
      <w:r w:rsidR="00DE525C">
        <w:rPr>
          <w:i/>
        </w:rPr>
        <w:t> </w:t>
      </w:r>
      <w:r w:rsidR="007810D5" w:rsidRPr="00DE525C">
        <w:rPr>
          <w:i/>
        </w:rPr>
        <w:t>2012/12 – Section</w:t>
      </w:r>
      <w:r w:rsidR="00DE525C">
        <w:rPr>
          <w:i/>
        </w:rPr>
        <w:t> </w:t>
      </w:r>
      <w:r w:rsidR="007810D5" w:rsidRPr="00DE525C">
        <w:rPr>
          <w:i/>
        </w:rPr>
        <w:t xml:space="preserve">32 (Transfer of Functions from </w:t>
      </w:r>
      <w:proofErr w:type="spellStart"/>
      <w:r w:rsidR="007810D5" w:rsidRPr="00DE525C">
        <w:rPr>
          <w:i/>
        </w:rPr>
        <w:t>ORER</w:t>
      </w:r>
      <w:proofErr w:type="spellEnd"/>
      <w:r w:rsidR="007810D5" w:rsidRPr="00DE525C">
        <w:rPr>
          <w:i/>
        </w:rPr>
        <w:t xml:space="preserve"> to </w:t>
      </w:r>
      <w:proofErr w:type="spellStart"/>
      <w:r w:rsidR="007810D5" w:rsidRPr="00DE525C">
        <w:rPr>
          <w:i/>
        </w:rPr>
        <w:t>CER</w:t>
      </w:r>
      <w:proofErr w:type="spellEnd"/>
      <w:r w:rsidR="007810D5" w:rsidRPr="00DE525C">
        <w:rPr>
          <w:i/>
        </w:rPr>
        <w:t>)</w:t>
      </w:r>
      <w:r w:rsidR="007810D5" w:rsidRPr="00DE525C">
        <w:t xml:space="preserve"> inserted this table for the newly established Clean Energy Regulator (</w:t>
      </w:r>
      <w:proofErr w:type="spellStart"/>
      <w:r w:rsidR="007810D5" w:rsidRPr="00DE525C">
        <w:t>CER</w:t>
      </w:r>
      <w:proofErr w:type="spellEnd"/>
      <w:r w:rsidR="007810D5" w:rsidRPr="00DE525C">
        <w:t xml:space="preserve">), as functions for administering and regulating the national renewable energy target scheme to encourage increased renewable electricity generation were transferred from the Office of the Renewable Energy Regulator to </w:t>
      </w:r>
      <w:proofErr w:type="spellStart"/>
      <w:r w:rsidR="007810D5" w:rsidRPr="00DE525C">
        <w:t>CER</w:t>
      </w:r>
      <w:proofErr w:type="spellEnd"/>
      <w:r w:rsidR="007810D5" w:rsidRPr="00DE525C">
        <w:t xml:space="preserve"> due to a government decision.</w:t>
      </w:r>
    </w:p>
    <w:p w:rsidR="007810D5" w:rsidRPr="00DE525C" w:rsidRDefault="001F77CE" w:rsidP="001F77CE">
      <w:pPr>
        <w:pStyle w:val="notemargin"/>
      </w:pPr>
      <w:r w:rsidRPr="00DE525C">
        <w:t>Note 3:</w:t>
      </w:r>
      <w:r w:rsidRPr="00DE525C">
        <w:tab/>
      </w:r>
      <w:r w:rsidR="007810D5" w:rsidRPr="00DE525C">
        <w:rPr>
          <w:i/>
        </w:rPr>
        <w:t>Financial Management and Accountability Act 1997 Determination</w:t>
      </w:r>
      <w:r w:rsidR="00DE525C">
        <w:rPr>
          <w:i/>
        </w:rPr>
        <w:t> </w:t>
      </w:r>
      <w:r w:rsidR="007810D5" w:rsidRPr="00DE525C">
        <w:rPr>
          <w:i/>
        </w:rPr>
        <w:t>2012/13 — Section</w:t>
      </w:r>
      <w:r w:rsidR="00DE525C">
        <w:rPr>
          <w:i/>
        </w:rPr>
        <w:t> </w:t>
      </w:r>
      <w:r w:rsidR="007810D5" w:rsidRPr="00DE525C">
        <w:rPr>
          <w:i/>
        </w:rPr>
        <w:t xml:space="preserve">32 (Transfer of Functions from </w:t>
      </w:r>
      <w:proofErr w:type="spellStart"/>
      <w:r w:rsidR="007810D5" w:rsidRPr="00DE525C">
        <w:rPr>
          <w:i/>
        </w:rPr>
        <w:t>DCCEE</w:t>
      </w:r>
      <w:proofErr w:type="spellEnd"/>
      <w:r w:rsidR="007810D5" w:rsidRPr="00DE525C">
        <w:rPr>
          <w:i/>
        </w:rPr>
        <w:t xml:space="preserve"> to </w:t>
      </w:r>
      <w:proofErr w:type="spellStart"/>
      <w:r w:rsidR="007810D5" w:rsidRPr="00DE525C">
        <w:rPr>
          <w:i/>
        </w:rPr>
        <w:t>CER</w:t>
      </w:r>
      <w:proofErr w:type="spellEnd"/>
      <w:r w:rsidR="007810D5" w:rsidRPr="00DE525C">
        <w:rPr>
          <w:i/>
        </w:rPr>
        <w:t>)</w:t>
      </w:r>
      <w:r w:rsidR="007810D5" w:rsidRPr="00DE525C">
        <w:t xml:space="preserve"> amended the amount alongside Equity Injections under the heading “Total”, due to a government decision to transfer functions regarding the administration of the carbon pricing mechanism, Renewable Energy Target, Carbon Farming Initiative and the National Greenhouse and Energy Reporting Systems from </w:t>
      </w:r>
      <w:proofErr w:type="spellStart"/>
      <w:r w:rsidR="007810D5" w:rsidRPr="00DE525C">
        <w:t>DCCEE</w:t>
      </w:r>
      <w:proofErr w:type="spellEnd"/>
      <w:r w:rsidR="007810D5" w:rsidRPr="00DE525C">
        <w:t xml:space="preserve"> to </w:t>
      </w:r>
      <w:proofErr w:type="spellStart"/>
      <w:r w:rsidR="007810D5" w:rsidRPr="00DE525C">
        <w:t>CER</w:t>
      </w:r>
      <w:proofErr w:type="spellEnd"/>
      <w:r w:rsidR="007810D5" w:rsidRPr="00DE525C">
        <w:t>.</w:t>
      </w:r>
    </w:p>
    <w:p w:rsidR="007810D5" w:rsidRPr="00DE525C" w:rsidRDefault="007810D5" w:rsidP="001F77CE">
      <w:pPr>
        <w:pStyle w:val="notemargin"/>
      </w:pPr>
      <w:r w:rsidRPr="00DE525C">
        <w:t>Note 4</w:t>
      </w:r>
      <w:r w:rsidR="001F77CE" w:rsidRPr="00DE525C">
        <w:t>:</w:t>
      </w:r>
      <w:r w:rsidR="001F77CE" w:rsidRPr="00DE525C">
        <w:tab/>
      </w:r>
      <w:r w:rsidRPr="00DE525C">
        <w:rPr>
          <w:i/>
        </w:rPr>
        <w:t>Financial Management and Accountability Act 1997 Determination</w:t>
      </w:r>
      <w:r w:rsidR="00DE525C">
        <w:rPr>
          <w:i/>
        </w:rPr>
        <w:t> </w:t>
      </w:r>
      <w:r w:rsidRPr="00DE525C">
        <w:rPr>
          <w:i/>
        </w:rPr>
        <w:t>2012/21 — Section</w:t>
      </w:r>
      <w:r w:rsidR="00DE525C">
        <w:rPr>
          <w:i/>
        </w:rPr>
        <w:t> </w:t>
      </w:r>
      <w:r w:rsidRPr="00DE525C">
        <w:rPr>
          <w:i/>
        </w:rPr>
        <w:t xml:space="preserve">32 (Transfer of Functions from </w:t>
      </w:r>
      <w:proofErr w:type="spellStart"/>
      <w:r w:rsidRPr="00DE525C">
        <w:rPr>
          <w:i/>
        </w:rPr>
        <w:t>ORER</w:t>
      </w:r>
      <w:proofErr w:type="spellEnd"/>
      <w:r w:rsidRPr="00DE525C">
        <w:rPr>
          <w:i/>
        </w:rPr>
        <w:t xml:space="preserve"> to </w:t>
      </w:r>
      <w:proofErr w:type="spellStart"/>
      <w:r w:rsidRPr="00DE525C">
        <w:rPr>
          <w:i/>
        </w:rPr>
        <w:t>CER</w:t>
      </w:r>
      <w:proofErr w:type="spellEnd"/>
      <w:r w:rsidRPr="00DE525C">
        <w:rPr>
          <w:i/>
        </w:rPr>
        <w:t>)</w:t>
      </w:r>
      <w:r w:rsidRPr="00DE525C">
        <w:t xml:space="preserve"> amended the amount alongside Equity Injections under the heading “Total”, due to a government decision to transfer functions regarding the administering and regulating of the national renewable energy target scheme to encourage increased renewable electricity generation were transferred from the Office of the Renewable Energy Regulator to </w:t>
      </w:r>
      <w:proofErr w:type="spellStart"/>
      <w:r w:rsidRPr="00DE525C">
        <w:t>CER</w:t>
      </w:r>
      <w:proofErr w:type="spellEnd"/>
      <w:r w:rsidRPr="00DE525C">
        <w:t>.</w:t>
      </w:r>
    </w:p>
    <w:p w:rsidR="007810D5" w:rsidRPr="00DE525C" w:rsidRDefault="006C78BE" w:rsidP="001F77CE">
      <w:pPr>
        <w:pStyle w:val="notemargin"/>
      </w:pPr>
      <w:r w:rsidRPr="00DE525C">
        <w:t>Note 5:</w:t>
      </w:r>
      <w:r w:rsidRPr="00DE525C">
        <w:tab/>
      </w:r>
      <w:r w:rsidR="007810D5" w:rsidRPr="00DE525C">
        <w:rPr>
          <w:i/>
        </w:rPr>
        <w:t>Financial Management and Accountability Act 1997 Determination</w:t>
      </w:r>
      <w:r w:rsidR="00DE525C">
        <w:rPr>
          <w:i/>
        </w:rPr>
        <w:t> </w:t>
      </w:r>
      <w:r w:rsidR="007810D5" w:rsidRPr="00DE525C">
        <w:rPr>
          <w:i/>
        </w:rPr>
        <w:t>2012/24 — Section</w:t>
      </w:r>
      <w:r w:rsidR="00DE525C">
        <w:rPr>
          <w:i/>
        </w:rPr>
        <w:t> </w:t>
      </w:r>
      <w:r w:rsidR="007810D5" w:rsidRPr="00DE525C">
        <w:rPr>
          <w:i/>
        </w:rPr>
        <w:t xml:space="preserve">32 (Transfer of Functions from </w:t>
      </w:r>
      <w:proofErr w:type="spellStart"/>
      <w:r w:rsidR="007810D5" w:rsidRPr="00DE525C">
        <w:rPr>
          <w:i/>
        </w:rPr>
        <w:t>DCCEE</w:t>
      </w:r>
      <w:proofErr w:type="spellEnd"/>
      <w:r w:rsidR="007810D5" w:rsidRPr="00DE525C">
        <w:rPr>
          <w:i/>
        </w:rPr>
        <w:t xml:space="preserve"> to </w:t>
      </w:r>
      <w:proofErr w:type="spellStart"/>
      <w:r w:rsidR="007810D5" w:rsidRPr="00DE525C">
        <w:rPr>
          <w:i/>
        </w:rPr>
        <w:t>CER</w:t>
      </w:r>
      <w:proofErr w:type="spellEnd"/>
      <w:r w:rsidR="007810D5" w:rsidRPr="00DE525C">
        <w:rPr>
          <w:i/>
        </w:rPr>
        <w:t>)</w:t>
      </w:r>
      <w:r w:rsidR="007810D5" w:rsidRPr="00DE525C">
        <w:t xml:space="preserve"> amended the amount alongside Equity Injections under the heading “Total”, due to a government decision to transfer functions regarding the administration of the carbon pricing mechanism, Renewable Energy Target, Carbon Farming Initiative and the National Greenhouse and Energy Reporting Systems from </w:t>
      </w:r>
      <w:proofErr w:type="spellStart"/>
      <w:r w:rsidR="007810D5" w:rsidRPr="00DE525C">
        <w:t>DCCEE</w:t>
      </w:r>
      <w:proofErr w:type="spellEnd"/>
      <w:r w:rsidR="007810D5" w:rsidRPr="00DE525C">
        <w:t xml:space="preserve"> to </w:t>
      </w:r>
      <w:proofErr w:type="spellStart"/>
      <w:r w:rsidR="007810D5" w:rsidRPr="00DE525C">
        <w:t>CER</w:t>
      </w:r>
      <w:proofErr w:type="spellEnd"/>
      <w:r w:rsidR="007810D5" w:rsidRPr="00DE525C">
        <w:t>.</w:t>
      </w:r>
    </w:p>
    <w:p w:rsidR="00F81751" w:rsidRPr="00DE525C" w:rsidRDefault="00F81751"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Climate Change and Energy Efficiency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r w:rsidRPr="00DE525C">
              <w:rPr>
                <w:lang w:eastAsia="en-AU"/>
              </w:rPr>
              <w:t>OFFICE OF THE RENEWABLE ENERGY REGULATOR</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847118" w:rsidP="00522F4B">
            <w:pPr>
              <w:pStyle w:val="FinTableRight"/>
              <w:keepNext/>
              <w:rPr>
                <w:lang w:eastAsia="en-AU"/>
              </w:rPr>
            </w:pPr>
            <w:r w:rsidRPr="00DE525C">
              <w:t>951.200</w:t>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4,775</w:t>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Office of the Renewable Energy Regulator</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4,071</w:t>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4,775</w:t>
            </w:r>
          </w:p>
        </w:tc>
      </w:tr>
    </w:tbl>
    <w:p w:rsidR="00847118" w:rsidRPr="00DE525C" w:rsidRDefault="00847118" w:rsidP="00847118">
      <w:pPr>
        <w:pStyle w:val="notemargin"/>
        <w:rPr>
          <w:iCs/>
        </w:rPr>
      </w:pPr>
      <w:r w:rsidRPr="00DE525C">
        <w:t>Note 1:</w:t>
      </w:r>
      <w:r w:rsidRPr="00DE525C">
        <w:tab/>
      </w:r>
      <w:r w:rsidRPr="00DE525C">
        <w:rPr>
          <w:iCs/>
        </w:rPr>
        <w:t xml:space="preserve">The table has been amended by determinations under the </w:t>
      </w:r>
      <w:r w:rsidRPr="00DE525C">
        <w:rPr>
          <w:i/>
          <w:iCs/>
        </w:rPr>
        <w:t>Financial Management and Accountability Act 1997</w:t>
      </w:r>
      <w:r w:rsidRPr="00DE525C">
        <w:rPr>
          <w:iCs/>
        </w:rPr>
        <w:t>. Those determinations amended only the actual appropriation items:</w:t>
      </w:r>
    </w:p>
    <w:p w:rsidR="00847118" w:rsidRPr="00DE525C" w:rsidRDefault="00847118" w:rsidP="009C71BB">
      <w:pPr>
        <w:pStyle w:val="Notepara0"/>
        <w:jc w:val="left"/>
        <w:rPr>
          <w:sz w:val="18"/>
          <w:szCs w:val="18"/>
        </w:rPr>
      </w:pPr>
      <w:r w:rsidRPr="00DE525C">
        <w:rPr>
          <w:sz w:val="18"/>
          <w:szCs w:val="18"/>
        </w:rPr>
        <w:t>(a)</w:t>
      </w:r>
      <w:r w:rsidRPr="00DE525C">
        <w:rPr>
          <w:sz w:val="18"/>
          <w:szCs w:val="18"/>
        </w:rPr>
        <w:tab/>
        <w:t>for other departmental items, the actual appropriation item is the amount in relation to an agency opposite the heading “Equity Injections”, or, opposite the heading “Loans”, or, opposite the heading “Previous Years’ Outputs”; and</w:t>
      </w:r>
    </w:p>
    <w:p w:rsidR="00847118" w:rsidRPr="00DE525C" w:rsidRDefault="00847118" w:rsidP="00847118">
      <w:pPr>
        <w:pStyle w:val="Notepara0"/>
        <w:jc w:val="left"/>
        <w:rPr>
          <w:sz w:val="18"/>
          <w:szCs w:val="18"/>
        </w:rPr>
      </w:pPr>
      <w:r w:rsidRPr="00DE525C">
        <w:rPr>
          <w:sz w:val="18"/>
          <w:szCs w:val="18"/>
        </w:rPr>
        <w:t>(b)</w:t>
      </w:r>
      <w:r w:rsidRPr="00DE525C">
        <w:rPr>
          <w:sz w:val="18"/>
          <w:szCs w:val="18"/>
        </w:rPr>
        <w:tab/>
        <w:t>for administered items, the actual appropriation item is the amount set out opposite an Outcome of an agency under the heading “New Administered Outcomes”.</w:t>
      </w:r>
    </w:p>
    <w:p w:rsidR="00847118" w:rsidRPr="00DE525C" w:rsidRDefault="00847118" w:rsidP="00847118">
      <w:pPr>
        <w:pStyle w:val="notemargin"/>
      </w:pPr>
      <w:r w:rsidRPr="00DE525C">
        <w:tab/>
        <w:t>No other amounts in the table have been amended.</w:t>
      </w:r>
    </w:p>
    <w:p w:rsidR="00847118" w:rsidRPr="00DE525C" w:rsidRDefault="00847118" w:rsidP="00847118">
      <w:pPr>
        <w:pStyle w:val="notemargin"/>
      </w:pPr>
      <w:r w:rsidRPr="00DE525C">
        <w:t>Note 2:</w:t>
      </w:r>
      <w:r w:rsidRPr="00DE525C">
        <w:tab/>
      </w:r>
      <w:r w:rsidRPr="00DE525C">
        <w:rPr>
          <w:i/>
        </w:rPr>
        <w:t>Financial Management and Accountability Act 1997 Determination</w:t>
      </w:r>
      <w:r w:rsidR="00DE525C">
        <w:rPr>
          <w:i/>
        </w:rPr>
        <w:t> </w:t>
      </w:r>
      <w:r w:rsidRPr="00DE525C">
        <w:rPr>
          <w:i/>
        </w:rPr>
        <w:t>2012/12 — Section</w:t>
      </w:r>
      <w:r w:rsidR="00DE525C">
        <w:rPr>
          <w:i/>
        </w:rPr>
        <w:t> </w:t>
      </w:r>
      <w:r w:rsidRPr="00DE525C">
        <w:rPr>
          <w:i/>
        </w:rPr>
        <w:t xml:space="preserve">32 (Transfer of Functions from </w:t>
      </w:r>
      <w:proofErr w:type="spellStart"/>
      <w:r w:rsidRPr="00DE525C">
        <w:rPr>
          <w:i/>
        </w:rPr>
        <w:t>ORER</w:t>
      </w:r>
      <w:proofErr w:type="spellEnd"/>
      <w:r w:rsidRPr="00DE525C">
        <w:rPr>
          <w:i/>
        </w:rPr>
        <w:t xml:space="preserve"> to </w:t>
      </w:r>
      <w:proofErr w:type="spellStart"/>
      <w:r w:rsidRPr="00DE525C">
        <w:rPr>
          <w:i/>
        </w:rPr>
        <w:t>CER</w:t>
      </w:r>
      <w:proofErr w:type="spellEnd"/>
      <w:r w:rsidRPr="00DE525C">
        <w:rPr>
          <w:i/>
        </w:rPr>
        <w:t>)</w:t>
      </w:r>
      <w:r w:rsidRPr="00DE525C">
        <w:t xml:space="preserve"> amended the amount alongside Equity Injections under the heading “Total”, to transfer an amount from the Office of the Renewable Energy Regulator to the newly established Clean Energy Regulator.</w:t>
      </w:r>
    </w:p>
    <w:p w:rsidR="00847118" w:rsidRPr="00DE525C" w:rsidRDefault="00847118" w:rsidP="00847118">
      <w:pPr>
        <w:pStyle w:val="notemargin"/>
      </w:pPr>
      <w:r w:rsidRPr="00DE525C">
        <w:tab/>
        <w:t>Due to a government decision functions for administering and regulating the national renewable energy target scheme to encourage increased renewable electricity generation were transferred from the Office of the Renewable Energy Regulator to the newly established Clean Energy Regulator.</w:t>
      </w:r>
    </w:p>
    <w:p w:rsidR="00847118" w:rsidRPr="00DE525C" w:rsidRDefault="00847118" w:rsidP="00847118">
      <w:pPr>
        <w:pStyle w:val="notemargin"/>
      </w:pPr>
      <w:r w:rsidRPr="00DE525C">
        <w:t>Note 3:</w:t>
      </w:r>
      <w:r w:rsidRPr="00DE525C">
        <w:tab/>
      </w:r>
      <w:r w:rsidRPr="00DE525C">
        <w:rPr>
          <w:i/>
        </w:rPr>
        <w:t>Financial Management and Accountability Act 1997 Determination</w:t>
      </w:r>
      <w:r w:rsidR="00DE525C">
        <w:rPr>
          <w:i/>
        </w:rPr>
        <w:t> </w:t>
      </w:r>
      <w:r w:rsidRPr="00DE525C">
        <w:rPr>
          <w:i/>
        </w:rPr>
        <w:t>2012/21 — Section</w:t>
      </w:r>
      <w:r w:rsidR="00DE525C">
        <w:rPr>
          <w:i/>
        </w:rPr>
        <w:t> </w:t>
      </w:r>
      <w:r w:rsidRPr="00DE525C">
        <w:rPr>
          <w:i/>
        </w:rPr>
        <w:t xml:space="preserve">32 (Transfer of Functions from </w:t>
      </w:r>
      <w:proofErr w:type="spellStart"/>
      <w:r w:rsidRPr="00DE525C">
        <w:rPr>
          <w:i/>
        </w:rPr>
        <w:t>ORER</w:t>
      </w:r>
      <w:proofErr w:type="spellEnd"/>
      <w:r w:rsidRPr="00DE525C">
        <w:rPr>
          <w:i/>
        </w:rPr>
        <w:t xml:space="preserve"> to </w:t>
      </w:r>
      <w:proofErr w:type="spellStart"/>
      <w:r w:rsidRPr="00DE525C">
        <w:rPr>
          <w:i/>
        </w:rPr>
        <w:t>CER</w:t>
      </w:r>
      <w:proofErr w:type="spellEnd"/>
      <w:r w:rsidRPr="00DE525C">
        <w:rPr>
          <w:i/>
        </w:rPr>
        <w:t>)</w:t>
      </w:r>
      <w:r w:rsidRPr="00DE525C">
        <w:t xml:space="preserve"> amended the amount alongside Equity Injections under the heading “Total”, due to a government decision to transfer functions regarding the administering and regulating of the national renewable energy target scheme to encourage increased renewable electricity generation were transferred from the Office of the Renewable Energy Regulator to </w:t>
      </w:r>
      <w:proofErr w:type="spellStart"/>
      <w:r w:rsidRPr="00DE525C">
        <w:t>CER</w:t>
      </w:r>
      <w:proofErr w:type="spellEnd"/>
      <w:r w:rsidRPr="00DE525C">
        <w:t>.</w:t>
      </w:r>
    </w:p>
    <w:p w:rsidR="00105F96" w:rsidRPr="00DE525C" w:rsidRDefault="00105F96" w:rsidP="00105F96">
      <w:pPr>
        <w:pStyle w:val="notemargin"/>
      </w:pPr>
      <w:r w:rsidRPr="00DE525C">
        <w:t>Note</w:t>
      </w:r>
      <w:r w:rsidR="005B6AEE" w:rsidRPr="00DE525C">
        <w:t xml:space="preserve"> </w:t>
      </w:r>
      <w:r w:rsidRPr="00DE525C">
        <w:t>1:</w:t>
      </w:r>
      <w:r w:rsidR="005B6AEE" w:rsidRPr="00DE525C">
        <w:tab/>
      </w:r>
      <w:r w:rsidRPr="00DE525C">
        <w:t xml:space="preserve">The table has been amended by determinations under the </w:t>
      </w:r>
      <w:r w:rsidRPr="00DE525C">
        <w:rPr>
          <w:i/>
        </w:rPr>
        <w:t>Financial Management and Accountability Act 1997</w:t>
      </w:r>
      <w:r w:rsidRPr="00DE525C">
        <w:t>. That determination has amended only the actual appropriation items:</w:t>
      </w:r>
    </w:p>
    <w:p w:rsidR="00105F96" w:rsidRPr="00DE525C" w:rsidRDefault="00105F96" w:rsidP="00105F96">
      <w:pPr>
        <w:pStyle w:val="Notepara0"/>
        <w:jc w:val="left"/>
        <w:rPr>
          <w:sz w:val="18"/>
          <w:szCs w:val="18"/>
        </w:rPr>
      </w:pPr>
      <w:r w:rsidRPr="00DE525C">
        <w:rPr>
          <w:sz w:val="18"/>
          <w:szCs w:val="18"/>
        </w:rPr>
        <w:t>(a)</w:t>
      </w:r>
      <w:r w:rsidRPr="00DE525C">
        <w:rPr>
          <w:sz w:val="18"/>
          <w:szCs w:val="18"/>
        </w:rPr>
        <w:tab/>
        <w:t>for other departmental items, the actual appropriation item is the amount in relation to an agency opposite the heading “Equity Injections”, or, opposite the heading “Loans”, or, opposite the heading “Previous Years’ Outputs”; and</w:t>
      </w:r>
    </w:p>
    <w:p w:rsidR="00105F96" w:rsidRPr="00DE525C" w:rsidRDefault="00105F96" w:rsidP="00105F96">
      <w:pPr>
        <w:pStyle w:val="Notepara0"/>
        <w:jc w:val="left"/>
        <w:rPr>
          <w:sz w:val="18"/>
          <w:szCs w:val="18"/>
        </w:rPr>
      </w:pPr>
      <w:r w:rsidRPr="00DE525C">
        <w:rPr>
          <w:sz w:val="18"/>
          <w:szCs w:val="18"/>
        </w:rPr>
        <w:lastRenderedPageBreak/>
        <w:t>(b)</w:t>
      </w:r>
      <w:r w:rsidRPr="00DE525C">
        <w:rPr>
          <w:sz w:val="18"/>
          <w:szCs w:val="18"/>
        </w:rPr>
        <w:tab/>
        <w:t>for administered items, the actual appropriation item is the amount set out opposite an Outcome of an agency under the heading “New Administered Outcomes”; and</w:t>
      </w:r>
    </w:p>
    <w:p w:rsidR="00105F96" w:rsidRPr="00DE525C" w:rsidRDefault="00105F96" w:rsidP="00105F96">
      <w:pPr>
        <w:pStyle w:val="notemargin"/>
      </w:pPr>
      <w:r w:rsidRPr="00DE525C">
        <w:tab/>
        <w:t>No other amounts in the table have been amended.</w:t>
      </w:r>
    </w:p>
    <w:p w:rsidR="00105F96" w:rsidRPr="00DE525C" w:rsidRDefault="00105F96" w:rsidP="00105F96">
      <w:pPr>
        <w:pStyle w:val="notemargin"/>
      </w:pPr>
      <w:r w:rsidRPr="00DE525C">
        <w:t>Note 2:</w:t>
      </w:r>
      <w:r w:rsidRPr="00DE525C">
        <w:tab/>
      </w:r>
      <w:r w:rsidRPr="00DE525C">
        <w:rPr>
          <w:i/>
        </w:rPr>
        <w:t>Financial Management and Accountability Act 1997 Determination</w:t>
      </w:r>
      <w:r w:rsidR="00DE525C">
        <w:rPr>
          <w:i/>
        </w:rPr>
        <w:t> </w:t>
      </w:r>
      <w:r w:rsidRPr="00DE525C">
        <w:rPr>
          <w:i/>
        </w:rPr>
        <w:t>2012/12 — Section</w:t>
      </w:r>
      <w:r w:rsidR="00DE525C">
        <w:rPr>
          <w:i/>
        </w:rPr>
        <w:t> </w:t>
      </w:r>
      <w:r w:rsidRPr="00DE525C">
        <w:rPr>
          <w:i/>
        </w:rPr>
        <w:t xml:space="preserve">32 (Transfer of Functions from </w:t>
      </w:r>
      <w:proofErr w:type="spellStart"/>
      <w:r w:rsidRPr="00DE525C">
        <w:rPr>
          <w:i/>
        </w:rPr>
        <w:t>ORER</w:t>
      </w:r>
      <w:proofErr w:type="spellEnd"/>
      <w:r w:rsidRPr="00DE525C">
        <w:rPr>
          <w:i/>
        </w:rPr>
        <w:t xml:space="preserve"> to </w:t>
      </w:r>
      <w:proofErr w:type="spellStart"/>
      <w:r w:rsidRPr="00DE525C">
        <w:rPr>
          <w:i/>
        </w:rPr>
        <w:t>CER</w:t>
      </w:r>
      <w:proofErr w:type="spellEnd"/>
      <w:r w:rsidRPr="00DE525C">
        <w:rPr>
          <w:i/>
        </w:rPr>
        <w:t>)</w:t>
      </w:r>
      <w:r w:rsidRPr="00DE525C">
        <w:t xml:space="preserve"> amended the amount alongside Equity Injections under the heading “Total”, to transfer an amount from the Office of the Renewable Energy Regulator to the newly established Clean Energy Regulator.</w:t>
      </w:r>
    </w:p>
    <w:p w:rsidR="00105F96" w:rsidRPr="00DE525C" w:rsidRDefault="00105F96" w:rsidP="00105F96">
      <w:pPr>
        <w:pStyle w:val="notemargin"/>
        <w:rPr>
          <w:color w:val="000000"/>
        </w:rPr>
      </w:pPr>
      <w:r w:rsidRPr="00DE525C">
        <w:tab/>
        <w:t>Due to a government decision f</w:t>
      </w:r>
      <w:r w:rsidRPr="00DE525C">
        <w:rPr>
          <w:color w:val="000000"/>
        </w:rPr>
        <w:t>unctions for administering and regulating the national renewable energy target scheme to encourage increased renewable electricity generation were transferred from the Office of the Renewable Energy Regulator to the newly established Clean Energy Regulator.</w:t>
      </w:r>
    </w:p>
    <w:p w:rsidR="00105F96" w:rsidRPr="00DE525C" w:rsidRDefault="00105F96"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BD3FE9" w:rsidRPr="00DE525C" w:rsidTr="00522F4B">
        <w:trPr>
          <w:tblHeader/>
        </w:trPr>
        <w:tc>
          <w:tcPr>
            <w:tcW w:w="7116" w:type="dxa"/>
            <w:gridSpan w:val="5"/>
          </w:tcPr>
          <w:p w:rsidR="00BD3FE9" w:rsidRPr="00DE525C" w:rsidRDefault="00BD3FE9" w:rsidP="00522F4B">
            <w:pPr>
              <w:pStyle w:val="FinTableHeadingCenteredBold"/>
              <w:pageBreakBefore/>
              <w:rPr>
                <w:lang w:eastAsia="en-AU"/>
              </w:rPr>
            </w:pPr>
            <w:bookmarkStart w:id="36" w:name="DEFENCE"/>
            <w:bookmarkEnd w:id="36"/>
            <w:r w:rsidRPr="00DE525C">
              <w:rPr>
                <w:lang w:eastAsia="en-AU"/>
              </w:rPr>
              <w:lastRenderedPageBreak/>
              <w:t>Defence PORTFOLIO</w:t>
            </w:r>
          </w:p>
          <w:p w:rsidR="00BD3FE9" w:rsidRPr="00DE525C" w:rsidRDefault="00BD3FE9" w:rsidP="00636E55">
            <w:pPr>
              <w:pStyle w:val="FinTableHeadingCenteredBold"/>
              <w:rPr>
                <w:lang w:eastAsia="en-AU"/>
              </w:rPr>
            </w:pPr>
            <w:r w:rsidRPr="00DE525C">
              <w:rPr>
                <w:lang w:eastAsia="en-AU"/>
              </w:rPr>
              <w:t>SUMMARY</w:t>
            </w:r>
          </w:p>
          <w:p w:rsidR="00BD3FE9" w:rsidRPr="00DE525C" w:rsidRDefault="00BD3FE9" w:rsidP="00636E55">
            <w:pPr>
              <w:pStyle w:val="KeyLight"/>
              <w:rPr>
                <w:lang w:eastAsia="en-AU"/>
              </w:rPr>
            </w:pPr>
            <w:r w:rsidRPr="00DE525C">
              <w:rPr>
                <w:lang w:eastAsia="en-AU"/>
              </w:rPr>
              <w:t>Summary of Appropriations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rHeight w:val="70"/>
          <w:tblHeader/>
        </w:trPr>
        <w:tc>
          <w:tcPr>
            <w:tcW w:w="2808"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r>
      <w:tr w:rsidR="00BD3FE9" w:rsidRPr="00DE525C" w:rsidTr="00522F4B">
        <w:trPr>
          <w:trHeight w:val="740"/>
          <w:tblHeader/>
        </w:trPr>
        <w:tc>
          <w:tcPr>
            <w:tcW w:w="2808" w:type="dxa"/>
            <w:tcBorders>
              <w:top w:val="single" w:sz="4" w:space="0" w:color="auto"/>
              <w:bottom w:val="single" w:sz="4" w:space="0" w:color="auto"/>
            </w:tcBorders>
            <w:vAlign w:val="center"/>
          </w:tcPr>
          <w:p w:rsidR="00BD3FE9" w:rsidRPr="00DE525C" w:rsidRDefault="00BD3FE9" w:rsidP="00636E55">
            <w:pPr>
              <w:pStyle w:val="FinTableLeft"/>
              <w:rPr>
                <w:lang w:eastAsia="en-AU"/>
              </w:rPr>
            </w:pPr>
          </w:p>
          <w:p w:rsidR="00BD3FE9" w:rsidRPr="00DE525C" w:rsidRDefault="00BD3FE9" w:rsidP="00636E55">
            <w:pPr>
              <w:pStyle w:val="FinTableLeft"/>
              <w:rPr>
                <w:lang w:eastAsia="en-AU"/>
              </w:rPr>
            </w:pPr>
          </w:p>
          <w:p w:rsidR="00BD3FE9" w:rsidRPr="00DE525C" w:rsidRDefault="00BD3FE9" w:rsidP="00636E55">
            <w:pPr>
              <w:pStyle w:val="FinTableLeft"/>
              <w:rPr>
                <w:lang w:eastAsia="en-AU"/>
              </w:rPr>
            </w:pPr>
          </w:p>
          <w:p w:rsidR="00BD3FE9" w:rsidRPr="00DE525C" w:rsidRDefault="00BD3FE9" w:rsidP="00636E55">
            <w:pPr>
              <w:pStyle w:val="FinTableLeft"/>
              <w:rPr>
                <w:lang w:eastAsia="en-AU"/>
              </w:rPr>
            </w:pPr>
            <w:r w:rsidRPr="00DE525C">
              <w:rPr>
                <w:lang w:eastAsia="en-AU"/>
              </w:rPr>
              <w:t>Entity</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 xml:space="preserve"> 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Non</w:t>
            </w:r>
            <w:r w:rsidR="00DE525C">
              <w:rPr>
                <w:lang w:eastAsia="en-AU"/>
              </w:rPr>
              <w:noBreakHyphen/>
            </w:r>
          </w:p>
          <w:p w:rsidR="00BD3FE9" w:rsidRPr="00DE525C" w:rsidRDefault="00BD3FE9" w:rsidP="00636E55">
            <w:pPr>
              <w:pStyle w:val="FinTableRight"/>
              <w:rPr>
                <w:lang w:eastAsia="en-AU"/>
              </w:rPr>
            </w:pPr>
            <w:r w:rsidRPr="00DE525C">
              <w:rPr>
                <w:lang w:eastAsia="en-AU"/>
              </w:rPr>
              <w:t>operating</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2808" w:type="dxa"/>
            <w:tcBorders>
              <w:top w:val="single" w:sz="4" w:space="0" w:color="auto"/>
            </w:tcBorders>
          </w:tcPr>
          <w:p w:rsidR="00BD3FE9" w:rsidRPr="00DE525C" w:rsidRDefault="00BD3FE9" w:rsidP="00636E55">
            <w:pPr>
              <w:pStyle w:val="FinTableRight"/>
              <w:rPr>
                <w:lang w:eastAsia="en-AU"/>
              </w:rPr>
            </w:pP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rPr>
          <w:tblHeader/>
        </w:trPr>
        <w:tc>
          <w:tcPr>
            <w:tcW w:w="2808"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Department of Defence</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2,909,317</w:t>
            </w:r>
          </w:p>
        </w:tc>
        <w:tc>
          <w:tcPr>
            <w:tcW w:w="1077" w:type="dxa"/>
          </w:tcPr>
          <w:p w:rsidR="00BD3FE9" w:rsidRPr="00DE525C" w:rsidRDefault="00BD3FE9" w:rsidP="00522F4B">
            <w:pPr>
              <w:pStyle w:val="FinTableRight"/>
              <w:keepNext/>
              <w:rPr>
                <w:lang w:eastAsia="en-AU"/>
              </w:rPr>
            </w:pPr>
            <w:r w:rsidRPr="00DE525C">
              <w:rPr>
                <w:lang w:eastAsia="en-AU"/>
              </w:rPr>
              <w:t>2,909,317</w:t>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3,690,961</w:t>
            </w:r>
          </w:p>
        </w:tc>
        <w:tc>
          <w:tcPr>
            <w:tcW w:w="1077" w:type="dxa"/>
          </w:tcPr>
          <w:p w:rsidR="00BD3FE9" w:rsidRPr="00DE525C" w:rsidRDefault="00BD3FE9" w:rsidP="00522F4B">
            <w:pPr>
              <w:pStyle w:val="FinTableRightItalic"/>
              <w:keepNext/>
              <w:rPr>
                <w:lang w:eastAsia="en-AU"/>
              </w:rPr>
            </w:pPr>
            <w:r w:rsidRPr="00DE525C">
              <w:rPr>
                <w:lang w:eastAsia="en-AU"/>
              </w:rPr>
              <w:t>3,690,961</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tcPr>
          <w:p w:rsidR="00BD3FE9" w:rsidRPr="00DE525C" w:rsidRDefault="00BD3FE9" w:rsidP="00522F4B">
            <w:pPr>
              <w:pStyle w:val="FinTableLeftItalic"/>
              <w:keepNext/>
              <w:rPr>
                <w:lang w:eastAsia="en-AU"/>
              </w:rPr>
            </w:pPr>
            <w:r w:rsidRPr="00DE525C">
              <w:rPr>
                <w:lang w:eastAsia="en-AU"/>
              </w:rPr>
              <w:t>Payments to CAC Act bodies:</w:t>
            </w:r>
          </w:p>
        </w:tc>
        <w:tc>
          <w:tcPr>
            <w:tcW w:w="1077" w:type="dxa"/>
          </w:tcPr>
          <w:p w:rsidR="00BD3FE9" w:rsidRPr="00DE525C" w:rsidRDefault="00BD3FE9" w:rsidP="00522F4B">
            <w:pPr>
              <w:pStyle w:val="FinTableRight"/>
              <w:keepNext/>
              <w:rPr>
                <w:lang w:eastAsia="en-AU"/>
              </w:rPr>
            </w:pPr>
          </w:p>
        </w:tc>
        <w:tc>
          <w:tcPr>
            <w:tcW w:w="1077" w:type="dxa"/>
          </w:tcPr>
          <w:p w:rsidR="00BD3FE9" w:rsidRPr="00DE525C" w:rsidRDefault="00BD3FE9" w:rsidP="00522F4B">
            <w:pPr>
              <w:pStyle w:val="FinTableRight"/>
              <w:keepNext/>
              <w:rPr>
                <w:lang w:eastAsia="en-AU"/>
              </w:rPr>
            </w:pPr>
          </w:p>
        </w:tc>
        <w:tc>
          <w:tcPr>
            <w:tcW w:w="1077" w:type="dxa"/>
          </w:tcPr>
          <w:p w:rsidR="00BD3FE9" w:rsidRPr="00DE525C" w:rsidRDefault="00BD3FE9" w:rsidP="00522F4B">
            <w:pPr>
              <w:pStyle w:val="FinTableRight"/>
              <w:keepNext/>
              <w:rPr>
                <w:lang w:eastAsia="en-AU"/>
              </w:rPr>
            </w:pPr>
          </w:p>
        </w:tc>
        <w:tc>
          <w:tcPr>
            <w:tcW w:w="1077" w:type="dxa"/>
          </w:tcPr>
          <w:p w:rsidR="00BD3FE9" w:rsidRPr="00DE525C" w:rsidRDefault="00BD3FE9" w:rsidP="00522F4B">
            <w:pPr>
              <w:pStyle w:val="FinTableRight"/>
              <w:keepNext/>
              <w:rPr>
                <w:lang w:eastAsia="en-AU"/>
              </w:rPr>
            </w:pPr>
          </w:p>
        </w:tc>
      </w:tr>
      <w:tr w:rsidR="00BD3FE9" w:rsidRPr="00DE525C" w:rsidTr="00522F4B">
        <w:tc>
          <w:tcPr>
            <w:tcW w:w="2808" w:type="dxa"/>
          </w:tcPr>
          <w:p w:rsidR="00BD3FE9" w:rsidRPr="00DE525C" w:rsidRDefault="00BD3FE9" w:rsidP="00522F4B">
            <w:pPr>
              <w:pStyle w:val="FinTableSpacerRow"/>
              <w:keepNext/>
              <w:keepLines/>
              <w:rPr>
                <w:lang w:eastAsia="en-AU"/>
              </w:rPr>
            </w:pPr>
          </w:p>
        </w:tc>
        <w:tc>
          <w:tcPr>
            <w:tcW w:w="1077" w:type="dxa"/>
          </w:tcPr>
          <w:p w:rsidR="00BD3FE9" w:rsidRPr="00DE525C" w:rsidRDefault="00BD3FE9" w:rsidP="00522F4B">
            <w:pPr>
              <w:pStyle w:val="FinTableSpacerRow"/>
              <w:keepNext/>
              <w:keepLines/>
              <w:rPr>
                <w:lang w:eastAsia="en-AU"/>
              </w:rPr>
            </w:pPr>
          </w:p>
        </w:tc>
        <w:tc>
          <w:tcPr>
            <w:tcW w:w="1077" w:type="dxa"/>
          </w:tcPr>
          <w:p w:rsidR="00BD3FE9" w:rsidRPr="00DE525C" w:rsidRDefault="00BD3FE9" w:rsidP="00522F4B">
            <w:pPr>
              <w:pStyle w:val="FinTableSpacerRow"/>
              <w:keepNext/>
              <w:keepLines/>
              <w:rPr>
                <w:lang w:eastAsia="en-AU"/>
              </w:rPr>
            </w:pPr>
          </w:p>
        </w:tc>
        <w:tc>
          <w:tcPr>
            <w:tcW w:w="1077" w:type="dxa"/>
          </w:tcPr>
          <w:p w:rsidR="00BD3FE9" w:rsidRPr="00DE525C" w:rsidRDefault="00BD3FE9" w:rsidP="00522F4B">
            <w:pPr>
              <w:pStyle w:val="FinTableSpacerRow"/>
              <w:keepNext/>
              <w:keepLines/>
              <w:rPr>
                <w:lang w:eastAsia="en-AU"/>
              </w:rPr>
            </w:pPr>
          </w:p>
        </w:tc>
        <w:tc>
          <w:tcPr>
            <w:tcW w:w="1077" w:type="dxa"/>
          </w:tcPr>
          <w:p w:rsidR="00BD3FE9" w:rsidRPr="00DE525C" w:rsidRDefault="00BD3FE9" w:rsidP="00522F4B">
            <w:pPr>
              <w:pStyle w:val="FinTableSpacerRow"/>
              <w:keepNext/>
              <w:keepLines/>
              <w:rPr>
                <w:lang w:eastAsia="en-AU"/>
              </w:rPr>
            </w:pPr>
          </w:p>
        </w:tc>
      </w:tr>
      <w:tr w:rsidR="00BD3FE9" w:rsidRPr="00DE525C" w:rsidTr="00522F4B">
        <w:tc>
          <w:tcPr>
            <w:tcW w:w="2808" w:type="dxa"/>
            <w:vMerge w:val="restart"/>
          </w:tcPr>
          <w:p w:rsidR="00BD3FE9" w:rsidRPr="00DE525C" w:rsidRDefault="00BD3FE9" w:rsidP="00522F4B">
            <w:pPr>
              <w:pStyle w:val="FinTableLeftIndent"/>
              <w:keepNext/>
              <w:rPr>
                <w:lang w:eastAsia="en-AU"/>
              </w:rPr>
            </w:pPr>
            <w:r w:rsidRPr="00DE525C">
              <w:rPr>
                <w:lang w:eastAsia="en-AU"/>
              </w:rPr>
              <w:t>Defence Housing Australia</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r>
      <w:tr w:rsidR="00BD3FE9" w:rsidRPr="00DE525C" w:rsidTr="00522F4B">
        <w:tc>
          <w:tcPr>
            <w:tcW w:w="2808" w:type="dxa"/>
            <w:vMerge/>
          </w:tcPr>
          <w:p w:rsidR="00BD3FE9" w:rsidRPr="00DE525C" w:rsidRDefault="00BD3FE9" w:rsidP="00522F4B">
            <w:pPr>
              <w:pStyle w:val="FinTableLeftInden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44,100</w:t>
            </w:r>
          </w:p>
        </w:tc>
        <w:tc>
          <w:tcPr>
            <w:tcW w:w="1077" w:type="dxa"/>
          </w:tcPr>
          <w:p w:rsidR="00BD3FE9" w:rsidRPr="00DE525C" w:rsidRDefault="00BD3FE9" w:rsidP="00522F4B">
            <w:pPr>
              <w:pStyle w:val="FinTableRightItalic"/>
              <w:keepNext/>
              <w:rPr>
                <w:lang w:eastAsia="en-AU"/>
              </w:rPr>
            </w:pPr>
            <w:r w:rsidRPr="00DE525C">
              <w:rPr>
                <w:lang w:eastAsia="en-AU"/>
              </w:rPr>
              <w:t>44,100</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Department of Veterans’ Affairs</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6,626</w:t>
            </w:r>
          </w:p>
        </w:tc>
        <w:tc>
          <w:tcPr>
            <w:tcW w:w="1077" w:type="dxa"/>
          </w:tcPr>
          <w:p w:rsidR="00BD3FE9" w:rsidRPr="00DE525C" w:rsidRDefault="00BD3FE9" w:rsidP="00522F4B">
            <w:pPr>
              <w:pStyle w:val="FinTableRight"/>
              <w:keepNext/>
              <w:rPr>
                <w:lang w:eastAsia="en-AU"/>
              </w:rPr>
            </w:pPr>
            <w:r w:rsidRPr="00DE525C">
              <w:rPr>
                <w:lang w:eastAsia="en-AU"/>
              </w:rPr>
              <w:t>6,626</w:t>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27,920</w:t>
            </w:r>
          </w:p>
        </w:tc>
        <w:tc>
          <w:tcPr>
            <w:tcW w:w="1077" w:type="dxa"/>
          </w:tcPr>
          <w:p w:rsidR="00BD3FE9" w:rsidRPr="00DE525C" w:rsidRDefault="00BD3FE9" w:rsidP="00522F4B">
            <w:pPr>
              <w:pStyle w:val="FinTableRightItalic"/>
              <w:keepNext/>
              <w:rPr>
                <w:lang w:eastAsia="en-AU"/>
              </w:rPr>
            </w:pPr>
            <w:r w:rsidRPr="00DE525C">
              <w:rPr>
                <w:lang w:eastAsia="en-AU"/>
              </w:rPr>
              <w:t>27,920</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tcPr>
          <w:p w:rsidR="00BD3FE9" w:rsidRPr="00DE525C" w:rsidRDefault="00BD3FE9" w:rsidP="00522F4B">
            <w:pPr>
              <w:pStyle w:val="FinTableLeftItalic"/>
              <w:keepNext/>
              <w:rPr>
                <w:lang w:eastAsia="en-AU"/>
              </w:rPr>
            </w:pPr>
            <w:r w:rsidRPr="00DE525C">
              <w:rPr>
                <w:lang w:eastAsia="en-AU"/>
              </w:rPr>
              <w:t>Payments to CAC Act bodies:</w:t>
            </w:r>
          </w:p>
        </w:tc>
        <w:tc>
          <w:tcPr>
            <w:tcW w:w="1077" w:type="dxa"/>
          </w:tcPr>
          <w:p w:rsidR="00BD3FE9" w:rsidRPr="00DE525C" w:rsidRDefault="00BD3FE9" w:rsidP="00522F4B">
            <w:pPr>
              <w:pStyle w:val="FinTableRight"/>
              <w:keepNext/>
              <w:rPr>
                <w:lang w:eastAsia="en-AU"/>
              </w:rPr>
            </w:pPr>
          </w:p>
        </w:tc>
        <w:tc>
          <w:tcPr>
            <w:tcW w:w="1077" w:type="dxa"/>
          </w:tcPr>
          <w:p w:rsidR="00BD3FE9" w:rsidRPr="00DE525C" w:rsidRDefault="00BD3FE9" w:rsidP="00522F4B">
            <w:pPr>
              <w:pStyle w:val="FinTableRight"/>
              <w:keepNext/>
              <w:rPr>
                <w:lang w:eastAsia="en-AU"/>
              </w:rPr>
            </w:pPr>
          </w:p>
        </w:tc>
        <w:tc>
          <w:tcPr>
            <w:tcW w:w="1077" w:type="dxa"/>
          </w:tcPr>
          <w:p w:rsidR="00BD3FE9" w:rsidRPr="00DE525C" w:rsidRDefault="00BD3FE9" w:rsidP="00522F4B">
            <w:pPr>
              <w:pStyle w:val="FinTableRight"/>
              <w:keepNext/>
              <w:rPr>
                <w:lang w:eastAsia="en-AU"/>
              </w:rPr>
            </w:pPr>
          </w:p>
        </w:tc>
        <w:tc>
          <w:tcPr>
            <w:tcW w:w="1077" w:type="dxa"/>
          </w:tcPr>
          <w:p w:rsidR="00BD3FE9" w:rsidRPr="00DE525C" w:rsidRDefault="00BD3FE9" w:rsidP="00522F4B">
            <w:pPr>
              <w:pStyle w:val="FinTableRight"/>
              <w:keepNext/>
              <w:rPr>
                <w:lang w:eastAsia="en-AU"/>
              </w:rPr>
            </w:pPr>
          </w:p>
        </w:tc>
      </w:tr>
      <w:tr w:rsidR="00BD3FE9" w:rsidRPr="00DE525C" w:rsidTr="00522F4B">
        <w:tc>
          <w:tcPr>
            <w:tcW w:w="2808" w:type="dxa"/>
          </w:tcPr>
          <w:p w:rsidR="00BD3FE9" w:rsidRPr="00DE525C" w:rsidRDefault="00BD3FE9" w:rsidP="00522F4B">
            <w:pPr>
              <w:pStyle w:val="FinTableSpacerRow"/>
              <w:keepNext/>
              <w:keepLines/>
              <w:rPr>
                <w:lang w:eastAsia="en-AU"/>
              </w:rPr>
            </w:pPr>
          </w:p>
        </w:tc>
        <w:tc>
          <w:tcPr>
            <w:tcW w:w="1077" w:type="dxa"/>
          </w:tcPr>
          <w:p w:rsidR="00BD3FE9" w:rsidRPr="00DE525C" w:rsidRDefault="00BD3FE9" w:rsidP="00522F4B">
            <w:pPr>
              <w:pStyle w:val="FinTableSpacerRow"/>
              <w:keepNext/>
              <w:keepLines/>
              <w:rPr>
                <w:lang w:eastAsia="en-AU"/>
              </w:rPr>
            </w:pPr>
          </w:p>
        </w:tc>
        <w:tc>
          <w:tcPr>
            <w:tcW w:w="1077" w:type="dxa"/>
          </w:tcPr>
          <w:p w:rsidR="00BD3FE9" w:rsidRPr="00DE525C" w:rsidRDefault="00BD3FE9" w:rsidP="00522F4B">
            <w:pPr>
              <w:pStyle w:val="FinTableSpacerRow"/>
              <w:keepNext/>
              <w:keepLines/>
              <w:rPr>
                <w:lang w:eastAsia="en-AU"/>
              </w:rPr>
            </w:pPr>
          </w:p>
        </w:tc>
        <w:tc>
          <w:tcPr>
            <w:tcW w:w="1077" w:type="dxa"/>
          </w:tcPr>
          <w:p w:rsidR="00BD3FE9" w:rsidRPr="00DE525C" w:rsidRDefault="00BD3FE9" w:rsidP="00522F4B">
            <w:pPr>
              <w:pStyle w:val="FinTableSpacerRow"/>
              <w:keepNext/>
              <w:keepLines/>
              <w:rPr>
                <w:lang w:eastAsia="en-AU"/>
              </w:rPr>
            </w:pPr>
          </w:p>
        </w:tc>
        <w:tc>
          <w:tcPr>
            <w:tcW w:w="1077" w:type="dxa"/>
          </w:tcPr>
          <w:p w:rsidR="00BD3FE9" w:rsidRPr="00DE525C" w:rsidRDefault="00BD3FE9" w:rsidP="00522F4B">
            <w:pPr>
              <w:pStyle w:val="FinTableSpacerRow"/>
              <w:keepNext/>
              <w:keepLines/>
              <w:rPr>
                <w:lang w:eastAsia="en-AU"/>
              </w:rPr>
            </w:pPr>
          </w:p>
        </w:tc>
      </w:tr>
      <w:tr w:rsidR="00BD3FE9" w:rsidRPr="00DE525C" w:rsidTr="00522F4B">
        <w:tc>
          <w:tcPr>
            <w:tcW w:w="2808" w:type="dxa"/>
            <w:vMerge w:val="restart"/>
          </w:tcPr>
          <w:p w:rsidR="00BD3FE9" w:rsidRPr="00DE525C" w:rsidRDefault="00BD3FE9" w:rsidP="00522F4B">
            <w:pPr>
              <w:pStyle w:val="FinTableLeftIndent"/>
              <w:keepNext/>
              <w:rPr>
                <w:lang w:eastAsia="en-AU"/>
              </w:rPr>
            </w:pPr>
            <w:r w:rsidRPr="00DE525C">
              <w:rPr>
                <w:lang w:eastAsia="en-AU"/>
              </w:rPr>
              <w:t>Australian War Memorial</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7,736</w:t>
            </w:r>
          </w:p>
        </w:tc>
        <w:tc>
          <w:tcPr>
            <w:tcW w:w="1077" w:type="dxa"/>
          </w:tcPr>
          <w:p w:rsidR="00BD3FE9" w:rsidRPr="00DE525C" w:rsidRDefault="00BD3FE9" w:rsidP="00522F4B">
            <w:pPr>
              <w:pStyle w:val="FinTableRight"/>
              <w:keepNext/>
              <w:rPr>
                <w:lang w:eastAsia="en-AU"/>
              </w:rPr>
            </w:pPr>
            <w:r w:rsidRPr="00DE525C">
              <w:rPr>
                <w:lang w:eastAsia="en-AU"/>
              </w:rPr>
              <w:t>7,736</w:t>
            </w:r>
          </w:p>
        </w:tc>
      </w:tr>
      <w:tr w:rsidR="00BD3FE9" w:rsidRPr="00DE525C" w:rsidTr="00522F4B">
        <w:tc>
          <w:tcPr>
            <w:tcW w:w="2808" w:type="dxa"/>
            <w:vMerge/>
          </w:tcPr>
          <w:p w:rsidR="00BD3FE9" w:rsidRPr="00DE525C" w:rsidRDefault="00BD3FE9" w:rsidP="00522F4B">
            <w:pPr>
              <w:pStyle w:val="FinTableLeftInden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7,209</w:t>
            </w:r>
          </w:p>
        </w:tc>
        <w:tc>
          <w:tcPr>
            <w:tcW w:w="1077" w:type="dxa"/>
          </w:tcPr>
          <w:p w:rsidR="00BD3FE9" w:rsidRPr="00DE525C" w:rsidRDefault="00BD3FE9" w:rsidP="00522F4B">
            <w:pPr>
              <w:pStyle w:val="FinTableRightItalic"/>
              <w:keepNext/>
              <w:rPr>
                <w:lang w:eastAsia="en-AU"/>
              </w:rPr>
            </w:pPr>
            <w:r w:rsidRPr="00DE525C">
              <w:rPr>
                <w:lang w:eastAsia="en-AU"/>
              </w:rPr>
              <w:t>7,209</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Defence</w:t>
            </w:r>
          </w:p>
        </w:tc>
        <w:tc>
          <w:tcPr>
            <w:tcW w:w="1077"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077"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077"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2,923,679</w:t>
            </w:r>
          </w:p>
        </w:tc>
        <w:tc>
          <w:tcPr>
            <w:tcW w:w="1077"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2,923,679</w:t>
            </w:r>
          </w:p>
        </w:tc>
      </w:tr>
      <w:tr w:rsidR="00BD3FE9" w:rsidRPr="00DE525C" w:rsidTr="00522F4B">
        <w:tc>
          <w:tcPr>
            <w:tcW w:w="2808" w:type="dxa"/>
            <w:vMerge/>
            <w:tcBorders>
              <w:bottom w:val="single" w:sz="2" w:space="0" w:color="auto"/>
            </w:tcBorders>
          </w:tcPr>
          <w:p w:rsidR="00BD3FE9" w:rsidRPr="00DE525C" w:rsidRDefault="00BD3FE9" w:rsidP="00522F4B">
            <w:pPr>
              <w:pStyle w:val="FinTableLeftBoldHanging"/>
              <w:keepNext/>
              <w:keepLines/>
              <w:rPr>
                <w:lang w:eastAsia="en-AU"/>
              </w:rPr>
            </w:pPr>
          </w:p>
        </w:tc>
        <w:tc>
          <w:tcPr>
            <w:tcW w:w="1077"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077"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077"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3,770,190</w:t>
            </w:r>
          </w:p>
        </w:tc>
        <w:tc>
          <w:tcPr>
            <w:tcW w:w="1077"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3,770,190</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Defence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r w:rsidRPr="00DE525C">
              <w:rPr>
                <w:lang w:eastAsia="en-AU"/>
              </w:rPr>
              <w:t>DEPARTMENT OF DEFENCE</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r w:rsidRPr="00DE525C">
              <w:rPr>
                <w:lang w:eastAsia="en-AU"/>
              </w:rPr>
              <w:t>2,909,317</w:t>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3,690,961</w:t>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Department of Defence</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2,909,317</w:t>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3,690,961</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Defence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Non</w:t>
            </w:r>
            <w:r w:rsidR="00DE525C">
              <w:rPr>
                <w:lang w:eastAsia="en-AU"/>
              </w:rPr>
              <w:noBreakHyphen/>
            </w:r>
            <w:r w:rsidRPr="00DE525C">
              <w:rPr>
                <w:lang w:eastAsia="en-AU"/>
              </w:rPr>
              <w:t>operating</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DEPARTMENT OF DEFENCE FOR PAYMENT TO</w:t>
            </w:r>
          </w:p>
          <w:p w:rsidR="00BD3FE9" w:rsidRPr="00DE525C" w:rsidRDefault="00BD3FE9" w:rsidP="00522F4B">
            <w:pPr>
              <w:pStyle w:val="FinTableLeftBoldItalCACName"/>
              <w:keepLines/>
              <w:rPr>
                <w:lang w:eastAsia="en-AU"/>
              </w:rPr>
            </w:pPr>
            <w:r w:rsidRPr="00DE525C">
              <w:rPr>
                <w:lang w:eastAsia="en-AU"/>
              </w:rPr>
              <w:t>DEFENCE HOUSING AUSTRALIA</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DE525C" w:rsidP="00522F4B">
            <w:pPr>
              <w:pStyle w:val="FinTableRight"/>
              <w:keepNext/>
              <w:rPr>
                <w:lang w:eastAsia="en-AU"/>
              </w:rPr>
            </w:pPr>
            <w:r>
              <w:rPr>
                <w:lang w:eastAsia="en-AU"/>
              </w:rPr>
              <w:noBreakHyphen/>
            </w:r>
          </w:p>
        </w:tc>
      </w:tr>
      <w:tr w:rsidR="00BD3FE9" w:rsidRPr="00DE525C" w:rsidTr="00522F4B">
        <w:tc>
          <w:tcPr>
            <w:tcW w:w="3612" w:type="dxa"/>
            <w:tcBorders>
              <w:bottom w:val="single" w:sz="2" w:space="0" w:color="auto"/>
            </w:tcBorders>
          </w:tcPr>
          <w:p w:rsidR="00BD3FE9" w:rsidRPr="00DE525C" w:rsidRDefault="00BD3FE9" w:rsidP="00522F4B">
            <w:pPr>
              <w:pStyle w:val="FinTableRight"/>
              <w:keepLines/>
              <w:rPr>
                <w:lang w:eastAsia="en-AU"/>
              </w:rPr>
            </w:pPr>
          </w:p>
        </w:tc>
        <w:tc>
          <w:tcPr>
            <w:tcW w:w="1168" w:type="dxa"/>
            <w:tcBorders>
              <w:bottom w:val="single" w:sz="2" w:space="0" w:color="auto"/>
            </w:tcBorders>
          </w:tcPr>
          <w:p w:rsidR="00BD3FE9" w:rsidRPr="00DE525C" w:rsidRDefault="00BD3FE9" w:rsidP="00522F4B">
            <w:pPr>
              <w:pStyle w:val="FinTableRight"/>
              <w:keepLines/>
              <w:rPr>
                <w:lang w:eastAsia="en-AU"/>
              </w:rPr>
            </w:pPr>
          </w:p>
        </w:tc>
        <w:tc>
          <w:tcPr>
            <w:tcW w:w="1168" w:type="dxa"/>
            <w:tcBorders>
              <w:bottom w:val="single" w:sz="2" w:space="0" w:color="auto"/>
            </w:tcBorders>
          </w:tcPr>
          <w:p w:rsidR="00BD3FE9" w:rsidRPr="00DE525C" w:rsidRDefault="00BD3FE9" w:rsidP="00522F4B">
            <w:pPr>
              <w:pStyle w:val="FinTableRight"/>
              <w:keepLines/>
              <w:rPr>
                <w:lang w:eastAsia="en-AU"/>
              </w:rPr>
            </w:pP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44,100</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Defence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r w:rsidRPr="00DE525C">
              <w:rPr>
                <w:lang w:eastAsia="en-AU"/>
              </w:rPr>
              <w:t>DEPARTMENT OF VETERANS’ AFFAIRS</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r w:rsidRPr="00DE525C">
              <w:rPr>
                <w:lang w:eastAsia="en-AU"/>
              </w:rPr>
              <w:t>6,626</w:t>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27,920</w:t>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Department of Veterans’ Affairs</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6,626</w:t>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27,920</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Defence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Non</w:t>
            </w:r>
            <w:r w:rsidR="00DE525C">
              <w:rPr>
                <w:lang w:eastAsia="en-AU"/>
              </w:rPr>
              <w:noBreakHyphen/>
            </w:r>
            <w:r w:rsidRPr="00DE525C">
              <w:rPr>
                <w:lang w:eastAsia="en-AU"/>
              </w:rPr>
              <w:t>operating</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DEPARTMENT OF VETERANS’ AFFAIRS FOR PAYMENT TO</w:t>
            </w:r>
          </w:p>
          <w:p w:rsidR="00BD3FE9" w:rsidRPr="00DE525C" w:rsidRDefault="00BD3FE9" w:rsidP="00522F4B">
            <w:pPr>
              <w:pStyle w:val="FinTableLeftBoldItalCACName"/>
              <w:keepLines/>
              <w:rPr>
                <w:lang w:eastAsia="en-AU"/>
              </w:rPr>
            </w:pPr>
            <w:r w:rsidRPr="00DE525C">
              <w:rPr>
                <w:lang w:eastAsia="en-AU"/>
              </w:rPr>
              <w:t>AUSTRALIAN WAR MEMORIAL</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r w:rsidRPr="00DE525C">
              <w:rPr>
                <w:lang w:eastAsia="en-AU"/>
              </w:rPr>
              <w:t>7,736</w:t>
            </w:r>
          </w:p>
        </w:tc>
      </w:tr>
      <w:tr w:rsidR="00BD3FE9" w:rsidRPr="00DE525C" w:rsidTr="00522F4B">
        <w:tc>
          <w:tcPr>
            <w:tcW w:w="3612" w:type="dxa"/>
            <w:tcBorders>
              <w:bottom w:val="single" w:sz="2" w:space="0" w:color="auto"/>
            </w:tcBorders>
          </w:tcPr>
          <w:p w:rsidR="00BD3FE9" w:rsidRPr="00DE525C" w:rsidRDefault="00BD3FE9" w:rsidP="00522F4B">
            <w:pPr>
              <w:pStyle w:val="FinTableRight"/>
              <w:keepLines/>
              <w:rPr>
                <w:lang w:eastAsia="en-AU"/>
              </w:rPr>
            </w:pPr>
          </w:p>
        </w:tc>
        <w:tc>
          <w:tcPr>
            <w:tcW w:w="1168" w:type="dxa"/>
            <w:tcBorders>
              <w:bottom w:val="single" w:sz="2" w:space="0" w:color="auto"/>
            </w:tcBorders>
          </w:tcPr>
          <w:p w:rsidR="00BD3FE9" w:rsidRPr="00DE525C" w:rsidRDefault="00BD3FE9" w:rsidP="00522F4B">
            <w:pPr>
              <w:pStyle w:val="FinTableRight"/>
              <w:keepLines/>
              <w:rPr>
                <w:lang w:eastAsia="en-AU"/>
              </w:rPr>
            </w:pPr>
          </w:p>
        </w:tc>
        <w:tc>
          <w:tcPr>
            <w:tcW w:w="1168" w:type="dxa"/>
            <w:tcBorders>
              <w:bottom w:val="single" w:sz="2" w:space="0" w:color="auto"/>
            </w:tcBorders>
          </w:tcPr>
          <w:p w:rsidR="00BD3FE9" w:rsidRPr="00DE525C" w:rsidRDefault="00BD3FE9" w:rsidP="00522F4B">
            <w:pPr>
              <w:pStyle w:val="FinTableRight"/>
              <w:keepLines/>
              <w:rPr>
                <w:lang w:eastAsia="en-AU"/>
              </w:rPr>
            </w:pP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7,209</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BD3FE9" w:rsidRPr="00DE525C" w:rsidTr="00522F4B">
        <w:trPr>
          <w:tblHeader/>
        </w:trPr>
        <w:tc>
          <w:tcPr>
            <w:tcW w:w="7116" w:type="dxa"/>
            <w:gridSpan w:val="5"/>
          </w:tcPr>
          <w:p w:rsidR="00BD3FE9" w:rsidRPr="00DE525C" w:rsidRDefault="00BD3FE9" w:rsidP="00522F4B">
            <w:pPr>
              <w:pStyle w:val="FinTableHeadingCenteredBold"/>
              <w:pageBreakBefore/>
              <w:rPr>
                <w:lang w:eastAsia="en-AU"/>
              </w:rPr>
            </w:pPr>
            <w:bookmarkStart w:id="37" w:name="EEWR"/>
            <w:bookmarkEnd w:id="37"/>
            <w:r w:rsidRPr="00DE525C">
              <w:rPr>
                <w:lang w:eastAsia="en-AU"/>
              </w:rPr>
              <w:lastRenderedPageBreak/>
              <w:t>Education, Employment and Workplace Relations PORTFOLIO</w:t>
            </w:r>
          </w:p>
          <w:p w:rsidR="00BD3FE9" w:rsidRPr="00DE525C" w:rsidRDefault="00BD3FE9" w:rsidP="00636E55">
            <w:pPr>
              <w:pStyle w:val="FinTableHeadingCenteredBold"/>
              <w:rPr>
                <w:lang w:eastAsia="en-AU"/>
              </w:rPr>
            </w:pPr>
            <w:r w:rsidRPr="00DE525C">
              <w:rPr>
                <w:lang w:eastAsia="en-AU"/>
              </w:rPr>
              <w:t>SUMMARY</w:t>
            </w:r>
          </w:p>
          <w:p w:rsidR="00BD3FE9" w:rsidRPr="00DE525C" w:rsidRDefault="00BD3FE9" w:rsidP="00636E55">
            <w:pPr>
              <w:pStyle w:val="KeyLight"/>
              <w:rPr>
                <w:lang w:eastAsia="en-AU"/>
              </w:rPr>
            </w:pPr>
            <w:r w:rsidRPr="00DE525C">
              <w:rPr>
                <w:lang w:eastAsia="en-AU"/>
              </w:rPr>
              <w:t>Summary of Appropriations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rHeight w:val="70"/>
          <w:tblHeader/>
        </w:trPr>
        <w:tc>
          <w:tcPr>
            <w:tcW w:w="2808"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r>
      <w:tr w:rsidR="00BD3FE9" w:rsidRPr="00DE525C" w:rsidTr="00522F4B">
        <w:trPr>
          <w:trHeight w:val="740"/>
          <w:tblHeader/>
        </w:trPr>
        <w:tc>
          <w:tcPr>
            <w:tcW w:w="2808" w:type="dxa"/>
            <w:tcBorders>
              <w:top w:val="single" w:sz="4" w:space="0" w:color="auto"/>
              <w:bottom w:val="single" w:sz="4" w:space="0" w:color="auto"/>
            </w:tcBorders>
            <w:vAlign w:val="center"/>
          </w:tcPr>
          <w:p w:rsidR="00BD3FE9" w:rsidRPr="00DE525C" w:rsidRDefault="00BD3FE9" w:rsidP="00636E55">
            <w:pPr>
              <w:pStyle w:val="FinTableLeft"/>
              <w:rPr>
                <w:lang w:eastAsia="en-AU"/>
              </w:rPr>
            </w:pPr>
          </w:p>
          <w:p w:rsidR="00BD3FE9" w:rsidRPr="00DE525C" w:rsidRDefault="00BD3FE9" w:rsidP="00636E55">
            <w:pPr>
              <w:pStyle w:val="FinTableLeft"/>
              <w:rPr>
                <w:lang w:eastAsia="en-AU"/>
              </w:rPr>
            </w:pPr>
          </w:p>
          <w:p w:rsidR="00BD3FE9" w:rsidRPr="00DE525C" w:rsidRDefault="00BD3FE9" w:rsidP="00636E55">
            <w:pPr>
              <w:pStyle w:val="FinTableLeft"/>
              <w:rPr>
                <w:lang w:eastAsia="en-AU"/>
              </w:rPr>
            </w:pPr>
          </w:p>
          <w:p w:rsidR="00BD3FE9" w:rsidRPr="00DE525C" w:rsidRDefault="00BD3FE9" w:rsidP="00636E55">
            <w:pPr>
              <w:pStyle w:val="FinTableLeft"/>
              <w:rPr>
                <w:lang w:eastAsia="en-AU"/>
              </w:rPr>
            </w:pPr>
            <w:r w:rsidRPr="00DE525C">
              <w:rPr>
                <w:lang w:eastAsia="en-AU"/>
              </w:rPr>
              <w:t>Entity</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 xml:space="preserve"> 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Non</w:t>
            </w:r>
            <w:r w:rsidR="00DE525C">
              <w:rPr>
                <w:lang w:eastAsia="en-AU"/>
              </w:rPr>
              <w:noBreakHyphen/>
            </w:r>
          </w:p>
          <w:p w:rsidR="00BD3FE9" w:rsidRPr="00DE525C" w:rsidRDefault="00BD3FE9" w:rsidP="00636E55">
            <w:pPr>
              <w:pStyle w:val="FinTableRight"/>
              <w:rPr>
                <w:lang w:eastAsia="en-AU"/>
              </w:rPr>
            </w:pPr>
            <w:r w:rsidRPr="00DE525C">
              <w:rPr>
                <w:lang w:eastAsia="en-AU"/>
              </w:rPr>
              <w:t>operating</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2808" w:type="dxa"/>
            <w:tcBorders>
              <w:top w:val="single" w:sz="4" w:space="0" w:color="auto"/>
            </w:tcBorders>
          </w:tcPr>
          <w:p w:rsidR="00BD3FE9" w:rsidRPr="00DE525C" w:rsidRDefault="00BD3FE9" w:rsidP="00636E55">
            <w:pPr>
              <w:pStyle w:val="FinTableRight"/>
              <w:rPr>
                <w:lang w:eastAsia="en-AU"/>
              </w:rPr>
            </w:pP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rPr>
          <w:tblHeader/>
        </w:trPr>
        <w:tc>
          <w:tcPr>
            <w:tcW w:w="2808"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Department of Education, Employment and Workplace Relations</w:t>
            </w:r>
          </w:p>
        </w:tc>
        <w:tc>
          <w:tcPr>
            <w:tcW w:w="1077" w:type="dxa"/>
          </w:tcPr>
          <w:p w:rsidR="00BD3FE9" w:rsidRPr="00DE525C" w:rsidRDefault="00BD3FE9" w:rsidP="00522F4B">
            <w:pPr>
              <w:pStyle w:val="FinTableRight"/>
              <w:keepNext/>
              <w:rPr>
                <w:lang w:eastAsia="en-AU"/>
              </w:rPr>
            </w:pPr>
            <w:r w:rsidRPr="00DE525C">
              <w:rPr>
                <w:lang w:eastAsia="en-AU"/>
              </w:rPr>
              <w:t>285,077</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11,357</w:t>
            </w:r>
          </w:p>
        </w:tc>
        <w:tc>
          <w:tcPr>
            <w:tcW w:w="1077" w:type="dxa"/>
          </w:tcPr>
          <w:p w:rsidR="00BD3FE9" w:rsidRPr="00DE525C" w:rsidRDefault="00BD3FE9" w:rsidP="00522F4B">
            <w:pPr>
              <w:pStyle w:val="FinTableRight"/>
              <w:keepNext/>
              <w:rPr>
                <w:lang w:eastAsia="en-AU"/>
              </w:rPr>
            </w:pPr>
            <w:r w:rsidRPr="00DE525C">
              <w:rPr>
                <w:lang w:eastAsia="en-AU"/>
              </w:rPr>
              <w:t>296,434</w:t>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BD3FE9" w:rsidP="00522F4B">
            <w:pPr>
              <w:pStyle w:val="FinTableRightItalic"/>
              <w:keepNext/>
              <w:rPr>
                <w:lang w:eastAsia="en-AU"/>
              </w:rPr>
            </w:pPr>
            <w:r w:rsidRPr="00DE525C">
              <w:rPr>
                <w:lang w:eastAsia="en-AU"/>
              </w:rPr>
              <w:t>1,878,844</w:t>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5,917</w:t>
            </w:r>
          </w:p>
        </w:tc>
        <w:tc>
          <w:tcPr>
            <w:tcW w:w="1077" w:type="dxa"/>
          </w:tcPr>
          <w:p w:rsidR="00BD3FE9" w:rsidRPr="00DE525C" w:rsidRDefault="00BD3FE9" w:rsidP="00522F4B">
            <w:pPr>
              <w:pStyle w:val="FinTableRightItalic"/>
              <w:keepNext/>
              <w:rPr>
                <w:lang w:eastAsia="en-AU"/>
              </w:rPr>
            </w:pPr>
            <w:r w:rsidRPr="00DE525C">
              <w:rPr>
                <w:lang w:eastAsia="en-AU"/>
              </w:rPr>
              <w:t>1,884,761</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tcPr>
          <w:p w:rsidR="00BD3FE9" w:rsidRPr="00DE525C" w:rsidRDefault="00BD3FE9" w:rsidP="00522F4B">
            <w:pPr>
              <w:pStyle w:val="FinTableLeftItalic"/>
              <w:keepNext/>
              <w:rPr>
                <w:lang w:eastAsia="en-AU"/>
              </w:rPr>
            </w:pPr>
            <w:r w:rsidRPr="00DE525C">
              <w:rPr>
                <w:lang w:eastAsia="en-AU"/>
              </w:rPr>
              <w:t>Payments to CAC Act bodies:</w:t>
            </w:r>
          </w:p>
        </w:tc>
        <w:tc>
          <w:tcPr>
            <w:tcW w:w="1077" w:type="dxa"/>
          </w:tcPr>
          <w:p w:rsidR="00BD3FE9" w:rsidRPr="00DE525C" w:rsidRDefault="00BD3FE9" w:rsidP="00522F4B">
            <w:pPr>
              <w:pStyle w:val="FinTableRight"/>
              <w:keepNext/>
              <w:rPr>
                <w:lang w:eastAsia="en-AU"/>
              </w:rPr>
            </w:pPr>
          </w:p>
        </w:tc>
        <w:tc>
          <w:tcPr>
            <w:tcW w:w="1077" w:type="dxa"/>
          </w:tcPr>
          <w:p w:rsidR="00BD3FE9" w:rsidRPr="00DE525C" w:rsidRDefault="00BD3FE9" w:rsidP="00522F4B">
            <w:pPr>
              <w:pStyle w:val="FinTableRight"/>
              <w:keepNext/>
              <w:rPr>
                <w:lang w:eastAsia="en-AU"/>
              </w:rPr>
            </w:pPr>
          </w:p>
        </w:tc>
        <w:tc>
          <w:tcPr>
            <w:tcW w:w="1077" w:type="dxa"/>
          </w:tcPr>
          <w:p w:rsidR="00BD3FE9" w:rsidRPr="00DE525C" w:rsidRDefault="00BD3FE9" w:rsidP="00522F4B">
            <w:pPr>
              <w:pStyle w:val="FinTableRight"/>
              <w:keepNext/>
              <w:rPr>
                <w:lang w:eastAsia="en-AU"/>
              </w:rPr>
            </w:pPr>
          </w:p>
        </w:tc>
        <w:tc>
          <w:tcPr>
            <w:tcW w:w="1077" w:type="dxa"/>
          </w:tcPr>
          <w:p w:rsidR="00BD3FE9" w:rsidRPr="00DE525C" w:rsidRDefault="00BD3FE9" w:rsidP="00522F4B">
            <w:pPr>
              <w:pStyle w:val="FinTableRight"/>
              <w:keepNext/>
              <w:rPr>
                <w:lang w:eastAsia="en-AU"/>
              </w:rPr>
            </w:pPr>
          </w:p>
        </w:tc>
      </w:tr>
      <w:tr w:rsidR="00BD3FE9" w:rsidRPr="00DE525C" w:rsidTr="00522F4B">
        <w:tc>
          <w:tcPr>
            <w:tcW w:w="2808" w:type="dxa"/>
          </w:tcPr>
          <w:p w:rsidR="00BD3FE9" w:rsidRPr="00DE525C" w:rsidRDefault="00BD3FE9" w:rsidP="00522F4B">
            <w:pPr>
              <w:pStyle w:val="FinTableSpacerRow"/>
              <w:keepNext/>
              <w:keepLines/>
              <w:rPr>
                <w:lang w:eastAsia="en-AU"/>
              </w:rPr>
            </w:pPr>
          </w:p>
        </w:tc>
        <w:tc>
          <w:tcPr>
            <w:tcW w:w="1077" w:type="dxa"/>
          </w:tcPr>
          <w:p w:rsidR="00BD3FE9" w:rsidRPr="00DE525C" w:rsidRDefault="00BD3FE9" w:rsidP="00522F4B">
            <w:pPr>
              <w:pStyle w:val="FinTableSpacerRow"/>
              <w:keepNext/>
              <w:keepLines/>
              <w:rPr>
                <w:lang w:eastAsia="en-AU"/>
              </w:rPr>
            </w:pPr>
          </w:p>
        </w:tc>
        <w:tc>
          <w:tcPr>
            <w:tcW w:w="1077" w:type="dxa"/>
          </w:tcPr>
          <w:p w:rsidR="00BD3FE9" w:rsidRPr="00DE525C" w:rsidRDefault="00BD3FE9" w:rsidP="00522F4B">
            <w:pPr>
              <w:pStyle w:val="FinTableSpacerRow"/>
              <w:keepNext/>
              <w:keepLines/>
              <w:rPr>
                <w:lang w:eastAsia="en-AU"/>
              </w:rPr>
            </w:pPr>
          </w:p>
        </w:tc>
        <w:tc>
          <w:tcPr>
            <w:tcW w:w="1077" w:type="dxa"/>
          </w:tcPr>
          <w:p w:rsidR="00BD3FE9" w:rsidRPr="00DE525C" w:rsidRDefault="00BD3FE9" w:rsidP="00522F4B">
            <w:pPr>
              <w:pStyle w:val="FinTableSpacerRow"/>
              <w:keepNext/>
              <w:keepLines/>
              <w:rPr>
                <w:lang w:eastAsia="en-AU"/>
              </w:rPr>
            </w:pPr>
          </w:p>
        </w:tc>
        <w:tc>
          <w:tcPr>
            <w:tcW w:w="1077" w:type="dxa"/>
          </w:tcPr>
          <w:p w:rsidR="00BD3FE9" w:rsidRPr="00DE525C" w:rsidRDefault="00BD3FE9" w:rsidP="00522F4B">
            <w:pPr>
              <w:pStyle w:val="FinTableSpacerRow"/>
              <w:keepNext/>
              <w:keepLines/>
              <w:rPr>
                <w:lang w:eastAsia="en-AU"/>
              </w:rPr>
            </w:pPr>
          </w:p>
        </w:tc>
      </w:tr>
      <w:tr w:rsidR="00BD3FE9" w:rsidRPr="00DE525C" w:rsidTr="00522F4B">
        <w:tc>
          <w:tcPr>
            <w:tcW w:w="2808" w:type="dxa"/>
            <w:vMerge w:val="restart"/>
          </w:tcPr>
          <w:p w:rsidR="00BD3FE9" w:rsidRPr="00DE525C" w:rsidRDefault="00BD3FE9" w:rsidP="00522F4B">
            <w:pPr>
              <w:pStyle w:val="FinTableLeftIndent"/>
              <w:keepNext/>
              <w:rPr>
                <w:lang w:eastAsia="en-AU"/>
              </w:rPr>
            </w:pPr>
            <w:proofErr w:type="spellStart"/>
            <w:r w:rsidRPr="00DE525C">
              <w:rPr>
                <w:lang w:eastAsia="en-AU"/>
              </w:rPr>
              <w:t>Comcare</w:t>
            </w:r>
            <w:proofErr w:type="spellEnd"/>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7,112</w:t>
            </w:r>
          </w:p>
        </w:tc>
        <w:tc>
          <w:tcPr>
            <w:tcW w:w="1077" w:type="dxa"/>
          </w:tcPr>
          <w:p w:rsidR="00BD3FE9" w:rsidRPr="00DE525C" w:rsidRDefault="00BD3FE9" w:rsidP="00522F4B">
            <w:pPr>
              <w:pStyle w:val="FinTableRight"/>
              <w:keepNext/>
              <w:rPr>
                <w:lang w:eastAsia="en-AU"/>
              </w:rPr>
            </w:pPr>
            <w:r w:rsidRPr="00DE525C">
              <w:rPr>
                <w:lang w:eastAsia="en-AU"/>
              </w:rPr>
              <w:t>7,112</w:t>
            </w:r>
          </w:p>
        </w:tc>
      </w:tr>
      <w:tr w:rsidR="00BD3FE9" w:rsidRPr="00DE525C" w:rsidTr="00522F4B">
        <w:tc>
          <w:tcPr>
            <w:tcW w:w="2808" w:type="dxa"/>
            <w:vMerge/>
          </w:tcPr>
          <w:p w:rsidR="00BD3FE9" w:rsidRPr="00DE525C" w:rsidRDefault="00BD3FE9" w:rsidP="00522F4B">
            <w:pPr>
              <w:pStyle w:val="FinTableLeftInden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Fair Work Australia</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1,000</w:t>
            </w:r>
          </w:p>
        </w:tc>
        <w:tc>
          <w:tcPr>
            <w:tcW w:w="1077" w:type="dxa"/>
          </w:tcPr>
          <w:p w:rsidR="00BD3FE9" w:rsidRPr="00DE525C" w:rsidRDefault="00BD3FE9" w:rsidP="00522F4B">
            <w:pPr>
              <w:pStyle w:val="FinTableRightItalic"/>
              <w:keepNext/>
              <w:rPr>
                <w:lang w:eastAsia="en-AU"/>
              </w:rPr>
            </w:pPr>
            <w:r w:rsidRPr="00DE525C">
              <w:rPr>
                <w:lang w:eastAsia="en-AU"/>
              </w:rPr>
              <w:t>1,000</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National Vocational Education and Training Regulator (Australian Skills Quality Authority)</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3,524</w:t>
            </w:r>
          </w:p>
        </w:tc>
        <w:tc>
          <w:tcPr>
            <w:tcW w:w="1077" w:type="dxa"/>
          </w:tcPr>
          <w:p w:rsidR="00BD3FE9" w:rsidRPr="00DE525C" w:rsidRDefault="00BD3FE9" w:rsidP="00522F4B">
            <w:pPr>
              <w:pStyle w:val="FinTableRight"/>
              <w:keepNext/>
              <w:rPr>
                <w:lang w:eastAsia="en-AU"/>
              </w:rPr>
            </w:pPr>
            <w:r w:rsidRPr="00DE525C">
              <w:rPr>
                <w:lang w:eastAsia="en-AU"/>
              </w:rPr>
              <w:t>3,524</w:t>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Office of the Fair Work Ombudsman</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1,400</w:t>
            </w:r>
          </w:p>
        </w:tc>
        <w:tc>
          <w:tcPr>
            <w:tcW w:w="1077" w:type="dxa"/>
          </w:tcPr>
          <w:p w:rsidR="00BD3FE9" w:rsidRPr="00DE525C" w:rsidRDefault="00BD3FE9" w:rsidP="00522F4B">
            <w:pPr>
              <w:pStyle w:val="FinTableRight"/>
              <w:keepNext/>
              <w:rPr>
                <w:lang w:eastAsia="en-AU"/>
              </w:rPr>
            </w:pPr>
            <w:r w:rsidRPr="00DE525C">
              <w:rPr>
                <w:lang w:eastAsia="en-AU"/>
              </w:rPr>
              <w:t>1,400</w:t>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3,694</w:t>
            </w:r>
          </w:p>
        </w:tc>
        <w:tc>
          <w:tcPr>
            <w:tcW w:w="1077" w:type="dxa"/>
          </w:tcPr>
          <w:p w:rsidR="00BD3FE9" w:rsidRPr="00DE525C" w:rsidRDefault="00BD3FE9" w:rsidP="00522F4B">
            <w:pPr>
              <w:pStyle w:val="FinTableRightItalic"/>
              <w:keepNext/>
              <w:rPr>
                <w:lang w:eastAsia="en-AU"/>
              </w:rPr>
            </w:pPr>
            <w:r w:rsidRPr="00DE525C">
              <w:rPr>
                <w:lang w:eastAsia="en-AU"/>
              </w:rPr>
              <w:t>3,694</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Education, Employment and Workplace Relations</w:t>
            </w:r>
          </w:p>
        </w:tc>
        <w:tc>
          <w:tcPr>
            <w:tcW w:w="1077"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285,077</w:t>
            </w:r>
          </w:p>
        </w:tc>
        <w:tc>
          <w:tcPr>
            <w:tcW w:w="1077"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077"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23,393</w:t>
            </w:r>
          </w:p>
        </w:tc>
        <w:tc>
          <w:tcPr>
            <w:tcW w:w="1077"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308,470</w:t>
            </w:r>
          </w:p>
        </w:tc>
      </w:tr>
      <w:tr w:rsidR="00BD3FE9" w:rsidRPr="00DE525C" w:rsidTr="00522F4B">
        <w:tc>
          <w:tcPr>
            <w:tcW w:w="2808" w:type="dxa"/>
            <w:vMerge/>
            <w:tcBorders>
              <w:bottom w:val="single" w:sz="2" w:space="0" w:color="auto"/>
            </w:tcBorders>
          </w:tcPr>
          <w:p w:rsidR="00BD3FE9" w:rsidRPr="00DE525C" w:rsidRDefault="00BD3FE9" w:rsidP="00522F4B">
            <w:pPr>
              <w:pStyle w:val="FinTableLeftBoldHanging"/>
              <w:keepNext/>
              <w:keepLines/>
              <w:rPr>
                <w:lang w:eastAsia="en-AU"/>
              </w:rPr>
            </w:pPr>
          </w:p>
        </w:tc>
        <w:tc>
          <w:tcPr>
            <w:tcW w:w="1077"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1,878,844</w:t>
            </w:r>
          </w:p>
        </w:tc>
        <w:tc>
          <w:tcPr>
            <w:tcW w:w="1077"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077"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10,611</w:t>
            </w:r>
          </w:p>
        </w:tc>
        <w:tc>
          <w:tcPr>
            <w:tcW w:w="1077"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1,889,455</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06"/>
        <w:gridCol w:w="1166"/>
        <w:gridCol w:w="1166"/>
        <w:gridCol w:w="117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Education, Employment and Workplace Relations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r w:rsidRPr="00DE525C">
              <w:rPr>
                <w:lang w:eastAsia="en-AU"/>
              </w:rPr>
              <w:t>DEPARTMENT OF EDUCATION, EMPLOYMENT AND WORKPLACE RELATIONS</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BoldIndent"/>
              <w:keepNext/>
              <w:rPr>
                <w:lang w:eastAsia="en-AU"/>
              </w:rPr>
            </w:pPr>
            <w:r w:rsidRPr="00DE525C">
              <w:rPr>
                <w:lang w:eastAsia="en-AU"/>
              </w:rPr>
              <w:t xml:space="preserve">Outcome 2 </w:t>
            </w:r>
            <w:r w:rsidR="00DE525C">
              <w:rPr>
                <w:lang w:eastAsia="en-AU"/>
              </w:rPr>
              <w:noBreakHyphen/>
            </w:r>
            <w:r w:rsidRPr="00DE525C">
              <w:rPr>
                <w:lang w:eastAsia="en-AU"/>
              </w:rPr>
              <w:t xml:space="preserve"> </w:t>
            </w:r>
          </w:p>
          <w:p w:rsidR="00BD3FE9" w:rsidRPr="00DE525C" w:rsidRDefault="00BD3FE9" w:rsidP="00522F4B">
            <w:pPr>
              <w:pStyle w:val="FinTableLeftIndent"/>
              <w:keepNext/>
              <w:rPr>
                <w:lang w:eastAsia="en-AU"/>
              </w:rPr>
            </w:pPr>
            <w:r w:rsidRPr="00DE525C">
              <w:rPr>
                <w:lang w:eastAsia="en-AU"/>
              </w:rPr>
              <w:t>Improved learning, and literacy, numeracy and educational attainment for school students, through funding for quality teaching and learning environments, workplace learning and career advice</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80" w:type="dxa"/>
          </w:tcPr>
          <w:p w:rsidR="00BD3FE9" w:rsidRPr="00DE525C" w:rsidRDefault="00BD3FE9" w:rsidP="00522F4B">
            <w:pPr>
              <w:pStyle w:val="FinTableRight"/>
              <w:keepNext/>
              <w:rPr>
                <w:lang w:eastAsia="en-AU"/>
              </w:rPr>
            </w:pPr>
          </w:p>
        </w:tc>
      </w:tr>
      <w:tr w:rsidR="00BD3FE9" w:rsidRPr="00DE525C" w:rsidTr="00522F4B">
        <w:tc>
          <w:tcPr>
            <w:tcW w:w="3612" w:type="dxa"/>
            <w:vMerge/>
          </w:tcPr>
          <w:p w:rsidR="00BD3FE9" w:rsidRPr="00DE525C" w:rsidRDefault="00BD3FE9" w:rsidP="00522F4B">
            <w:pPr>
              <w:pStyle w:val="FinTableLeftIndent"/>
              <w:keepNext/>
              <w:rPr>
                <w:lang w:eastAsia="en-AU"/>
              </w:rPr>
            </w:pPr>
          </w:p>
        </w:tc>
        <w:tc>
          <w:tcPr>
            <w:tcW w:w="1168" w:type="dxa"/>
          </w:tcPr>
          <w:p w:rsidR="00BD3FE9" w:rsidRPr="00DE525C" w:rsidRDefault="00BD3FE9" w:rsidP="00522F4B">
            <w:pPr>
              <w:pStyle w:val="FinTableRight"/>
              <w:keepNext/>
              <w:rPr>
                <w:lang w:eastAsia="en-AU"/>
              </w:rPr>
            </w:pPr>
            <w:r w:rsidRPr="00DE525C">
              <w:rPr>
                <w:lang w:eastAsia="en-AU"/>
              </w:rPr>
              <w:t>285,077</w:t>
            </w:r>
          </w:p>
        </w:tc>
        <w:tc>
          <w:tcPr>
            <w:tcW w:w="1168" w:type="dxa"/>
          </w:tcPr>
          <w:p w:rsidR="00BD3FE9" w:rsidRPr="00DE525C" w:rsidRDefault="00DE525C" w:rsidP="00522F4B">
            <w:pPr>
              <w:pStyle w:val="FinTableRight"/>
              <w:keepNext/>
              <w:rPr>
                <w:lang w:eastAsia="en-AU"/>
              </w:rPr>
            </w:pPr>
            <w:r>
              <w:rPr>
                <w:lang w:eastAsia="en-AU"/>
              </w:rPr>
              <w:noBreakHyphen/>
            </w:r>
          </w:p>
        </w:tc>
        <w:tc>
          <w:tcPr>
            <w:tcW w:w="1168" w:type="dxa"/>
          </w:tcPr>
          <w:p w:rsidR="00BD3FE9" w:rsidRPr="00DE525C" w:rsidRDefault="00BD3FE9" w:rsidP="00522F4B">
            <w:pPr>
              <w:pStyle w:val="FinTableRight"/>
              <w:keepNext/>
              <w:rPr>
                <w:lang w:eastAsia="en-AU"/>
              </w:rPr>
            </w:pPr>
            <w:r w:rsidRPr="00DE525C">
              <w:rPr>
                <w:lang w:eastAsia="en-AU"/>
              </w:rPr>
              <w:t>285,077</w:t>
            </w:r>
          </w:p>
        </w:tc>
      </w:tr>
      <w:tr w:rsidR="00BD3FE9" w:rsidRPr="00DE525C" w:rsidTr="00522F4B">
        <w:tc>
          <w:tcPr>
            <w:tcW w:w="3612" w:type="dxa"/>
            <w:vMerge/>
          </w:tcPr>
          <w:p w:rsidR="00BD3FE9" w:rsidRPr="00DE525C" w:rsidRDefault="00BD3FE9" w:rsidP="00522F4B">
            <w:pPr>
              <w:pStyle w:val="FinTableLeftIndent"/>
              <w:keepNext/>
              <w:rPr>
                <w:lang w:eastAsia="en-AU"/>
              </w:rPr>
            </w:pPr>
          </w:p>
        </w:tc>
        <w:tc>
          <w:tcPr>
            <w:tcW w:w="1168" w:type="dxa"/>
          </w:tcPr>
          <w:p w:rsidR="00BD3FE9" w:rsidRPr="00DE525C" w:rsidRDefault="00BD3FE9" w:rsidP="00522F4B">
            <w:pPr>
              <w:pStyle w:val="FinTableRightItalic"/>
              <w:keepNext/>
              <w:rPr>
                <w:lang w:eastAsia="en-AU"/>
              </w:rPr>
            </w:pPr>
            <w:r w:rsidRPr="00DE525C">
              <w:rPr>
                <w:lang w:eastAsia="en-AU"/>
              </w:rPr>
              <w:t>1,878,844</w:t>
            </w:r>
          </w:p>
        </w:tc>
        <w:tc>
          <w:tcPr>
            <w:tcW w:w="1168" w:type="dxa"/>
          </w:tcPr>
          <w:p w:rsidR="00BD3FE9" w:rsidRPr="00DE525C" w:rsidRDefault="00DE525C" w:rsidP="00522F4B">
            <w:pPr>
              <w:pStyle w:val="FinTableRightItalic"/>
              <w:keepNext/>
              <w:rPr>
                <w:lang w:eastAsia="en-AU"/>
              </w:rPr>
            </w:pPr>
            <w:r>
              <w:rPr>
                <w:lang w:eastAsia="en-AU"/>
              </w:rPr>
              <w:noBreakHyphen/>
            </w:r>
          </w:p>
        </w:tc>
        <w:tc>
          <w:tcPr>
            <w:tcW w:w="1168" w:type="dxa"/>
          </w:tcPr>
          <w:p w:rsidR="00BD3FE9" w:rsidRPr="00DE525C" w:rsidRDefault="00BD3FE9" w:rsidP="00522F4B">
            <w:pPr>
              <w:pStyle w:val="FinTableRightItalic"/>
              <w:keepNext/>
              <w:rPr>
                <w:lang w:eastAsia="en-AU"/>
              </w:rPr>
            </w:pPr>
            <w:r w:rsidRPr="00DE525C">
              <w:rPr>
                <w:lang w:eastAsia="en-AU"/>
              </w:rPr>
              <w:t>1,878,844</w:t>
            </w:r>
          </w:p>
        </w:tc>
      </w:tr>
      <w:tr w:rsidR="00BD3FE9" w:rsidRPr="00DE525C" w:rsidTr="00522F4B">
        <w:tc>
          <w:tcPr>
            <w:tcW w:w="3612" w:type="dxa"/>
          </w:tcPr>
          <w:p w:rsidR="00BD3FE9" w:rsidRPr="00DE525C" w:rsidRDefault="00BD3FE9" w:rsidP="00636E55">
            <w:pPr>
              <w:pStyle w:val="FinTableSpacerRow"/>
              <w:rPr>
                <w:lang w:eastAsia="en-AU"/>
              </w:rPr>
            </w:pPr>
          </w:p>
        </w:tc>
        <w:tc>
          <w:tcPr>
            <w:tcW w:w="1168" w:type="dxa"/>
          </w:tcPr>
          <w:p w:rsidR="00BD3FE9" w:rsidRPr="00DE525C" w:rsidRDefault="00BD3FE9" w:rsidP="00636E55">
            <w:pPr>
              <w:pStyle w:val="FinTableSpacerRow"/>
              <w:rPr>
                <w:lang w:eastAsia="en-AU"/>
              </w:rPr>
            </w:pPr>
          </w:p>
        </w:tc>
        <w:tc>
          <w:tcPr>
            <w:tcW w:w="1168" w:type="dxa"/>
          </w:tcPr>
          <w:p w:rsidR="00BD3FE9" w:rsidRPr="00DE525C" w:rsidRDefault="00BD3FE9" w:rsidP="00636E55">
            <w:pPr>
              <w:pStyle w:val="FinTableSpacerRow"/>
              <w:rPr>
                <w:lang w:eastAsia="en-AU"/>
              </w:rPr>
            </w:pPr>
          </w:p>
        </w:tc>
        <w:tc>
          <w:tcPr>
            <w:tcW w:w="1168" w:type="dxa"/>
          </w:tcPr>
          <w:p w:rsidR="00BD3FE9" w:rsidRPr="00DE525C" w:rsidRDefault="00BD3FE9" w:rsidP="00636E55">
            <w:pPr>
              <w:pStyle w:val="FinTableSpacerRow"/>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Total: Operating</w:t>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285,077</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285,077</w:t>
            </w:r>
          </w:p>
        </w:tc>
      </w:tr>
      <w:tr w:rsidR="00BD3FE9" w:rsidRPr="00DE525C" w:rsidTr="00522F4B">
        <w:tc>
          <w:tcPr>
            <w:tcW w:w="3612" w:type="dxa"/>
          </w:tcPr>
          <w:p w:rsidR="00BD3FE9" w:rsidRPr="00DE525C" w:rsidRDefault="00BD3FE9" w:rsidP="00522F4B">
            <w:pPr>
              <w:pStyle w:val="FinTableLeftBold"/>
              <w:keepLines/>
              <w:rPr>
                <w:lang w:eastAsia="en-AU"/>
              </w:rPr>
            </w:pP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1,878,844</w:t>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1,878,844</w:t>
            </w: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r w:rsidRPr="00DE525C">
              <w:rPr>
                <w:lang w:eastAsia="en-AU"/>
              </w:rPr>
              <w:t>11,357</w:t>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5,917</w:t>
            </w: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Total: Non</w:t>
            </w:r>
            <w:r w:rsidR="00DE525C">
              <w:rPr>
                <w:lang w:eastAsia="en-AU"/>
              </w:rPr>
              <w:noBreakHyphen/>
            </w:r>
            <w:r w:rsidRPr="00DE525C">
              <w:rPr>
                <w:lang w:eastAsia="en-AU"/>
              </w:rPr>
              <w:t>operating</w:t>
            </w:r>
          </w:p>
        </w:tc>
        <w:tc>
          <w:tcPr>
            <w:tcW w:w="1168" w:type="dxa"/>
            <w:tcBorders>
              <w:top w:val="single" w:sz="2" w:space="0" w:color="auto"/>
            </w:tcBorders>
          </w:tcPr>
          <w:p w:rsidR="00BD3FE9" w:rsidRPr="00DE525C" w:rsidRDefault="00BD3FE9" w:rsidP="00522F4B">
            <w:pPr>
              <w:pStyle w:val="FinTableRight"/>
              <w:keepNext/>
              <w:rPr>
                <w:lang w:eastAsia="en-AU"/>
              </w:rPr>
            </w:pPr>
          </w:p>
        </w:tc>
        <w:tc>
          <w:tcPr>
            <w:tcW w:w="1168" w:type="dxa"/>
            <w:tcBorders>
              <w:top w:val="single" w:sz="2" w:space="0" w:color="auto"/>
            </w:tcBorders>
          </w:tcPr>
          <w:p w:rsidR="00BD3FE9" w:rsidRPr="00DE525C" w:rsidRDefault="00BD3FE9" w:rsidP="00522F4B">
            <w:pPr>
              <w:pStyle w:val="FinTableRight"/>
              <w:keepNext/>
              <w:rPr>
                <w:lang w:eastAsia="en-AU"/>
              </w:rPr>
            </w:pP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11,357</w:t>
            </w:r>
          </w:p>
        </w:tc>
      </w:tr>
      <w:tr w:rsidR="00BD3FE9" w:rsidRPr="00DE525C" w:rsidTr="00522F4B">
        <w:tc>
          <w:tcPr>
            <w:tcW w:w="3612" w:type="dxa"/>
          </w:tcPr>
          <w:p w:rsidR="00BD3FE9" w:rsidRPr="00DE525C" w:rsidRDefault="00BD3FE9" w:rsidP="00522F4B">
            <w:pPr>
              <w:pStyle w:val="FinTableLeftBold"/>
              <w:keepLines/>
              <w:rPr>
                <w:lang w:eastAsia="en-AU"/>
              </w:rPr>
            </w:pPr>
          </w:p>
        </w:tc>
        <w:tc>
          <w:tcPr>
            <w:tcW w:w="1168" w:type="dxa"/>
          </w:tcPr>
          <w:p w:rsidR="00BD3FE9" w:rsidRPr="00DE525C" w:rsidRDefault="00BD3FE9" w:rsidP="00522F4B">
            <w:pPr>
              <w:pStyle w:val="FinTableRightItalic"/>
              <w:keepLines/>
              <w:rPr>
                <w:lang w:eastAsia="en-AU"/>
              </w:rPr>
            </w:pPr>
          </w:p>
        </w:tc>
        <w:tc>
          <w:tcPr>
            <w:tcW w:w="1168" w:type="dxa"/>
          </w:tcPr>
          <w:p w:rsidR="00BD3FE9" w:rsidRPr="00DE525C" w:rsidRDefault="00BD3FE9" w:rsidP="00522F4B">
            <w:pPr>
              <w:pStyle w:val="FinTableRightItalic"/>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5,917</w:t>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Department of Education, Employment and Workplace Relations</w:t>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285,077</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296,434</w:t>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1,878,844</w:t>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1,884,761</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Education, Employment and Workplace Relations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Non</w:t>
            </w:r>
            <w:r w:rsidR="00DE525C">
              <w:rPr>
                <w:lang w:eastAsia="en-AU"/>
              </w:rPr>
              <w:noBreakHyphen/>
            </w:r>
            <w:r w:rsidRPr="00DE525C">
              <w:rPr>
                <w:lang w:eastAsia="en-AU"/>
              </w:rPr>
              <w:t>operating</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DEPARTMENT OF EDUCATION, EMPLOYMENT AND WORKPLACE RELATIONS FOR PAYMENT TO</w:t>
            </w:r>
          </w:p>
          <w:p w:rsidR="00BD3FE9" w:rsidRPr="00DE525C" w:rsidRDefault="00BD3FE9" w:rsidP="00522F4B">
            <w:pPr>
              <w:pStyle w:val="FinTableLeftBoldItalCACName"/>
              <w:keepLines/>
              <w:rPr>
                <w:lang w:eastAsia="en-AU"/>
              </w:rPr>
            </w:pPr>
            <w:proofErr w:type="spellStart"/>
            <w:r w:rsidRPr="00DE525C">
              <w:rPr>
                <w:lang w:eastAsia="en-AU"/>
              </w:rPr>
              <w:t>COMCARE</w:t>
            </w:r>
            <w:proofErr w:type="spellEnd"/>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r w:rsidRPr="00DE525C">
              <w:rPr>
                <w:lang w:eastAsia="en-AU"/>
              </w:rPr>
              <w:t>7,112</w:t>
            </w:r>
          </w:p>
        </w:tc>
      </w:tr>
      <w:tr w:rsidR="00BD3FE9" w:rsidRPr="00DE525C" w:rsidTr="00522F4B">
        <w:tc>
          <w:tcPr>
            <w:tcW w:w="3612" w:type="dxa"/>
            <w:tcBorders>
              <w:bottom w:val="single" w:sz="2" w:space="0" w:color="auto"/>
            </w:tcBorders>
          </w:tcPr>
          <w:p w:rsidR="00BD3FE9" w:rsidRPr="00DE525C" w:rsidRDefault="00BD3FE9" w:rsidP="00522F4B">
            <w:pPr>
              <w:pStyle w:val="FinTableRight"/>
              <w:keepLines/>
              <w:rPr>
                <w:lang w:eastAsia="en-AU"/>
              </w:rPr>
            </w:pPr>
          </w:p>
        </w:tc>
        <w:tc>
          <w:tcPr>
            <w:tcW w:w="1168" w:type="dxa"/>
            <w:tcBorders>
              <w:bottom w:val="single" w:sz="2" w:space="0" w:color="auto"/>
            </w:tcBorders>
          </w:tcPr>
          <w:p w:rsidR="00BD3FE9" w:rsidRPr="00DE525C" w:rsidRDefault="00BD3FE9" w:rsidP="00522F4B">
            <w:pPr>
              <w:pStyle w:val="FinTableRight"/>
              <w:keepLines/>
              <w:rPr>
                <w:lang w:eastAsia="en-AU"/>
              </w:rPr>
            </w:pPr>
          </w:p>
        </w:tc>
        <w:tc>
          <w:tcPr>
            <w:tcW w:w="1168" w:type="dxa"/>
            <w:tcBorders>
              <w:bottom w:val="single" w:sz="2" w:space="0" w:color="auto"/>
            </w:tcBorders>
          </w:tcPr>
          <w:p w:rsidR="00BD3FE9" w:rsidRPr="00DE525C" w:rsidRDefault="00BD3FE9" w:rsidP="00522F4B">
            <w:pPr>
              <w:pStyle w:val="FinTableRight"/>
              <w:keepLines/>
              <w:rPr>
                <w:lang w:eastAsia="en-AU"/>
              </w:rPr>
            </w:pP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Education, Employment and Workplace Relations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r w:rsidRPr="00DE525C">
              <w:rPr>
                <w:lang w:eastAsia="en-AU"/>
              </w:rPr>
              <w:t>FAIR WORK AUSTRALIA</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DE525C" w:rsidP="00522F4B">
            <w:pPr>
              <w:pStyle w:val="FinTableRight"/>
              <w:keepNext/>
              <w:rPr>
                <w:lang w:eastAsia="en-AU"/>
              </w:rPr>
            </w:pPr>
            <w:r>
              <w:rPr>
                <w:lang w:eastAsia="en-AU"/>
              </w:rPr>
              <w:noBreakHyphen/>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1,000</w:t>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Fair Work Australia</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1,000</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Education, Employment and Workplace Relations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r w:rsidRPr="00DE525C">
              <w:rPr>
                <w:lang w:eastAsia="en-AU"/>
              </w:rPr>
              <w:t>NATIONAL VOCATIONAL EDUCATION AND TRAINING REGULATOR (AUSTRALIAN SKILLS QUALITY AUTHORITY)</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r w:rsidRPr="00DE525C">
              <w:rPr>
                <w:lang w:eastAsia="en-AU"/>
              </w:rPr>
              <w:t>3,524</w:t>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DE525C" w:rsidP="00522F4B">
            <w:pPr>
              <w:pStyle w:val="FinTableRightItalic"/>
              <w:keepLines/>
              <w:rPr>
                <w:lang w:eastAsia="en-AU"/>
              </w:rPr>
            </w:pPr>
            <w:r>
              <w:rPr>
                <w:lang w:eastAsia="en-AU"/>
              </w:rPr>
              <w:noBreakHyphen/>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National Vocational Education and Training Regulator (Australian Skills Quality Authority)</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3,524</w:t>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Education, Employment and Workplace Relations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r w:rsidRPr="00DE525C">
              <w:rPr>
                <w:lang w:eastAsia="en-AU"/>
              </w:rPr>
              <w:t>OFFICE OF THE FAIR WORK OMBUDSMAN</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r w:rsidRPr="00DE525C">
              <w:rPr>
                <w:lang w:eastAsia="en-AU"/>
              </w:rPr>
              <w:t>1,400</w:t>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3,694</w:t>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Office of the Fair Work Ombudsman</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1,400</w:t>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3,694</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BD3FE9" w:rsidRPr="00DE525C" w:rsidTr="00522F4B">
        <w:trPr>
          <w:tblHeader/>
        </w:trPr>
        <w:tc>
          <w:tcPr>
            <w:tcW w:w="7116" w:type="dxa"/>
            <w:gridSpan w:val="5"/>
          </w:tcPr>
          <w:p w:rsidR="00BD3FE9" w:rsidRPr="00DE525C" w:rsidRDefault="00BD3FE9" w:rsidP="00522F4B">
            <w:pPr>
              <w:pStyle w:val="FinTableHeadingCenteredBold"/>
              <w:pageBreakBefore/>
              <w:rPr>
                <w:lang w:eastAsia="en-AU"/>
              </w:rPr>
            </w:pPr>
            <w:bookmarkStart w:id="38" w:name="FaHCSIA"/>
            <w:bookmarkEnd w:id="38"/>
            <w:r w:rsidRPr="00DE525C">
              <w:rPr>
                <w:lang w:eastAsia="en-AU"/>
              </w:rPr>
              <w:lastRenderedPageBreak/>
              <w:t>Families, Housing, Community Services and Indigenous Affairs PORTFOLIO</w:t>
            </w:r>
          </w:p>
          <w:p w:rsidR="00BD3FE9" w:rsidRPr="00DE525C" w:rsidRDefault="00BD3FE9" w:rsidP="00636E55">
            <w:pPr>
              <w:pStyle w:val="FinTableHeadingCenteredBold"/>
              <w:rPr>
                <w:lang w:eastAsia="en-AU"/>
              </w:rPr>
            </w:pPr>
            <w:r w:rsidRPr="00DE525C">
              <w:rPr>
                <w:lang w:eastAsia="en-AU"/>
              </w:rPr>
              <w:t>SUMMARY</w:t>
            </w:r>
          </w:p>
          <w:p w:rsidR="00BD3FE9" w:rsidRPr="00DE525C" w:rsidRDefault="00BD3FE9" w:rsidP="00636E55">
            <w:pPr>
              <w:pStyle w:val="KeyLight"/>
              <w:rPr>
                <w:lang w:eastAsia="en-AU"/>
              </w:rPr>
            </w:pPr>
            <w:r w:rsidRPr="00DE525C">
              <w:rPr>
                <w:lang w:eastAsia="en-AU"/>
              </w:rPr>
              <w:t>Summary of Appropriations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rHeight w:val="70"/>
          <w:tblHeader/>
        </w:trPr>
        <w:tc>
          <w:tcPr>
            <w:tcW w:w="2808"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r>
      <w:tr w:rsidR="00BD3FE9" w:rsidRPr="00DE525C" w:rsidTr="00522F4B">
        <w:trPr>
          <w:trHeight w:val="740"/>
          <w:tblHeader/>
        </w:trPr>
        <w:tc>
          <w:tcPr>
            <w:tcW w:w="2808" w:type="dxa"/>
            <w:tcBorders>
              <w:top w:val="single" w:sz="4" w:space="0" w:color="auto"/>
              <w:bottom w:val="single" w:sz="4" w:space="0" w:color="auto"/>
            </w:tcBorders>
            <w:vAlign w:val="center"/>
          </w:tcPr>
          <w:p w:rsidR="00BD3FE9" w:rsidRPr="00DE525C" w:rsidRDefault="00BD3FE9" w:rsidP="00636E55">
            <w:pPr>
              <w:pStyle w:val="FinTableLeft"/>
              <w:rPr>
                <w:lang w:eastAsia="en-AU"/>
              </w:rPr>
            </w:pPr>
          </w:p>
          <w:p w:rsidR="00BD3FE9" w:rsidRPr="00DE525C" w:rsidRDefault="00BD3FE9" w:rsidP="00636E55">
            <w:pPr>
              <w:pStyle w:val="FinTableLeft"/>
              <w:rPr>
                <w:lang w:eastAsia="en-AU"/>
              </w:rPr>
            </w:pPr>
          </w:p>
          <w:p w:rsidR="00BD3FE9" w:rsidRPr="00DE525C" w:rsidRDefault="00BD3FE9" w:rsidP="00636E55">
            <w:pPr>
              <w:pStyle w:val="FinTableLeft"/>
              <w:rPr>
                <w:lang w:eastAsia="en-AU"/>
              </w:rPr>
            </w:pPr>
          </w:p>
          <w:p w:rsidR="00BD3FE9" w:rsidRPr="00DE525C" w:rsidRDefault="00BD3FE9" w:rsidP="00636E55">
            <w:pPr>
              <w:pStyle w:val="FinTableLeft"/>
              <w:rPr>
                <w:lang w:eastAsia="en-AU"/>
              </w:rPr>
            </w:pPr>
            <w:r w:rsidRPr="00DE525C">
              <w:rPr>
                <w:lang w:eastAsia="en-AU"/>
              </w:rPr>
              <w:t>Entity</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 xml:space="preserve"> 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Non</w:t>
            </w:r>
            <w:r w:rsidR="00DE525C">
              <w:rPr>
                <w:lang w:eastAsia="en-AU"/>
              </w:rPr>
              <w:noBreakHyphen/>
            </w:r>
          </w:p>
          <w:p w:rsidR="00BD3FE9" w:rsidRPr="00DE525C" w:rsidRDefault="00BD3FE9" w:rsidP="00636E55">
            <w:pPr>
              <w:pStyle w:val="FinTableRight"/>
              <w:rPr>
                <w:lang w:eastAsia="en-AU"/>
              </w:rPr>
            </w:pPr>
            <w:r w:rsidRPr="00DE525C">
              <w:rPr>
                <w:lang w:eastAsia="en-AU"/>
              </w:rPr>
              <w:t>operating</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2808" w:type="dxa"/>
            <w:tcBorders>
              <w:top w:val="single" w:sz="4" w:space="0" w:color="auto"/>
            </w:tcBorders>
          </w:tcPr>
          <w:p w:rsidR="00BD3FE9" w:rsidRPr="00DE525C" w:rsidRDefault="00BD3FE9" w:rsidP="00636E55">
            <w:pPr>
              <w:pStyle w:val="FinTableRight"/>
              <w:rPr>
                <w:lang w:eastAsia="en-AU"/>
              </w:rPr>
            </w:pP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rPr>
          <w:tblHeader/>
        </w:trPr>
        <w:tc>
          <w:tcPr>
            <w:tcW w:w="2808"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Department of Families, Housing, Community Services and Indigenous Affairs</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2,997</w:t>
            </w:r>
          </w:p>
        </w:tc>
        <w:tc>
          <w:tcPr>
            <w:tcW w:w="1077" w:type="dxa"/>
          </w:tcPr>
          <w:p w:rsidR="00BD3FE9" w:rsidRPr="00DE525C" w:rsidRDefault="00BD3FE9" w:rsidP="00522F4B">
            <w:pPr>
              <w:pStyle w:val="FinTableRight"/>
              <w:keepNext/>
              <w:rPr>
                <w:lang w:eastAsia="en-AU"/>
              </w:rPr>
            </w:pPr>
            <w:r w:rsidRPr="00DE525C">
              <w:rPr>
                <w:lang w:eastAsia="en-AU"/>
              </w:rPr>
              <w:t>2,997</w:t>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14,417</w:t>
            </w:r>
          </w:p>
        </w:tc>
        <w:tc>
          <w:tcPr>
            <w:tcW w:w="1077" w:type="dxa"/>
          </w:tcPr>
          <w:p w:rsidR="00BD3FE9" w:rsidRPr="00DE525C" w:rsidRDefault="00BD3FE9" w:rsidP="00522F4B">
            <w:pPr>
              <w:pStyle w:val="FinTableRightItalic"/>
              <w:keepNext/>
              <w:rPr>
                <w:lang w:eastAsia="en-AU"/>
              </w:rPr>
            </w:pPr>
            <w:r w:rsidRPr="00DE525C">
              <w:rPr>
                <w:lang w:eastAsia="en-AU"/>
              </w:rPr>
              <w:t>14,417</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tcPr>
          <w:p w:rsidR="00BD3FE9" w:rsidRPr="00DE525C" w:rsidRDefault="00BD3FE9" w:rsidP="00522F4B">
            <w:pPr>
              <w:pStyle w:val="FinTableLeftItalic"/>
              <w:keepNext/>
              <w:rPr>
                <w:lang w:eastAsia="en-AU"/>
              </w:rPr>
            </w:pPr>
            <w:r w:rsidRPr="00DE525C">
              <w:rPr>
                <w:lang w:eastAsia="en-AU"/>
              </w:rPr>
              <w:t>Payments to CAC Act bodies:</w:t>
            </w:r>
          </w:p>
        </w:tc>
        <w:tc>
          <w:tcPr>
            <w:tcW w:w="1077" w:type="dxa"/>
          </w:tcPr>
          <w:p w:rsidR="00BD3FE9" w:rsidRPr="00DE525C" w:rsidRDefault="00BD3FE9" w:rsidP="00522F4B">
            <w:pPr>
              <w:pStyle w:val="FinTableRight"/>
              <w:keepNext/>
              <w:rPr>
                <w:lang w:eastAsia="en-AU"/>
              </w:rPr>
            </w:pPr>
          </w:p>
        </w:tc>
        <w:tc>
          <w:tcPr>
            <w:tcW w:w="1077" w:type="dxa"/>
          </w:tcPr>
          <w:p w:rsidR="00BD3FE9" w:rsidRPr="00DE525C" w:rsidRDefault="00BD3FE9" w:rsidP="00522F4B">
            <w:pPr>
              <w:pStyle w:val="FinTableRight"/>
              <w:keepNext/>
              <w:rPr>
                <w:lang w:eastAsia="en-AU"/>
              </w:rPr>
            </w:pPr>
          </w:p>
        </w:tc>
        <w:tc>
          <w:tcPr>
            <w:tcW w:w="1077" w:type="dxa"/>
          </w:tcPr>
          <w:p w:rsidR="00BD3FE9" w:rsidRPr="00DE525C" w:rsidRDefault="00BD3FE9" w:rsidP="00522F4B">
            <w:pPr>
              <w:pStyle w:val="FinTableRight"/>
              <w:keepNext/>
              <w:rPr>
                <w:lang w:eastAsia="en-AU"/>
              </w:rPr>
            </w:pPr>
          </w:p>
        </w:tc>
        <w:tc>
          <w:tcPr>
            <w:tcW w:w="1077" w:type="dxa"/>
          </w:tcPr>
          <w:p w:rsidR="00BD3FE9" w:rsidRPr="00DE525C" w:rsidRDefault="00BD3FE9" w:rsidP="00522F4B">
            <w:pPr>
              <w:pStyle w:val="FinTableRight"/>
              <w:keepNext/>
              <w:rPr>
                <w:lang w:eastAsia="en-AU"/>
              </w:rPr>
            </w:pPr>
          </w:p>
        </w:tc>
      </w:tr>
      <w:tr w:rsidR="00BD3FE9" w:rsidRPr="00DE525C" w:rsidTr="00522F4B">
        <w:tc>
          <w:tcPr>
            <w:tcW w:w="2808" w:type="dxa"/>
          </w:tcPr>
          <w:p w:rsidR="00BD3FE9" w:rsidRPr="00DE525C" w:rsidRDefault="00BD3FE9" w:rsidP="00522F4B">
            <w:pPr>
              <w:pStyle w:val="FinTableSpacerRow"/>
              <w:keepNext/>
              <w:keepLines/>
              <w:rPr>
                <w:lang w:eastAsia="en-AU"/>
              </w:rPr>
            </w:pPr>
          </w:p>
        </w:tc>
        <w:tc>
          <w:tcPr>
            <w:tcW w:w="1077" w:type="dxa"/>
          </w:tcPr>
          <w:p w:rsidR="00BD3FE9" w:rsidRPr="00DE525C" w:rsidRDefault="00BD3FE9" w:rsidP="00522F4B">
            <w:pPr>
              <w:pStyle w:val="FinTableSpacerRow"/>
              <w:keepNext/>
              <w:keepLines/>
              <w:rPr>
                <w:lang w:eastAsia="en-AU"/>
              </w:rPr>
            </w:pPr>
          </w:p>
        </w:tc>
        <w:tc>
          <w:tcPr>
            <w:tcW w:w="1077" w:type="dxa"/>
          </w:tcPr>
          <w:p w:rsidR="00BD3FE9" w:rsidRPr="00DE525C" w:rsidRDefault="00BD3FE9" w:rsidP="00522F4B">
            <w:pPr>
              <w:pStyle w:val="FinTableSpacerRow"/>
              <w:keepNext/>
              <w:keepLines/>
              <w:rPr>
                <w:lang w:eastAsia="en-AU"/>
              </w:rPr>
            </w:pPr>
          </w:p>
        </w:tc>
        <w:tc>
          <w:tcPr>
            <w:tcW w:w="1077" w:type="dxa"/>
          </w:tcPr>
          <w:p w:rsidR="00BD3FE9" w:rsidRPr="00DE525C" w:rsidRDefault="00BD3FE9" w:rsidP="00522F4B">
            <w:pPr>
              <w:pStyle w:val="FinTableSpacerRow"/>
              <w:keepNext/>
              <w:keepLines/>
              <w:rPr>
                <w:lang w:eastAsia="en-AU"/>
              </w:rPr>
            </w:pPr>
          </w:p>
        </w:tc>
        <w:tc>
          <w:tcPr>
            <w:tcW w:w="1077" w:type="dxa"/>
          </w:tcPr>
          <w:p w:rsidR="00BD3FE9" w:rsidRPr="00DE525C" w:rsidRDefault="00BD3FE9" w:rsidP="00522F4B">
            <w:pPr>
              <w:pStyle w:val="FinTableSpacerRow"/>
              <w:keepNext/>
              <w:keepLines/>
              <w:rPr>
                <w:lang w:eastAsia="en-AU"/>
              </w:rPr>
            </w:pPr>
          </w:p>
        </w:tc>
      </w:tr>
      <w:tr w:rsidR="00BD3FE9" w:rsidRPr="00DE525C" w:rsidTr="00522F4B">
        <w:tc>
          <w:tcPr>
            <w:tcW w:w="2808" w:type="dxa"/>
            <w:vMerge w:val="restart"/>
          </w:tcPr>
          <w:p w:rsidR="00BD3FE9" w:rsidRPr="00DE525C" w:rsidRDefault="00BD3FE9" w:rsidP="00522F4B">
            <w:pPr>
              <w:pStyle w:val="FinTableLeftIndent"/>
              <w:keepNext/>
              <w:rPr>
                <w:lang w:eastAsia="en-AU"/>
              </w:rPr>
            </w:pPr>
            <w:r w:rsidRPr="00DE525C">
              <w:rPr>
                <w:lang w:eastAsia="en-AU"/>
              </w:rPr>
              <w:t>Aboriginal Hostels Limited</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r>
      <w:tr w:rsidR="00BD3FE9" w:rsidRPr="00DE525C" w:rsidTr="00522F4B">
        <w:tc>
          <w:tcPr>
            <w:tcW w:w="2808" w:type="dxa"/>
            <w:vMerge/>
          </w:tcPr>
          <w:p w:rsidR="00BD3FE9" w:rsidRPr="00DE525C" w:rsidRDefault="00BD3FE9" w:rsidP="00522F4B">
            <w:pPr>
              <w:pStyle w:val="FinTableLeftInden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6,920</w:t>
            </w:r>
          </w:p>
        </w:tc>
        <w:tc>
          <w:tcPr>
            <w:tcW w:w="1077" w:type="dxa"/>
          </w:tcPr>
          <w:p w:rsidR="00BD3FE9" w:rsidRPr="00DE525C" w:rsidRDefault="00BD3FE9" w:rsidP="00522F4B">
            <w:pPr>
              <w:pStyle w:val="FinTableRightItalic"/>
              <w:keepNext/>
              <w:rPr>
                <w:lang w:eastAsia="en-AU"/>
              </w:rPr>
            </w:pPr>
            <w:r w:rsidRPr="00DE525C">
              <w:rPr>
                <w:lang w:eastAsia="en-AU"/>
              </w:rPr>
              <w:t>6,920</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Indent"/>
              <w:keepNext/>
              <w:rPr>
                <w:lang w:eastAsia="en-AU"/>
              </w:rPr>
            </w:pPr>
            <w:r w:rsidRPr="00DE525C">
              <w:rPr>
                <w:lang w:eastAsia="en-AU"/>
              </w:rPr>
              <w:t>Indigenous Business Australia</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33,170</w:t>
            </w:r>
          </w:p>
        </w:tc>
        <w:tc>
          <w:tcPr>
            <w:tcW w:w="1077" w:type="dxa"/>
          </w:tcPr>
          <w:p w:rsidR="00BD3FE9" w:rsidRPr="00DE525C" w:rsidRDefault="00BD3FE9" w:rsidP="00522F4B">
            <w:pPr>
              <w:pStyle w:val="FinTableRight"/>
              <w:keepNext/>
              <w:rPr>
                <w:lang w:eastAsia="en-AU"/>
              </w:rPr>
            </w:pPr>
            <w:r w:rsidRPr="00DE525C">
              <w:rPr>
                <w:lang w:eastAsia="en-AU"/>
              </w:rPr>
              <w:t>33,170</w:t>
            </w:r>
          </w:p>
        </w:tc>
      </w:tr>
      <w:tr w:rsidR="00BD3FE9" w:rsidRPr="00DE525C" w:rsidTr="00522F4B">
        <w:tc>
          <w:tcPr>
            <w:tcW w:w="2808" w:type="dxa"/>
            <w:vMerge/>
          </w:tcPr>
          <w:p w:rsidR="00BD3FE9" w:rsidRPr="00DE525C" w:rsidRDefault="00BD3FE9" w:rsidP="00522F4B">
            <w:pPr>
              <w:pStyle w:val="FinTableLeftInden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33,170</w:t>
            </w:r>
          </w:p>
        </w:tc>
        <w:tc>
          <w:tcPr>
            <w:tcW w:w="1077" w:type="dxa"/>
          </w:tcPr>
          <w:p w:rsidR="00BD3FE9" w:rsidRPr="00DE525C" w:rsidRDefault="00BD3FE9" w:rsidP="00522F4B">
            <w:pPr>
              <w:pStyle w:val="FinTableRightItalic"/>
              <w:keepNext/>
              <w:rPr>
                <w:lang w:eastAsia="en-AU"/>
              </w:rPr>
            </w:pPr>
            <w:r w:rsidRPr="00DE525C">
              <w:rPr>
                <w:lang w:eastAsia="en-AU"/>
              </w:rPr>
              <w:t>33,170</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Equal Opportunity for Women in the Workplace Agency</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780</w:t>
            </w:r>
          </w:p>
        </w:tc>
        <w:tc>
          <w:tcPr>
            <w:tcW w:w="1077" w:type="dxa"/>
          </w:tcPr>
          <w:p w:rsidR="00BD3FE9" w:rsidRPr="00DE525C" w:rsidRDefault="00BD3FE9" w:rsidP="00522F4B">
            <w:pPr>
              <w:pStyle w:val="FinTableRight"/>
              <w:keepNext/>
              <w:rPr>
                <w:lang w:eastAsia="en-AU"/>
              </w:rPr>
            </w:pPr>
            <w:r w:rsidRPr="00DE525C">
              <w:rPr>
                <w:lang w:eastAsia="en-AU"/>
              </w:rPr>
              <w:t>780</w:t>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Families, Housing, Community Services and Indigenous Affairs</w:t>
            </w:r>
          </w:p>
        </w:tc>
        <w:tc>
          <w:tcPr>
            <w:tcW w:w="1077"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077"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077"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36,947</w:t>
            </w:r>
          </w:p>
        </w:tc>
        <w:tc>
          <w:tcPr>
            <w:tcW w:w="1077"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36,947</w:t>
            </w:r>
          </w:p>
        </w:tc>
      </w:tr>
      <w:tr w:rsidR="00BD3FE9" w:rsidRPr="00DE525C" w:rsidTr="00522F4B">
        <w:tc>
          <w:tcPr>
            <w:tcW w:w="2808" w:type="dxa"/>
            <w:vMerge/>
            <w:tcBorders>
              <w:bottom w:val="single" w:sz="2" w:space="0" w:color="auto"/>
            </w:tcBorders>
          </w:tcPr>
          <w:p w:rsidR="00BD3FE9" w:rsidRPr="00DE525C" w:rsidRDefault="00BD3FE9" w:rsidP="00522F4B">
            <w:pPr>
              <w:pStyle w:val="FinTableLeftBoldHanging"/>
              <w:keepNext/>
              <w:keepLines/>
              <w:rPr>
                <w:lang w:eastAsia="en-AU"/>
              </w:rPr>
            </w:pPr>
          </w:p>
        </w:tc>
        <w:tc>
          <w:tcPr>
            <w:tcW w:w="1077"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077"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077"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54,507</w:t>
            </w:r>
          </w:p>
        </w:tc>
        <w:tc>
          <w:tcPr>
            <w:tcW w:w="1077"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54,507</w:t>
            </w:r>
          </w:p>
        </w:tc>
      </w:tr>
    </w:tbl>
    <w:p w:rsidR="00BD3FE9" w:rsidRPr="00DE525C" w:rsidRDefault="00BD3FE9" w:rsidP="00BD3FE9">
      <w:pPr>
        <w:pStyle w:val="PostTableSpacer"/>
      </w:pPr>
    </w:p>
    <w:tbl>
      <w:tblPr>
        <w:tblW w:w="7111" w:type="dxa"/>
        <w:tblInd w:w="-12" w:type="dxa"/>
        <w:tblLayout w:type="fixed"/>
        <w:tblCellMar>
          <w:left w:w="30" w:type="dxa"/>
          <w:right w:w="30" w:type="dxa"/>
        </w:tblCellMar>
        <w:tblLook w:val="0000" w:firstRow="0" w:lastRow="0" w:firstColumn="0" w:lastColumn="0" w:noHBand="0" w:noVBand="0"/>
      </w:tblPr>
      <w:tblGrid>
        <w:gridCol w:w="3612"/>
        <w:gridCol w:w="1162"/>
        <w:gridCol w:w="1175"/>
        <w:gridCol w:w="1162"/>
      </w:tblGrid>
      <w:tr w:rsidR="00B92949" w:rsidRPr="00DE525C" w:rsidTr="00B92949">
        <w:trPr>
          <w:tblHeader/>
        </w:trPr>
        <w:tc>
          <w:tcPr>
            <w:tcW w:w="7111" w:type="dxa"/>
            <w:gridSpan w:val="4"/>
          </w:tcPr>
          <w:p w:rsidR="00B92949" w:rsidRPr="00DE525C" w:rsidRDefault="00B92949" w:rsidP="00AC7407">
            <w:pPr>
              <w:pStyle w:val="KeyLight"/>
              <w:pageBreakBefore/>
              <w:rPr>
                <w:lang w:eastAsia="en-AU"/>
              </w:rPr>
            </w:pPr>
            <w:r w:rsidRPr="00DE525C">
              <w:rPr>
                <w:lang w:eastAsia="en-AU"/>
              </w:rPr>
              <w:lastRenderedPageBreak/>
              <w:t>Appropriation (plain figures)—2011</w:t>
            </w:r>
            <w:r w:rsidR="00DE525C">
              <w:rPr>
                <w:lang w:eastAsia="en-AU"/>
              </w:rPr>
              <w:noBreakHyphen/>
            </w:r>
            <w:r w:rsidRPr="00DE525C">
              <w:rPr>
                <w:lang w:eastAsia="en-AU"/>
              </w:rPr>
              <w:t>2012</w:t>
            </w:r>
          </w:p>
          <w:p w:rsidR="00B92949" w:rsidRPr="00DE525C" w:rsidRDefault="00B92949" w:rsidP="00E14801">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92949" w:rsidRPr="00DE525C" w:rsidTr="00B92949">
        <w:trPr>
          <w:tblHeader/>
        </w:trPr>
        <w:tc>
          <w:tcPr>
            <w:tcW w:w="3612" w:type="dxa"/>
            <w:tcBorders>
              <w:bottom w:val="single" w:sz="2" w:space="0" w:color="auto"/>
            </w:tcBorders>
          </w:tcPr>
          <w:p w:rsidR="00B92949" w:rsidRPr="00DE525C" w:rsidRDefault="00B92949" w:rsidP="00E14801">
            <w:pPr>
              <w:pStyle w:val="FinTableRight"/>
              <w:rPr>
                <w:lang w:eastAsia="en-AU"/>
              </w:rPr>
            </w:pPr>
          </w:p>
        </w:tc>
        <w:tc>
          <w:tcPr>
            <w:tcW w:w="1162" w:type="dxa"/>
            <w:tcBorders>
              <w:bottom w:val="single" w:sz="2" w:space="0" w:color="auto"/>
            </w:tcBorders>
          </w:tcPr>
          <w:p w:rsidR="00B92949" w:rsidRPr="00DE525C" w:rsidRDefault="00B92949" w:rsidP="00E14801">
            <w:pPr>
              <w:pStyle w:val="FinTableRight"/>
              <w:rPr>
                <w:lang w:eastAsia="en-AU"/>
              </w:rPr>
            </w:pPr>
          </w:p>
        </w:tc>
        <w:tc>
          <w:tcPr>
            <w:tcW w:w="1175" w:type="dxa"/>
            <w:tcBorders>
              <w:bottom w:val="single" w:sz="2" w:space="0" w:color="auto"/>
            </w:tcBorders>
          </w:tcPr>
          <w:p w:rsidR="00B92949" w:rsidRPr="00DE525C" w:rsidRDefault="00B92949" w:rsidP="00E14801">
            <w:pPr>
              <w:pStyle w:val="FinTableRight"/>
              <w:rPr>
                <w:lang w:eastAsia="en-AU"/>
              </w:rPr>
            </w:pPr>
          </w:p>
        </w:tc>
        <w:tc>
          <w:tcPr>
            <w:tcW w:w="1162" w:type="dxa"/>
            <w:tcBorders>
              <w:bottom w:val="single" w:sz="2" w:space="0" w:color="auto"/>
            </w:tcBorders>
          </w:tcPr>
          <w:p w:rsidR="00B92949" w:rsidRPr="00DE525C" w:rsidRDefault="00B92949" w:rsidP="00E14801">
            <w:pPr>
              <w:pStyle w:val="FinTableRight"/>
              <w:rPr>
                <w:lang w:eastAsia="en-AU"/>
              </w:rPr>
            </w:pPr>
          </w:p>
        </w:tc>
      </w:tr>
      <w:tr w:rsidR="00B92949" w:rsidRPr="00DE525C" w:rsidTr="00B92949">
        <w:trPr>
          <w:trHeight w:val="740"/>
          <w:tblHeader/>
        </w:trPr>
        <w:tc>
          <w:tcPr>
            <w:tcW w:w="3612" w:type="dxa"/>
            <w:tcBorders>
              <w:top w:val="single" w:sz="2" w:space="0" w:color="auto"/>
            </w:tcBorders>
          </w:tcPr>
          <w:p w:rsidR="00B92949" w:rsidRPr="00DE525C" w:rsidRDefault="00B92949" w:rsidP="00E14801">
            <w:pPr>
              <w:pStyle w:val="FinTableRight"/>
              <w:rPr>
                <w:lang w:eastAsia="en-AU"/>
              </w:rPr>
            </w:pPr>
          </w:p>
        </w:tc>
        <w:tc>
          <w:tcPr>
            <w:tcW w:w="1162" w:type="dxa"/>
            <w:tcBorders>
              <w:top w:val="single" w:sz="2" w:space="0" w:color="auto"/>
            </w:tcBorders>
            <w:vAlign w:val="center"/>
          </w:tcPr>
          <w:p w:rsidR="00B92949" w:rsidRPr="00DE525C" w:rsidRDefault="00B92949" w:rsidP="00E14801">
            <w:pPr>
              <w:pStyle w:val="FinTableRight"/>
              <w:rPr>
                <w:lang w:eastAsia="en-AU"/>
              </w:rPr>
            </w:pPr>
            <w:r w:rsidRPr="00DE525C">
              <w:rPr>
                <w:lang w:eastAsia="en-AU"/>
              </w:rPr>
              <w:t>Payments to</w:t>
            </w:r>
          </w:p>
          <w:p w:rsidR="00B92949" w:rsidRPr="00DE525C" w:rsidRDefault="00B92949" w:rsidP="00E14801">
            <w:pPr>
              <w:pStyle w:val="FinTableRight"/>
              <w:rPr>
                <w:lang w:eastAsia="en-AU"/>
              </w:rPr>
            </w:pPr>
            <w:r w:rsidRPr="00DE525C">
              <w:rPr>
                <w:lang w:eastAsia="en-AU"/>
              </w:rPr>
              <w:t>States, ACT,</w:t>
            </w:r>
          </w:p>
          <w:p w:rsidR="00B92949" w:rsidRPr="00DE525C" w:rsidRDefault="00B92949" w:rsidP="00E14801">
            <w:pPr>
              <w:pStyle w:val="FinTableRight"/>
              <w:rPr>
                <w:lang w:eastAsia="en-AU"/>
              </w:rPr>
            </w:pPr>
            <w:r w:rsidRPr="00DE525C">
              <w:rPr>
                <w:lang w:eastAsia="en-AU"/>
              </w:rPr>
              <w:t>NT and local</w:t>
            </w:r>
          </w:p>
          <w:p w:rsidR="00B92949" w:rsidRPr="00DE525C" w:rsidRDefault="00B92949" w:rsidP="00E14801">
            <w:pPr>
              <w:pStyle w:val="FinTableRight"/>
              <w:rPr>
                <w:lang w:eastAsia="en-AU"/>
              </w:rPr>
            </w:pPr>
            <w:r w:rsidRPr="00DE525C">
              <w:rPr>
                <w:lang w:eastAsia="en-AU"/>
              </w:rPr>
              <w:t>government</w:t>
            </w:r>
          </w:p>
        </w:tc>
        <w:tc>
          <w:tcPr>
            <w:tcW w:w="1175" w:type="dxa"/>
            <w:tcBorders>
              <w:top w:val="single" w:sz="2" w:space="0" w:color="auto"/>
            </w:tcBorders>
            <w:vAlign w:val="center"/>
          </w:tcPr>
          <w:p w:rsidR="00B92949" w:rsidRPr="00DE525C" w:rsidRDefault="00B92949" w:rsidP="00E14801">
            <w:pPr>
              <w:pStyle w:val="FinTableRight"/>
              <w:rPr>
                <w:lang w:eastAsia="en-AU"/>
              </w:rPr>
            </w:pPr>
          </w:p>
          <w:p w:rsidR="00B92949" w:rsidRPr="00DE525C" w:rsidRDefault="00B92949" w:rsidP="00E14801">
            <w:pPr>
              <w:pStyle w:val="FinTableRight"/>
              <w:rPr>
                <w:lang w:eastAsia="en-AU"/>
              </w:rPr>
            </w:pPr>
            <w:r w:rsidRPr="00DE525C">
              <w:rPr>
                <w:lang w:eastAsia="en-AU"/>
              </w:rPr>
              <w:t>New</w:t>
            </w:r>
          </w:p>
          <w:p w:rsidR="00B92949" w:rsidRPr="00DE525C" w:rsidRDefault="00B92949" w:rsidP="00E14801">
            <w:pPr>
              <w:pStyle w:val="FinTableRight"/>
              <w:rPr>
                <w:lang w:eastAsia="en-AU"/>
              </w:rPr>
            </w:pPr>
            <w:r w:rsidRPr="00DE525C">
              <w:rPr>
                <w:lang w:eastAsia="en-AU"/>
              </w:rPr>
              <w:t>Administered</w:t>
            </w:r>
          </w:p>
          <w:p w:rsidR="00B92949" w:rsidRPr="00DE525C" w:rsidRDefault="00B92949" w:rsidP="00E14801">
            <w:pPr>
              <w:pStyle w:val="FinTableRight"/>
              <w:rPr>
                <w:lang w:eastAsia="en-AU"/>
              </w:rPr>
            </w:pPr>
            <w:r w:rsidRPr="00DE525C">
              <w:rPr>
                <w:lang w:eastAsia="en-AU"/>
              </w:rPr>
              <w:t>Outcomes</w:t>
            </w:r>
          </w:p>
        </w:tc>
        <w:tc>
          <w:tcPr>
            <w:tcW w:w="1162" w:type="dxa"/>
            <w:tcBorders>
              <w:top w:val="single" w:sz="2" w:space="0" w:color="auto"/>
            </w:tcBorders>
            <w:vAlign w:val="center"/>
          </w:tcPr>
          <w:p w:rsidR="00B92949" w:rsidRPr="00DE525C" w:rsidRDefault="00B92949" w:rsidP="00E14801">
            <w:pPr>
              <w:pStyle w:val="FinTableRight"/>
              <w:rPr>
                <w:lang w:eastAsia="en-AU"/>
              </w:rPr>
            </w:pPr>
          </w:p>
          <w:p w:rsidR="00B92949" w:rsidRPr="00DE525C" w:rsidRDefault="00B92949" w:rsidP="00E14801">
            <w:pPr>
              <w:pStyle w:val="FinTableRight"/>
              <w:rPr>
                <w:lang w:eastAsia="en-AU"/>
              </w:rPr>
            </w:pPr>
          </w:p>
          <w:p w:rsidR="00B92949" w:rsidRPr="00DE525C" w:rsidRDefault="00B92949" w:rsidP="00E14801">
            <w:pPr>
              <w:pStyle w:val="FinTableRight"/>
              <w:rPr>
                <w:lang w:eastAsia="en-AU"/>
              </w:rPr>
            </w:pPr>
          </w:p>
          <w:p w:rsidR="00B92949" w:rsidRPr="00DE525C" w:rsidRDefault="00B92949" w:rsidP="00E14801">
            <w:pPr>
              <w:pStyle w:val="FinTableRight"/>
              <w:rPr>
                <w:lang w:eastAsia="en-AU"/>
              </w:rPr>
            </w:pPr>
            <w:r w:rsidRPr="00DE525C">
              <w:rPr>
                <w:lang w:eastAsia="en-AU"/>
              </w:rPr>
              <w:t>Total</w:t>
            </w:r>
          </w:p>
        </w:tc>
      </w:tr>
      <w:tr w:rsidR="00B92949" w:rsidRPr="00DE525C" w:rsidTr="00B92949">
        <w:trPr>
          <w:tblHeader/>
        </w:trPr>
        <w:tc>
          <w:tcPr>
            <w:tcW w:w="3612" w:type="dxa"/>
            <w:tcBorders>
              <w:top w:val="single" w:sz="2" w:space="0" w:color="auto"/>
            </w:tcBorders>
          </w:tcPr>
          <w:p w:rsidR="00B92949" w:rsidRPr="00DE525C" w:rsidRDefault="00B92949" w:rsidP="00E14801">
            <w:pPr>
              <w:pStyle w:val="FinTableRight"/>
              <w:rPr>
                <w:lang w:eastAsia="en-AU"/>
              </w:rPr>
            </w:pPr>
          </w:p>
        </w:tc>
        <w:tc>
          <w:tcPr>
            <w:tcW w:w="1162" w:type="dxa"/>
            <w:tcBorders>
              <w:top w:val="single" w:sz="2" w:space="0" w:color="auto"/>
            </w:tcBorders>
          </w:tcPr>
          <w:p w:rsidR="00B92949" w:rsidRPr="00DE525C" w:rsidRDefault="00B92949" w:rsidP="00E14801">
            <w:pPr>
              <w:pStyle w:val="FinTableRight"/>
              <w:rPr>
                <w:lang w:eastAsia="en-AU"/>
              </w:rPr>
            </w:pPr>
            <w:r w:rsidRPr="00DE525C">
              <w:rPr>
                <w:lang w:eastAsia="en-AU"/>
              </w:rPr>
              <w:t>$'000</w:t>
            </w:r>
          </w:p>
        </w:tc>
        <w:tc>
          <w:tcPr>
            <w:tcW w:w="1175" w:type="dxa"/>
            <w:tcBorders>
              <w:top w:val="single" w:sz="2" w:space="0" w:color="auto"/>
            </w:tcBorders>
          </w:tcPr>
          <w:p w:rsidR="00B92949" w:rsidRPr="00DE525C" w:rsidRDefault="00B92949" w:rsidP="00E14801">
            <w:pPr>
              <w:pStyle w:val="FinTableRight"/>
              <w:rPr>
                <w:lang w:eastAsia="en-AU"/>
              </w:rPr>
            </w:pPr>
            <w:r w:rsidRPr="00DE525C">
              <w:rPr>
                <w:lang w:eastAsia="en-AU"/>
              </w:rPr>
              <w:t>$'000</w:t>
            </w:r>
          </w:p>
        </w:tc>
        <w:tc>
          <w:tcPr>
            <w:tcW w:w="1162" w:type="dxa"/>
            <w:tcBorders>
              <w:top w:val="single" w:sz="2" w:space="0" w:color="auto"/>
            </w:tcBorders>
          </w:tcPr>
          <w:p w:rsidR="00B92949" w:rsidRPr="00DE525C" w:rsidRDefault="00B92949" w:rsidP="00E14801">
            <w:pPr>
              <w:pStyle w:val="FinTableRight"/>
              <w:rPr>
                <w:lang w:eastAsia="en-AU"/>
              </w:rPr>
            </w:pPr>
            <w:r w:rsidRPr="00DE525C">
              <w:rPr>
                <w:lang w:eastAsia="en-AU"/>
              </w:rPr>
              <w:t>$'000</w:t>
            </w:r>
          </w:p>
        </w:tc>
      </w:tr>
      <w:tr w:rsidR="00B92949" w:rsidRPr="00DE525C" w:rsidTr="00B92949">
        <w:tc>
          <w:tcPr>
            <w:tcW w:w="3612" w:type="dxa"/>
          </w:tcPr>
          <w:p w:rsidR="00B92949" w:rsidRPr="00DE525C" w:rsidRDefault="00B92949" w:rsidP="00E14801">
            <w:pPr>
              <w:pStyle w:val="FinTableLeftBold"/>
              <w:keepLines/>
              <w:rPr>
                <w:lang w:eastAsia="en-AU"/>
              </w:rPr>
            </w:pPr>
            <w:r w:rsidRPr="00DE525C">
              <w:rPr>
                <w:lang w:eastAsia="en-AU"/>
              </w:rPr>
              <w:t>DEPARTMENT OF FAMILIES, HOUSING, COMMUNITY SERVICES AND INDIGENOUS AFFAIRS</w:t>
            </w:r>
          </w:p>
        </w:tc>
        <w:tc>
          <w:tcPr>
            <w:tcW w:w="1162" w:type="dxa"/>
          </w:tcPr>
          <w:p w:rsidR="00B92949" w:rsidRPr="00DE525C" w:rsidRDefault="00B92949" w:rsidP="00E14801">
            <w:pPr>
              <w:pStyle w:val="FinTableRight"/>
              <w:rPr>
                <w:lang w:eastAsia="en-AU"/>
              </w:rPr>
            </w:pPr>
          </w:p>
        </w:tc>
        <w:tc>
          <w:tcPr>
            <w:tcW w:w="1175" w:type="dxa"/>
          </w:tcPr>
          <w:p w:rsidR="00B92949" w:rsidRPr="00DE525C" w:rsidRDefault="00B92949" w:rsidP="00E14801">
            <w:pPr>
              <w:pStyle w:val="FinTableRight"/>
              <w:keepNext/>
              <w:rPr>
                <w:lang w:eastAsia="en-AU"/>
              </w:rPr>
            </w:pPr>
          </w:p>
        </w:tc>
        <w:tc>
          <w:tcPr>
            <w:tcW w:w="1162" w:type="dxa"/>
            <w:vAlign w:val="bottom"/>
          </w:tcPr>
          <w:p w:rsidR="00B92949" w:rsidRPr="00DE525C" w:rsidRDefault="00B92949" w:rsidP="00E14801">
            <w:pPr>
              <w:pStyle w:val="FinTableRight"/>
              <w:keepNext/>
              <w:rPr>
                <w:lang w:eastAsia="en-AU"/>
              </w:rPr>
            </w:pPr>
          </w:p>
        </w:tc>
      </w:tr>
      <w:tr w:rsidR="00B92949" w:rsidRPr="00DE525C" w:rsidTr="00B92949">
        <w:tc>
          <w:tcPr>
            <w:tcW w:w="3612" w:type="dxa"/>
          </w:tcPr>
          <w:p w:rsidR="00B92949" w:rsidRPr="00DE525C" w:rsidRDefault="00B92949" w:rsidP="00E14801">
            <w:pPr>
              <w:pStyle w:val="FinTableLeftBold"/>
              <w:keepNext/>
              <w:rPr>
                <w:lang w:eastAsia="en-AU"/>
              </w:rPr>
            </w:pPr>
            <w:r w:rsidRPr="00DE525C">
              <w:rPr>
                <w:lang w:eastAsia="en-AU"/>
              </w:rPr>
              <w:t>Operating</w:t>
            </w:r>
          </w:p>
        </w:tc>
        <w:tc>
          <w:tcPr>
            <w:tcW w:w="1162" w:type="dxa"/>
          </w:tcPr>
          <w:p w:rsidR="00B92949" w:rsidRPr="00DE525C" w:rsidRDefault="00B92949" w:rsidP="00E14801">
            <w:pPr>
              <w:pStyle w:val="FinTableRight"/>
              <w:keepNext/>
              <w:rPr>
                <w:lang w:eastAsia="en-AU"/>
              </w:rPr>
            </w:pPr>
          </w:p>
        </w:tc>
        <w:tc>
          <w:tcPr>
            <w:tcW w:w="1175" w:type="dxa"/>
          </w:tcPr>
          <w:p w:rsidR="00B92949" w:rsidRPr="00DE525C" w:rsidRDefault="00B92949" w:rsidP="00E14801">
            <w:pPr>
              <w:pStyle w:val="FinTableRight"/>
              <w:keepNext/>
              <w:rPr>
                <w:lang w:eastAsia="en-AU"/>
              </w:rPr>
            </w:pPr>
          </w:p>
        </w:tc>
        <w:tc>
          <w:tcPr>
            <w:tcW w:w="1162" w:type="dxa"/>
          </w:tcPr>
          <w:p w:rsidR="00B92949" w:rsidRPr="00DE525C" w:rsidRDefault="00B92949" w:rsidP="00E14801">
            <w:pPr>
              <w:pStyle w:val="FinTableRight"/>
              <w:keepNext/>
              <w:rPr>
                <w:lang w:eastAsia="en-AU"/>
              </w:rPr>
            </w:pPr>
          </w:p>
        </w:tc>
      </w:tr>
      <w:tr w:rsidR="00B92949" w:rsidRPr="00DE525C" w:rsidTr="00B92949">
        <w:tc>
          <w:tcPr>
            <w:tcW w:w="3612" w:type="dxa"/>
            <w:vMerge w:val="restart"/>
          </w:tcPr>
          <w:p w:rsidR="00B92949" w:rsidRPr="00DE525C" w:rsidRDefault="00B92949" w:rsidP="00E14801">
            <w:pPr>
              <w:pStyle w:val="FinTableLeftBoldIndent"/>
              <w:keepNext/>
              <w:rPr>
                <w:lang w:eastAsia="en-AU"/>
              </w:rPr>
            </w:pPr>
            <w:r w:rsidRPr="00DE525C">
              <w:rPr>
                <w:lang w:eastAsia="en-AU"/>
              </w:rPr>
              <w:t xml:space="preserve">Outcome 2 </w:t>
            </w:r>
            <w:r w:rsidR="00DE525C">
              <w:rPr>
                <w:lang w:eastAsia="en-AU"/>
              </w:rPr>
              <w:noBreakHyphen/>
            </w:r>
            <w:r w:rsidRPr="00DE525C">
              <w:rPr>
                <w:lang w:eastAsia="en-AU"/>
              </w:rPr>
              <w:t xml:space="preserve"> </w:t>
            </w:r>
          </w:p>
          <w:p w:rsidR="00B92949" w:rsidRPr="00DE525C" w:rsidRDefault="00B92949" w:rsidP="00E14801">
            <w:pPr>
              <w:pStyle w:val="FinTableLeftIndent"/>
              <w:keepNext/>
              <w:rPr>
                <w:lang w:eastAsia="en-AU"/>
              </w:rPr>
            </w:pPr>
            <w:r w:rsidRPr="00DE525C">
              <w:rPr>
                <w:lang w:eastAsia="en-AU"/>
              </w:rPr>
              <w:t>Access to affordable, safe housing through: payments and support services; and rental subsidies to low and moderate income households</w:t>
            </w:r>
          </w:p>
        </w:tc>
        <w:tc>
          <w:tcPr>
            <w:tcW w:w="1162" w:type="dxa"/>
          </w:tcPr>
          <w:p w:rsidR="00B92949" w:rsidRPr="00DE525C" w:rsidRDefault="00B92949" w:rsidP="00E14801">
            <w:pPr>
              <w:pStyle w:val="FinTableRight"/>
              <w:keepNext/>
              <w:rPr>
                <w:lang w:eastAsia="en-AU"/>
              </w:rPr>
            </w:pPr>
            <w:r w:rsidRPr="00DE525C">
              <w:rPr>
                <w:lang w:eastAsia="en-AU"/>
              </w:rPr>
              <w:t>30,000</w:t>
            </w:r>
          </w:p>
        </w:tc>
        <w:tc>
          <w:tcPr>
            <w:tcW w:w="1175" w:type="dxa"/>
          </w:tcPr>
          <w:p w:rsidR="00B92949" w:rsidRPr="00DE525C" w:rsidRDefault="00DE525C" w:rsidP="00E14801">
            <w:pPr>
              <w:pStyle w:val="FinTableRight"/>
              <w:keepNext/>
              <w:rPr>
                <w:lang w:eastAsia="en-AU"/>
              </w:rPr>
            </w:pPr>
            <w:r>
              <w:rPr>
                <w:lang w:eastAsia="en-AU"/>
              </w:rPr>
              <w:noBreakHyphen/>
            </w:r>
          </w:p>
        </w:tc>
        <w:tc>
          <w:tcPr>
            <w:tcW w:w="1162" w:type="dxa"/>
          </w:tcPr>
          <w:p w:rsidR="00B92949" w:rsidRPr="00DE525C" w:rsidRDefault="00B92949" w:rsidP="00E14801">
            <w:pPr>
              <w:pStyle w:val="FinTableRight"/>
              <w:keepNext/>
              <w:rPr>
                <w:lang w:eastAsia="en-AU"/>
              </w:rPr>
            </w:pPr>
            <w:r w:rsidRPr="00DE525C">
              <w:rPr>
                <w:lang w:eastAsia="en-AU"/>
              </w:rPr>
              <w:t>30,000</w:t>
            </w:r>
          </w:p>
        </w:tc>
      </w:tr>
      <w:tr w:rsidR="00B92949" w:rsidRPr="00DE525C" w:rsidTr="00B92949">
        <w:tc>
          <w:tcPr>
            <w:tcW w:w="3612" w:type="dxa"/>
            <w:vMerge/>
          </w:tcPr>
          <w:p w:rsidR="00B92949" w:rsidRPr="00DE525C" w:rsidRDefault="00B92949" w:rsidP="00E14801">
            <w:pPr>
              <w:pStyle w:val="FinTableLeftIndent"/>
              <w:keepNext/>
              <w:rPr>
                <w:lang w:eastAsia="en-AU"/>
              </w:rPr>
            </w:pPr>
          </w:p>
        </w:tc>
        <w:tc>
          <w:tcPr>
            <w:tcW w:w="1162" w:type="dxa"/>
          </w:tcPr>
          <w:p w:rsidR="00B92949" w:rsidRPr="00DE525C" w:rsidRDefault="00DE525C" w:rsidP="00E14801">
            <w:pPr>
              <w:pStyle w:val="FinTableRightItalic"/>
              <w:keepNext/>
              <w:rPr>
                <w:lang w:eastAsia="en-AU"/>
              </w:rPr>
            </w:pPr>
            <w:r>
              <w:rPr>
                <w:lang w:eastAsia="en-AU"/>
              </w:rPr>
              <w:noBreakHyphen/>
            </w:r>
          </w:p>
        </w:tc>
        <w:tc>
          <w:tcPr>
            <w:tcW w:w="1175" w:type="dxa"/>
          </w:tcPr>
          <w:p w:rsidR="00B92949" w:rsidRPr="00DE525C" w:rsidRDefault="00DE525C" w:rsidP="00E14801">
            <w:pPr>
              <w:pStyle w:val="FinTableRightItalic"/>
              <w:keepNext/>
              <w:rPr>
                <w:lang w:eastAsia="en-AU"/>
              </w:rPr>
            </w:pPr>
            <w:r>
              <w:rPr>
                <w:lang w:eastAsia="en-AU"/>
              </w:rPr>
              <w:noBreakHyphen/>
            </w:r>
          </w:p>
        </w:tc>
        <w:tc>
          <w:tcPr>
            <w:tcW w:w="1162" w:type="dxa"/>
          </w:tcPr>
          <w:p w:rsidR="00B92949" w:rsidRPr="00DE525C" w:rsidRDefault="00DE525C" w:rsidP="00E14801">
            <w:pPr>
              <w:pStyle w:val="FinTableRightItalic"/>
              <w:keepNext/>
              <w:rPr>
                <w:lang w:eastAsia="en-AU"/>
              </w:rPr>
            </w:pPr>
            <w:r>
              <w:rPr>
                <w:lang w:eastAsia="en-AU"/>
              </w:rPr>
              <w:noBreakHyphen/>
            </w:r>
          </w:p>
        </w:tc>
      </w:tr>
      <w:tr w:rsidR="00B92949" w:rsidRPr="00DE525C" w:rsidTr="00B92949">
        <w:tc>
          <w:tcPr>
            <w:tcW w:w="3612" w:type="dxa"/>
            <w:vMerge/>
          </w:tcPr>
          <w:p w:rsidR="00B92949" w:rsidRPr="00DE525C" w:rsidRDefault="00B92949" w:rsidP="00E14801">
            <w:pPr>
              <w:pStyle w:val="FinTableLeftIndent"/>
              <w:keepNext/>
              <w:rPr>
                <w:lang w:eastAsia="en-AU"/>
              </w:rPr>
            </w:pPr>
          </w:p>
        </w:tc>
        <w:tc>
          <w:tcPr>
            <w:tcW w:w="1162" w:type="dxa"/>
          </w:tcPr>
          <w:p w:rsidR="00B92949" w:rsidRPr="00DE525C" w:rsidRDefault="00B92949" w:rsidP="00E14801">
            <w:pPr>
              <w:pStyle w:val="FinTableSpacerRow"/>
              <w:rPr>
                <w:lang w:eastAsia="en-AU"/>
              </w:rPr>
            </w:pPr>
          </w:p>
        </w:tc>
        <w:tc>
          <w:tcPr>
            <w:tcW w:w="1175" w:type="dxa"/>
          </w:tcPr>
          <w:p w:rsidR="00B92949" w:rsidRPr="00DE525C" w:rsidRDefault="00B92949" w:rsidP="00E14801">
            <w:pPr>
              <w:pStyle w:val="FinTableSpacerRow"/>
              <w:rPr>
                <w:lang w:eastAsia="en-AU"/>
              </w:rPr>
            </w:pPr>
          </w:p>
        </w:tc>
        <w:tc>
          <w:tcPr>
            <w:tcW w:w="1162" w:type="dxa"/>
          </w:tcPr>
          <w:p w:rsidR="00B92949" w:rsidRPr="00DE525C" w:rsidRDefault="00B92949" w:rsidP="00E14801">
            <w:pPr>
              <w:pStyle w:val="FinTableSpacerRow"/>
              <w:rPr>
                <w:lang w:eastAsia="en-AU"/>
              </w:rPr>
            </w:pPr>
          </w:p>
        </w:tc>
      </w:tr>
      <w:tr w:rsidR="00B92949" w:rsidRPr="00DE525C" w:rsidTr="00B92949">
        <w:tc>
          <w:tcPr>
            <w:tcW w:w="3612" w:type="dxa"/>
          </w:tcPr>
          <w:p w:rsidR="00B92949" w:rsidRPr="00DE525C" w:rsidRDefault="00B92949" w:rsidP="00E14801">
            <w:pPr>
              <w:pStyle w:val="FinTableLeftIndent"/>
              <w:keepNext/>
              <w:rPr>
                <w:lang w:eastAsia="en-AU"/>
              </w:rPr>
            </w:pPr>
          </w:p>
        </w:tc>
        <w:tc>
          <w:tcPr>
            <w:tcW w:w="1162" w:type="dxa"/>
            <w:tcBorders>
              <w:bottom w:val="single" w:sz="4" w:space="0" w:color="auto"/>
            </w:tcBorders>
          </w:tcPr>
          <w:p w:rsidR="00B92949" w:rsidRPr="00DE525C" w:rsidRDefault="00B92949" w:rsidP="00E14801">
            <w:pPr>
              <w:pStyle w:val="FinTableSpacerRow"/>
              <w:rPr>
                <w:lang w:eastAsia="en-AU"/>
              </w:rPr>
            </w:pPr>
          </w:p>
        </w:tc>
        <w:tc>
          <w:tcPr>
            <w:tcW w:w="1175" w:type="dxa"/>
            <w:tcBorders>
              <w:bottom w:val="single" w:sz="4" w:space="0" w:color="auto"/>
            </w:tcBorders>
          </w:tcPr>
          <w:p w:rsidR="00B92949" w:rsidRPr="00DE525C" w:rsidRDefault="00B92949" w:rsidP="00E14801">
            <w:pPr>
              <w:pStyle w:val="FinTableSpacerRow"/>
              <w:rPr>
                <w:lang w:eastAsia="en-AU"/>
              </w:rPr>
            </w:pPr>
          </w:p>
        </w:tc>
        <w:tc>
          <w:tcPr>
            <w:tcW w:w="1162" w:type="dxa"/>
            <w:tcBorders>
              <w:bottom w:val="single" w:sz="4" w:space="0" w:color="auto"/>
            </w:tcBorders>
          </w:tcPr>
          <w:p w:rsidR="00B92949" w:rsidRPr="00DE525C" w:rsidRDefault="00B92949" w:rsidP="00E14801">
            <w:pPr>
              <w:pStyle w:val="FinTableSpacerRow"/>
              <w:rPr>
                <w:lang w:eastAsia="en-AU"/>
              </w:rPr>
            </w:pPr>
          </w:p>
        </w:tc>
      </w:tr>
      <w:tr w:rsidR="00B92949" w:rsidRPr="00DE525C" w:rsidTr="00B92949">
        <w:tc>
          <w:tcPr>
            <w:tcW w:w="3612" w:type="dxa"/>
            <w:vMerge w:val="restart"/>
          </w:tcPr>
          <w:p w:rsidR="00B92949" w:rsidRPr="00DE525C" w:rsidRDefault="00B92949" w:rsidP="00E14801">
            <w:pPr>
              <w:pStyle w:val="FinTableLeftBold"/>
              <w:keepNext/>
              <w:rPr>
                <w:lang w:eastAsia="en-AU"/>
              </w:rPr>
            </w:pPr>
            <w:r w:rsidRPr="00DE525C">
              <w:rPr>
                <w:lang w:eastAsia="en-AU"/>
              </w:rPr>
              <w:t>Total: Operating</w:t>
            </w:r>
          </w:p>
        </w:tc>
        <w:tc>
          <w:tcPr>
            <w:tcW w:w="1162" w:type="dxa"/>
            <w:tcBorders>
              <w:top w:val="single" w:sz="4" w:space="0" w:color="auto"/>
            </w:tcBorders>
          </w:tcPr>
          <w:p w:rsidR="00B92949" w:rsidRPr="00DE525C" w:rsidRDefault="00DE525C" w:rsidP="00E14801">
            <w:pPr>
              <w:pStyle w:val="FinTableRightBold"/>
              <w:keepNext/>
              <w:rPr>
                <w:lang w:eastAsia="en-AU"/>
              </w:rPr>
            </w:pPr>
            <w:r>
              <w:rPr>
                <w:lang w:eastAsia="en-AU"/>
              </w:rPr>
              <w:noBreakHyphen/>
            </w:r>
          </w:p>
        </w:tc>
        <w:tc>
          <w:tcPr>
            <w:tcW w:w="1175" w:type="dxa"/>
            <w:tcBorders>
              <w:top w:val="single" w:sz="4" w:space="0" w:color="auto"/>
            </w:tcBorders>
          </w:tcPr>
          <w:p w:rsidR="00B92949" w:rsidRPr="00DE525C" w:rsidRDefault="00DE525C" w:rsidP="00E14801">
            <w:pPr>
              <w:pStyle w:val="FinTableRightBold"/>
              <w:keepNext/>
              <w:rPr>
                <w:lang w:eastAsia="en-AU"/>
              </w:rPr>
            </w:pPr>
            <w:r>
              <w:rPr>
                <w:lang w:eastAsia="en-AU"/>
              </w:rPr>
              <w:noBreakHyphen/>
            </w:r>
          </w:p>
        </w:tc>
        <w:tc>
          <w:tcPr>
            <w:tcW w:w="1162" w:type="dxa"/>
            <w:tcBorders>
              <w:top w:val="single" w:sz="4" w:space="0" w:color="auto"/>
            </w:tcBorders>
          </w:tcPr>
          <w:p w:rsidR="00B92949" w:rsidRPr="00DE525C" w:rsidRDefault="00B92949" w:rsidP="00E14801">
            <w:pPr>
              <w:pStyle w:val="FinTableRightBold"/>
              <w:keepNext/>
              <w:rPr>
                <w:lang w:eastAsia="en-AU"/>
              </w:rPr>
            </w:pPr>
            <w:r w:rsidRPr="00DE525C">
              <w:rPr>
                <w:lang w:eastAsia="en-AU"/>
              </w:rPr>
              <w:t>30,000</w:t>
            </w:r>
          </w:p>
        </w:tc>
      </w:tr>
      <w:tr w:rsidR="00B92949" w:rsidRPr="00DE525C" w:rsidTr="00B92949">
        <w:tc>
          <w:tcPr>
            <w:tcW w:w="3612" w:type="dxa"/>
            <w:vMerge/>
          </w:tcPr>
          <w:p w:rsidR="00B92949" w:rsidRPr="00DE525C" w:rsidRDefault="00B92949" w:rsidP="00E14801">
            <w:pPr>
              <w:pStyle w:val="FinTableSpacerRow"/>
              <w:rPr>
                <w:lang w:eastAsia="en-AU"/>
              </w:rPr>
            </w:pPr>
          </w:p>
        </w:tc>
        <w:tc>
          <w:tcPr>
            <w:tcW w:w="1162" w:type="dxa"/>
            <w:tcBorders>
              <w:bottom w:val="single" w:sz="4" w:space="0" w:color="auto"/>
            </w:tcBorders>
          </w:tcPr>
          <w:p w:rsidR="00B92949" w:rsidRPr="00DE525C" w:rsidRDefault="00DE525C" w:rsidP="00E14801">
            <w:pPr>
              <w:pStyle w:val="FinTableRightItalic"/>
              <w:keepLines/>
              <w:rPr>
                <w:lang w:eastAsia="en-AU"/>
              </w:rPr>
            </w:pPr>
            <w:r>
              <w:rPr>
                <w:lang w:eastAsia="en-AU"/>
              </w:rPr>
              <w:noBreakHyphen/>
            </w:r>
          </w:p>
        </w:tc>
        <w:tc>
          <w:tcPr>
            <w:tcW w:w="1175" w:type="dxa"/>
            <w:tcBorders>
              <w:bottom w:val="single" w:sz="4" w:space="0" w:color="auto"/>
            </w:tcBorders>
          </w:tcPr>
          <w:p w:rsidR="00B92949" w:rsidRPr="00DE525C" w:rsidRDefault="00DE525C" w:rsidP="00E14801">
            <w:pPr>
              <w:pStyle w:val="FinTableRightItalic"/>
              <w:keepLines/>
              <w:rPr>
                <w:lang w:eastAsia="en-AU"/>
              </w:rPr>
            </w:pPr>
            <w:r>
              <w:rPr>
                <w:lang w:eastAsia="en-AU"/>
              </w:rPr>
              <w:noBreakHyphen/>
            </w:r>
          </w:p>
        </w:tc>
        <w:tc>
          <w:tcPr>
            <w:tcW w:w="1162" w:type="dxa"/>
            <w:tcBorders>
              <w:bottom w:val="single" w:sz="4" w:space="0" w:color="auto"/>
            </w:tcBorders>
          </w:tcPr>
          <w:p w:rsidR="00B92949" w:rsidRPr="00DE525C" w:rsidRDefault="00DE525C" w:rsidP="00E14801">
            <w:pPr>
              <w:pStyle w:val="FinTableRightItalic"/>
              <w:keepLines/>
              <w:rPr>
                <w:lang w:eastAsia="en-AU"/>
              </w:rPr>
            </w:pPr>
            <w:r>
              <w:rPr>
                <w:lang w:eastAsia="en-AU"/>
              </w:rPr>
              <w:noBreakHyphen/>
            </w:r>
          </w:p>
        </w:tc>
      </w:tr>
      <w:tr w:rsidR="00B92949" w:rsidRPr="00DE525C" w:rsidTr="00B92949">
        <w:tc>
          <w:tcPr>
            <w:tcW w:w="3612" w:type="dxa"/>
          </w:tcPr>
          <w:p w:rsidR="00B92949" w:rsidRPr="00DE525C" w:rsidRDefault="00B92949" w:rsidP="00E14801">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2" w:type="dxa"/>
          </w:tcPr>
          <w:p w:rsidR="00B92949" w:rsidRPr="00DE525C" w:rsidRDefault="00B92949" w:rsidP="00E14801">
            <w:pPr>
              <w:pStyle w:val="FinTableRight"/>
              <w:keepNext/>
              <w:rPr>
                <w:lang w:eastAsia="en-AU"/>
              </w:rPr>
            </w:pPr>
          </w:p>
        </w:tc>
        <w:tc>
          <w:tcPr>
            <w:tcW w:w="1175" w:type="dxa"/>
          </w:tcPr>
          <w:p w:rsidR="00B92949" w:rsidRPr="00DE525C" w:rsidRDefault="00B92949" w:rsidP="00E14801">
            <w:pPr>
              <w:pStyle w:val="FinTableRight"/>
              <w:keepNext/>
              <w:rPr>
                <w:lang w:eastAsia="en-AU"/>
              </w:rPr>
            </w:pPr>
          </w:p>
        </w:tc>
        <w:tc>
          <w:tcPr>
            <w:tcW w:w="1162" w:type="dxa"/>
          </w:tcPr>
          <w:p w:rsidR="00B92949" w:rsidRPr="00DE525C" w:rsidRDefault="00B92949" w:rsidP="00E14801">
            <w:pPr>
              <w:pStyle w:val="FinTableRight"/>
              <w:keepNext/>
              <w:rPr>
                <w:lang w:eastAsia="en-AU"/>
              </w:rPr>
            </w:pPr>
          </w:p>
        </w:tc>
      </w:tr>
      <w:tr w:rsidR="00B92949" w:rsidRPr="00DE525C" w:rsidTr="00B92949">
        <w:tc>
          <w:tcPr>
            <w:tcW w:w="3612" w:type="dxa"/>
            <w:vMerge w:val="restart"/>
          </w:tcPr>
          <w:p w:rsidR="00B92949" w:rsidRPr="00DE525C" w:rsidRDefault="00B92949" w:rsidP="00E14801">
            <w:pPr>
              <w:pStyle w:val="FinTableLeftIndent"/>
              <w:keepNext/>
              <w:rPr>
                <w:lang w:eastAsia="en-AU"/>
              </w:rPr>
            </w:pPr>
            <w:r w:rsidRPr="00DE525C">
              <w:rPr>
                <w:lang w:eastAsia="en-AU"/>
              </w:rPr>
              <w:t>Equity Injections</w:t>
            </w:r>
          </w:p>
        </w:tc>
        <w:tc>
          <w:tcPr>
            <w:tcW w:w="1162" w:type="dxa"/>
          </w:tcPr>
          <w:p w:rsidR="00B92949" w:rsidRPr="00DE525C" w:rsidRDefault="00B92949" w:rsidP="00E14801">
            <w:pPr>
              <w:pStyle w:val="FinTableRight"/>
              <w:keepNext/>
              <w:rPr>
                <w:lang w:eastAsia="en-AU"/>
              </w:rPr>
            </w:pPr>
          </w:p>
        </w:tc>
        <w:tc>
          <w:tcPr>
            <w:tcW w:w="1175" w:type="dxa"/>
          </w:tcPr>
          <w:p w:rsidR="00B92949" w:rsidRPr="00DE525C" w:rsidRDefault="00B92949" w:rsidP="00E14801">
            <w:pPr>
              <w:pStyle w:val="FinTableRight"/>
              <w:keepNext/>
              <w:rPr>
                <w:lang w:eastAsia="en-AU"/>
              </w:rPr>
            </w:pPr>
          </w:p>
        </w:tc>
        <w:tc>
          <w:tcPr>
            <w:tcW w:w="1162" w:type="dxa"/>
          </w:tcPr>
          <w:p w:rsidR="00B92949" w:rsidRPr="00DE525C" w:rsidRDefault="00B92949" w:rsidP="00E14801">
            <w:pPr>
              <w:pStyle w:val="FinTableRight"/>
              <w:keepNext/>
              <w:rPr>
                <w:lang w:eastAsia="en-AU"/>
              </w:rPr>
            </w:pPr>
            <w:r w:rsidRPr="00DE525C">
              <w:rPr>
                <w:lang w:eastAsia="en-AU"/>
              </w:rPr>
              <w:t>2,997</w:t>
            </w:r>
          </w:p>
        </w:tc>
      </w:tr>
      <w:tr w:rsidR="00B92949" w:rsidRPr="00DE525C" w:rsidTr="00B92949">
        <w:tc>
          <w:tcPr>
            <w:tcW w:w="3612" w:type="dxa"/>
            <w:vMerge/>
          </w:tcPr>
          <w:p w:rsidR="00B92949" w:rsidRPr="00DE525C" w:rsidRDefault="00B92949" w:rsidP="00E14801">
            <w:pPr>
              <w:pStyle w:val="FinTableRight"/>
              <w:keepLines/>
              <w:rPr>
                <w:lang w:eastAsia="en-AU"/>
              </w:rPr>
            </w:pPr>
          </w:p>
        </w:tc>
        <w:tc>
          <w:tcPr>
            <w:tcW w:w="1162" w:type="dxa"/>
          </w:tcPr>
          <w:p w:rsidR="00B92949" w:rsidRPr="00DE525C" w:rsidRDefault="00B92949" w:rsidP="00E14801">
            <w:pPr>
              <w:pStyle w:val="FinTableRight"/>
              <w:keepLines/>
              <w:rPr>
                <w:lang w:eastAsia="en-AU"/>
              </w:rPr>
            </w:pPr>
          </w:p>
        </w:tc>
        <w:tc>
          <w:tcPr>
            <w:tcW w:w="1175" w:type="dxa"/>
          </w:tcPr>
          <w:p w:rsidR="00B92949" w:rsidRPr="00DE525C" w:rsidRDefault="00B92949" w:rsidP="00E14801">
            <w:pPr>
              <w:pStyle w:val="FinTableRight"/>
              <w:keepLines/>
              <w:rPr>
                <w:lang w:eastAsia="en-AU"/>
              </w:rPr>
            </w:pPr>
          </w:p>
        </w:tc>
        <w:tc>
          <w:tcPr>
            <w:tcW w:w="1162" w:type="dxa"/>
          </w:tcPr>
          <w:p w:rsidR="00B92949" w:rsidRPr="00DE525C" w:rsidRDefault="00B92949" w:rsidP="00E14801">
            <w:pPr>
              <w:pStyle w:val="FinTableRightItalic"/>
              <w:keepLines/>
              <w:rPr>
                <w:lang w:eastAsia="en-AU"/>
              </w:rPr>
            </w:pPr>
            <w:r w:rsidRPr="00DE525C">
              <w:rPr>
                <w:lang w:eastAsia="en-AU"/>
              </w:rPr>
              <w:t>14,417</w:t>
            </w:r>
          </w:p>
        </w:tc>
      </w:tr>
      <w:tr w:rsidR="00B92949" w:rsidRPr="00DE525C" w:rsidTr="00B92949">
        <w:tc>
          <w:tcPr>
            <w:tcW w:w="3612" w:type="dxa"/>
          </w:tcPr>
          <w:p w:rsidR="00B92949" w:rsidRPr="00DE525C" w:rsidRDefault="00B92949" w:rsidP="00E14801">
            <w:pPr>
              <w:pStyle w:val="FinTableLeftBold"/>
              <w:keepNext/>
              <w:rPr>
                <w:lang w:eastAsia="en-AU"/>
              </w:rPr>
            </w:pPr>
            <w:r w:rsidRPr="00DE525C">
              <w:rPr>
                <w:lang w:eastAsia="en-AU"/>
              </w:rPr>
              <w:t>Total: Non</w:t>
            </w:r>
            <w:r w:rsidR="00DE525C">
              <w:rPr>
                <w:lang w:eastAsia="en-AU"/>
              </w:rPr>
              <w:noBreakHyphen/>
            </w:r>
            <w:r w:rsidRPr="00DE525C">
              <w:rPr>
                <w:lang w:eastAsia="en-AU"/>
              </w:rPr>
              <w:t>operating</w:t>
            </w:r>
          </w:p>
        </w:tc>
        <w:tc>
          <w:tcPr>
            <w:tcW w:w="1162" w:type="dxa"/>
            <w:tcBorders>
              <w:top w:val="single" w:sz="2" w:space="0" w:color="auto"/>
            </w:tcBorders>
          </w:tcPr>
          <w:p w:rsidR="00B92949" w:rsidRPr="00DE525C" w:rsidRDefault="00B92949" w:rsidP="00E14801">
            <w:pPr>
              <w:pStyle w:val="FinTableRight"/>
              <w:keepNext/>
              <w:rPr>
                <w:lang w:eastAsia="en-AU"/>
              </w:rPr>
            </w:pPr>
          </w:p>
        </w:tc>
        <w:tc>
          <w:tcPr>
            <w:tcW w:w="1175" w:type="dxa"/>
            <w:tcBorders>
              <w:top w:val="single" w:sz="2" w:space="0" w:color="auto"/>
            </w:tcBorders>
          </w:tcPr>
          <w:p w:rsidR="00B92949" w:rsidRPr="00DE525C" w:rsidRDefault="00B92949" w:rsidP="00E14801">
            <w:pPr>
              <w:pStyle w:val="FinTableRight"/>
              <w:keepNext/>
              <w:rPr>
                <w:lang w:eastAsia="en-AU"/>
              </w:rPr>
            </w:pPr>
          </w:p>
        </w:tc>
        <w:tc>
          <w:tcPr>
            <w:tcW w:w="1162" w:type="dxa"/>
            <w:tcBorders>
              <w:top w:val="single" w:sz="2" w:space="0" w:color="auto"/>
            </w:tcBorders>
          </w:tcPr>
          <w:p w:rsidR="00B92949" w:rsidRPr="00DE525C" w:rsidRDefault="00B92949" w:rsidP="00E14801">
            <w:pPr>
              <w:pStyle w:val="FinTableRightBold"/>
              <w:keepNext/>
              <w:rPr>
                <w:lang w:eastAsia="en-AU"/>
              </w:rPr>
            </w:pPr>
            <w:r w:rsidRPr="00DE525C">
              <w:rPr>
                <w:lang w:eastAsia="en-AU"/>
              </w:rPr>
              <w:t>2,997</w:t>
            </w:r>
          </w:p>
        </w:tc>
      </w:tr>
      <w:tr w:rsidR="00B92949" w:rsidRPr="00DE525C" w:rsidTr="00B92949">
        <w:tc>
          <w:tcPr>
            <w:tcW w:w="3612" w:type="dxa"/>
          </w:tcPr>
          <w:p w:rsidR="00B92949" w:rsidRPr="00DE525C" w:rsidRDefault="00B92949" w:rsidP="00E14801">
            <w:pPr>
              <w:pStyle w:val="FinTableLeftBold"/>
              <w:keepLines/>
              <w:rPr>
                <w:lang w:eastAsia="en-AU"/>
              </w:rPr>
            </w:pPr>
          </w:p>
        </w:tc>
        <w:tc>
          <w:tcPr>
            <w:tcW w:w="1162" w:type="dxa"/>
          </w:tcPr>
          <w:p w:rsidR="00B92949" w:rsidRPr="00DE525C" w:rsidRDefault="00B92949" w:rsidP="00E14801">
            <w:pPr>
              <w:pStyle w:val="FinTableRightItalic"/>
              <w:keepLines/>
              <w:rPr>
                <w:lang w:eastAsia="en-AU"/>
              </w:rPr>
            </w:pPr>
          </w:p>
        </w:tc>
        <w:tc>
          <w:tcPr>
            <w:tcW w:w="1175" w:type="dxa"/>
          </w:tcPr>
          <w:p w:rsidR="00B92949" w:rsidRPr="00DE525C" w:rsidRDefault="00B92949" w:rsidP="00E14801">
            <w:pPr>
              <w:pStyle w:val="FinTableRightItalic"/>
              <w:keepLines/>
              <w:rPr>
                <w:lang w:eastAsia="en-AU"/>
              </w:rPr>
            </w:pPr>
          </w:p>
        </w:tc>
        <w:tc>
          <w:tcPr>
            <w:tcW w:w="1162" w:type="dxa"/>
          </w:tcPr>
          <w:p w:rsidR="00B92949" w:rsidRPr="00DE525C" w:rsidRDefault="00B92949" w:rsidP="00E14801">
            <w:pPr>
              <w:pStyle w:val="FinTableRightItalic"/>
              <w:keepLines/>
              <w:rPr>
                <w:lang w:eastAsia="en-AU"/>
              </w:rPr>
            </w:pPr>
            <w:r w:rsidRPr="00DE525C">
              <w:rPr>
                <w:lang w:eastAsia="en-AU"/>
              </w:rPr>
              <w:t>14,417</w:t>
            </w:r>
          </w:p>
        </w:tc>
      </w:tr>
      <w:tr w:rsidR="00B92949" w:rsidRPr="00DE525C" w:rsidTr="00B92949">
        <w:tc>
          <w:tcPr>
            <w:tcW w:w="3612" w:type="dxa"/>
            <w:vMerge w:val="restart"/>
            <w:tcBorders>
              <w:top w:val="single" w:sz="2" w:space="0" w:color="auto"/>
            </w:tcBorders>
          </w:tcPr>
          <w:p w:rsidR="00B92949" w:rsidRPr="00DE525C" w:rsidRDefault="00B92949" w:rsidP="00E14801">
            <w:pPr>
              <w:pStyle w:val="FinTableLeftBoldHanging"/>
              <w:keepNext/>
              <w:keepLines/>
              <w:rPr>
                <w:lang w:eastAsia="en-AU"/>
              </w:rPr>
            </w:pPr>
            <w:r w:rsidRPr="00DE525C">
              <w:rPr>
                <w:lang w:eastAsia="en-AU"/>
              </w:rPr>
              <w:t>Total: Department of Families, Housing, Community Services and Indigenous Affairs</w:t>
            </w:r>
          </w:p>
        </w:tc>
        <w:tc>
          <w:tcPr>
            <w:tcW w:w="1162" w:type="dxa"/>
            <w:tcBorders>
              <w:top w:val="single" w:sz="2" w:space="0" w:color="auto"/>
            </w:tcBorders>
          </w:tcPr>
          <w:p w:rsidR="00B92949" w:rsidRPr="00DE525C" w:rsidRDefault="00B92949" w:rsidP="00E14801">
            <w:pPr>
              <w:pStyle w:val="FinTableRightBold"/>
              <w:keepNext/>
              <w:rPr>
                <w:lang w:eastAsia="en-AU"/>
              </w:rPr>
            </w:pPr>
            <w:r w:rsidRPr="00DE525C">
              <w:rPr>
                <w:lang w:eastAsia="en-AU"/>
              </w:rPr>
              <w:t>30,000</w:t>
            </w:r>
          </w:p>
        </w:tc>
        <w:tc>
          <w:tcPr>
            <w:tcW w:w="1175" w:type="dxa"/>
            <w:tcBorders>
              <w:top w:val="single" w:sz="2" w:space="0" w:color="auto"/>
            </w:tcBorders>
          </w:tcPr>
          <w:p w:rsidR="00B92949" w:rsidRPr="00DE525C" w:rsidRDefault="00DE525C" w:rsidP="00E14801">
            <w:pPr>
              <w:pStyle w:val="FinTableRightBold"/>
              <w:keepNext/>
              <w:rPr>
                <w:lang w:eastAsia="en-AU"/>
              </w:rPr>
            </w:pPr>
            <w:r>
              <w:rPr>
                <w:lang w:eastAsia="en-AU"/>
              </w:rPr>
              <w:noBreakHyphen/>
            </w:r>
          </w:p>
        </w:tc>
        <w:tc>
          <w:tcPr>
            <w:tcW w:w="1162" w:type="dxa"/>
            <w:tcBorders>
              <w:top w:val="single" w:sz="2" w:space="0" w:color="auto"/>
            </w:tcBorders>
          </w:tcPr>
          <w:p w:rsidR="00B92949" w:rsidRPr="00DE525C" w:rsidRDefault="00B92949" w:rsidP="00E14801">
            <w:pPr>
              <w:pStyle w:val="FinTableRightBold"/>
              <w:keepNext/>
              <w:rPr>
                <w:lang w:eastAsia="en-AU"/>
              </w:rPr>
            </w:pPr>
            <w:r w:rsidRPr="00DE525C">
              <w:rPr>
                <w:lang w:eastAsia="en-AU"/>
              </w:rPr>
              <w:t>32,997</w:t>
            </w:r>
          </w:p>
        </w:tc>
      </w:tr>
      <w:tr w:rsidR="00B92949" w:rsidRPr="00DE525C" w:rsidTr="00B92949">
        <w:tc>
          <w:tcPr>
            <w:tcW w:w="3612" w:type="dxa"/>
            <w:vMerge/>
            <w:tcBorders>
              <w:bottom w:val="single" w:sz="2" w:space="0" w:color="auto"/>
            </w:tcBorders>
          </w:tcPr>
          <w:p w:rsidR="00B92949" w:rsidRPr="00DE525C" w:rsidRDefault="00B92949" w:rsidP="00E14801">
            <w:pPr>
              <w:pStyle w:val="FinTableLeftBoldHanging"/>
              <w:keepLines/>
              <w:rPr>
                <w:lang w:eastAsia="en-AU"/>
              </w:rPr>
            </w:pPr>
          </w:p>
        </w:tc>
        <w:tc>
          <w:tcPr>
            <w:tcW w:w="1162" w:type="dxa"/>
            <w:tcBorders>
              <w:bottom w:val="single" w:sz="2" w:space="0" w:color="auto"/>
            </w:tcBorders>
          </w:tcPr>
          <w:p w:rsidR="00B92949" w:rsidRPr="00DE525C" w:rsidRDefault="00DE525C" w:rsidP="00E14801">
            <w:pPr>
              <w:pStyle w:val="FinTableRightItalic"/>
              <w:keepLines/>
              <w:rPr>
                <w:lang w:eastAsia="en-AU"/>
              </w:rPr>
            </w:pPr>
            <w:r>
              <w:rPr>
                <w:lang w:eastAsia="en-AU"/>
              </w:rPr>
              <w:noBreakHyphen/>
            </w:r>
          </w:p>
        </w:tc>
        <w:tc>
          <w:tcPr>
            <w:tcW w:w="1175" w:type="dxa"/>
            <w:tcBorders>
              <w:bottom w:val="single" w:sz="2" w:space="0" w:color="auto"/>
            </w:tcBorders>
          </w:tcPr>
          <w:p w:rsidR="00B92949" w:rsidRPr="00DE525C" w:rsidRDefault="00DE525C" w:rsidP="00E14801">
            <w:pPr>
              <w:pStyle w:val="FinTableRightItalic"/>
              <w:keepLines/>
              <w:rPr>
                <w:lang w:eastAsia="en-AU"/>
              </w:rPr>
            </w:pPr>
            <w:r>
              <w:rPr>
                <w:lang w:eastAsia="en-AU"/>
              </w:rPr>
              <w:noBreakHyphen/>
            </w:r>
          </w:p>
        </w:tc>
        <w:tc>
          <w:tcPr>
            <w:tcW w:w="1162" w:type="dxa"/>
            <w:tcBorders>
              <w:bottom w:val="single" w:sz="2" w:space="0" w:color="auto"/>
            </w:tcBorders>
          </w:tcPr>
          <w:p w:rsidR="00B92949" w:rsidRPr="00DE525C" w:rsidRDefault="00B92949" w:rsidP="00E14801">
            <w:pPr>
              <w:pStyle w:val="FinTableRightItalic"/>
              <w:keepLines/>
              <w:rPr>
                <w:lang w:eastAsia="en-AU"/>
              </w:rPr>
            </w:pPr>
            <w:r w:rsidRPr="00DE525C">
              <w:rPr>
                <w:lang w:eastAsia="en-AU"/>
              </w:rPr>
              <w:t>14,417</w:t>
            </w:r>
          </w:p>
        </w:tc>
      </w:tr>
    </w:tbl>
    <w:p w:rsidR="00BD7463" w:rsidRPr="00DE525C" w:rsidRDefault="00BD7463" w:rsidP="00013F21">
      <w:pPr>
        <w:pStyle w:val="notemargin"/>
      </w:pPr>
      <w:r w:rsidRPr="00DE525C">
        <w:t>Note</w:t>
      </w:r>
      <w:r w:rsidR="00013F21" w:rsidRPr="00DE525C">
        <w:t xml:space="preserve"> </w:t>
      </w:r>
      <w:r w:rsidRPr="00DE525C">
        <w:t>1:</w:t>
      </w:r>
      <w:r w:rsidR="00013F21" w:rsidRPr="00DE525C">
        <w:tab/>
      </w:r>
      <w:r w:rsidRPr="00DE525C">
        <w:t xml:space="preserve">The table has been amended by a determination under the </w:t>
      </w:r>
      <w:r w:rsidRPr="00DE525C">
        <w:rPr>
          <w:i/>
        </w:rPr>
        <w:t>Financial Management and Accountability Act 1997</w:t>
      </w:r>
      <w:r w:rsidRPr="00DE525C">
        <w:t>. That determination has amended only the actual appropriation items:</w:t>
      </w:r>
    </w:p>
    <w:p w:rsidR="00BD7463" w:rsidRPr="00DE525C" w:rsidRDefault="00BD7463" w:rsidP="00521C3B">
      <w:pPr>
        <w:pStyle w:val="Notepara0"/>
        <w:jc w:val="left"/>
        <w:rPr>
          <w:sz w:val="18"/>
          <w:szCs w:val="18"/>
        </w:rPr>
      </w:pPr>
      <w:r w:rsidRPr="00DE525C">
        <w:rPr>
          <w:sz w:val="18"/>
          <w:szCs w:val="18"/>
        </w:rPr>
        <w:t>(a)</w:t>
      </w:r>
      <w:r w:rsidRPr="00DE525C">
        <w:rPr>
          <w:sz w:val="18"/>
          <w:szCs w:val="18"/>
        </w:rPr>
        <w:tab/>
        <w:t>for departmental items, the actual appropriation item is the “Total” amount in relation to an agency under the heading “Departmental”; and</w:t>
      </w:r>
    </w:p>
    <w:p w:rsidR="00BD7463" w:rsidRPr="00DE525C" w:rsidRDefault="00BD7463" w:rsidP="00521C3B">
      <w:pPr>
        <w:pStyle w:val="Notepara0"/>
        <w:jc w:val="left"/>
        <w:rPr>
          <w:sz w:val="18"/>
          <w:szCs w:val="18"/>
        </w:rPr>
      </w:pPr>
      <w:r w:rsidRPr="00DE525C">
        <w:rPr>
          <w:sz w:val="18"/>
          <w:szCs w:val="18"/>
        </w:rPr>
        <w:t>(b)</w:t>
      </w:r>
      <w:r w:rsidRPr="00DE525C">
        <w:rPr>
          <w:sz w:val="18"/>
          <w:szCs w:val="18"/>
        </w:rPr>
        <w:tab/>
        <w:t>for administered items, the actual appropriation item is the amount set out opposite an Outcome of an agency under the heading “Administered”.</w:t>
      </w:r>
    </w:p>
    <w:p w:rsidR="00BD7463" w:rsidRPr="00DE525C" w:rsidRDefault="002A47D9" w:rsidP="00521C3B">
      <w:pPr>
        <w:pStyle w:val="notemargin"/>
      </w:pPr>
      <w:r w:rsidRPr="00DE525C">
        <w:tab/>
      </w:r>
      <w:r w:rsidR="00BD7463" w:rsidRPr="00DE525C">
        <w:t>No other amounts in the table have been amended.</w:t>
      </w:r>
    </w:p>
    <w:p w:rsidR="00BD7463" w:rsidRPr="00DE525C" w:rsidRDefault="00BD7463" w:rsidP="00521C3B">
      <w:pPr>
        <w:pStyle w:val="notemargin"/>
      </w:pPr>
      <w:r w:rsidRPr="00DE525C">
        <w:t>Note</w:t>
      </w:r>
      <w:r w:rsidR="00521C3B" w:rsidRPr="00DE525C">
        <w:t xml:space="preserve"> </w:t>
      </w:r>
      <w:r w:rsidRPr="00DE525C">
        <w:t>2:</w:t>
      </w:r>
      <w:r w:rsidR="00521C3B" w:rsidRPr="00DE525C">
        <w:tab/>
      </w:r>
      <w:r w:rsidRPr="00DE525C">
        <w:rPr>
          <w:i/>
        </w:rPr>
        <w:t>Financial Management and Accountability Act 1997 Determination</w:t>
      </w:r>
      <w:r w:rsidR="00DE525C">
        <w:rPr>
          <w:i/>
        </w:rPr>
        <w:t> </w:t>
      </w:r>
      <w:r w:rsidRPr="00DE525C">
        <w:rPr>
          <w:i/>
        </w:rPr>
        <w:t>2012/07 — Section</w:t>
      </w:r>
      <w:r w:rsidR="00DE525C">
        <w:rPr>
          <w:i/>
        </w:rPr>
        <w:t> </w:t>
      </w:r>
      <w:r w:rsidRPr="00DE525C">
        <w:rPr>
          <w:i/>
        </w:rPr>
        <w:t xml:space="preserve">32 (Transfer of Functions from </w:t>
      </w:r>
      <w:proofErr w:type="spellStart"/>
      <w:r w:rsidRPr="00DE525C">
        <w:rPr>
          <w:i/>
        </w:rPr>
        <w:t>SEWPaC</w:t>
      </w:r>
      <w:proofErr w:type="spellEnd"/>
      <w:r w:rsidRPr="00DE525C">
        <w:rPr>
          <w:i/>
        </w:rPr>
        <w:t xml:space="preserve"> to </w:t>
      </w:r>
      <w:proofErr w:type="spellStart"/>
      <w:r w:rsidRPr="00DE525C">
        <w:rPr>
          <w:i/>
        </w:rPr>
        <w:t>FaHCSIA</w:t>
      </w:r>
      <w:proofErr w:type="spellEnd"/>
      <w:r w:rsidRPr="00DE525C">
        <w:rPr>
          <w:i/>
        </w:rPr>
        <w:t xml:space="preserve"> and Treasury)</w:t>
      </w:r>
      <w:r w:rsidRPr="00DE525C">
        <w:t xml:space="preserve"> amended an amount in this table alongside Outcome 2 under the heading "Payments to States, ACT, NT and local government", to transfer an amount alongside “Outcome 2 under the heading "Payments to States, ACT, NT and local government", for </w:t>
      </w:r>
      <w:proofErr w:type="spellStart"/>
      <w:r w:rsidRPr="00DE525C">
        <w:t>SEWPaC</w:t>
      </w:r>
      <w:proofErr w:type="spellEnd"/>
      <w:r w:rsidRPr="00DE525C">
        <w:t>.</w:t>
      </w:r>
    </w:p>
    <w:p w:rsidR="00BD7463" w:rsidRPr="00DE525C" w:rsidRDefault="00521C3B" w:rsidP="00521C3B">
      <w:pPr>
        <w:pStyle w:val="notemargin"/>
      </w:pPr>
      <w:r w:rsidRPr="00DE525C">
        <w:tab/>
      </w:r>
      <w:r w:rsidR="00BD7463" w:rsidRPr="00DE525C">
        <w:t>Functions relating to Housing Affordability were transferred from the Department of Sustainability, Environment, Water, Population and Communities to the Department of Families, Housing, Community Services and Indigenous Affairs and the Department of the Treasury due to a change to the Administrative Arrangements Order with effect from 14</w:t>
      </w:r>
      <w:r w:rsidR="00DE525C">
        <w:t> </w:t>
      </w:r>
      <w:r w:rsidR="00BD7463" w:rsidRPr="00DE525C">
        <w:t>December 2011.</w:t>
      </w:r>
    </w:p>
    <w:p w:rsidR="00B92949" w:rsidRPr="00DE525C" w:rsidRDefault="00B9294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Families, Housing, Community Services and Indigenous Affairs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Non</w:t>
            </w:r>
            <w:r w:rsidR="00DE525C">
              <w:rPr>
                <w:lang w:eastAsia="en-AU"/>
              </w:rPr>
              <w:noBreakHyphen/>
            </w:r>
            <w:r w:rsidRPr="00DE525C">
              <w:rPr>
                <w:lang w:eastAsia="en-AU"/>
              </w:rPr>
              <w:t>operating</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DEPARTMENT OF FAMILIES, HOUSING, COMMUNITY SERVICES AND INDIGENOUS AFFAIRS FOR PAYMENT TO</w:t>
            </w:r>
          </w:p>
          <w:p w:rsidR="00BD3FE9" w:rsidRPr="00DE525C" w:rsidRDefault="00BD3FE9" w:rsidP="00522F4B">
            <w:pPr>
              <w:pStyle w:val="FinTableLeftBoldItalCACName"/>
              <w:keepLines/>
              <w:rPr>
                <w:lang w:eastAsia="en-AU"/>
              </w:rPr>
            </w:pPr>
            <w:r w:rsidRPr="00DE525C">
              <w:rPr>
                <w:lang w:eastAsia="en-AU"/>
              </w:rPr>
              <w:t>ABORIGINAL HOSTELS LIMITED</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DE525C" w:rsidP="00522F4B">
            <w:pPr>
              <w:pStyle w:val="FinTableRight"/>
              <w:keepNext/>
              <w:rPr>
                <w:lang w:eastAsia="en-AU"/>
              </w:rPr>
            </w:pPr>
            <w:r>
              <w:rPr>
                <w:lang w:eastAsia="en-AU"/>
              </w:rPr>
              <w:noBreakHyphen/>
            </w:r>
          </w:p>
        </w:tc>
      </w:tr>
      <w:tr w:rsidR="00BD3FE9" w:rsidRPr="00DE525C" w:rsidTr="00522F4B">
        <w:tc>
          <w:tcPr>
            <w:tcW w:w="3612" w:type="dxa"/>
            <w:tcBorders>
              <w:bottom w:val="single" w:sz="2" w:space="0" w:color="auto"/>
            </w:tcBorders>
          </w:tcPr>
          <w:p w:rsidR="00BD3FE9" w:rsidRPr="00DE525C" w:rsidRDefault="00BD3FE9" w:rsidP="00522F4B">
            <w:pPr>
              <w:pStyle w:val="FinTableRight"/>
              <w:keepLines/>
              <w:rPr>
                <w:lang w:eastAsia="en-AU"/>
              </w:rPr>
            </w:pPr>
          </w:p>
        </w:tc>
        <w:tc>
          <w:tcPr>
            <w:tcW w:w="1168" w:type="dxa"/>
            <w:tcBorders>
              <w:bottom w:val="single" w:sz="2" w:space="0" w:color="auto"/>
            </w:tcBorders>
          </w:tcPr>
          <w:p w:rsidR="00BD3FE9" w:rsidRPr="00DE525C" w:rsidRDefault="00BD3FE9" w:rsidP="00522F4B">
            <w:pPr>
              <w:pStyle w:val="FinTableRight"/>
              <w:keepLines/>
              <w:rPr>
                <w:lang w:eastAsia="en-AU"/>
              </w:rPr>
            </w:pPr>
          </w:p>
        </w:tc>
        <w:tc>
          <w:tcPr>
            <w:tcW w:w="1168" w:type="dxa"/>
            <w:tcBorders>
              <w:bottom w:val="single" w:sz="2" w:space="0" w:color="auto"/>
            </w:tcBorders>
          </w:tcPr>
          <w:p w:rsidR="00BD3FE9" w:rsidRPr="00DE525C" w:rsidRDefault="00BD3FE9" w:rsidP="00522F4B">
            <w:pPr>
              <w:pStyle w:val="FinTableRight"/>
              <w:keepLines/>
              <w:rPr>
                <w:lang w:eastAsia="en-AU"/>
              </w:rPr>
            </w:pP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6,920</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Families, Housing, Community Services and Indigenous Affairs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Non</w:t>
            </w:r>
            <w:r w:rsidR="00DE525C">
              <w:rPr>
                <w:lang w:eastAsia="en-AU"/>
              </w:rPr>
              <w:noBreakHyphen/>
            </w:r>
            <w:r w:rsidRPr="00DE525C">
              <w:rPr>
                <w:lang w:eastAsia="en-AU"/>
              </w:rPr>
              <w:t>operating</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DEPARTMENT OF FAMILIES, HOUSING, COMMUNITY SERVICES AND INDIGENOUS AFFAIRS FOR PAYMENT TO</w:t>
            </w:r>
          </w:p>
          <w:p w:rsidR="00BD3FE9" w:rsidRPr="00DE525C" w:rsidRDefault="00BD3FE9" w:rsidP="00522F4B">
            <w:pPr>
              <w:pStyle w:val="FinTableLeftBoldItalCACName"/>
              <w:keepLines/>
              <w:rPr>
                <w:lang w:eastAsia="en-AU"/>
              </w:rPr>
            </w:pPr>
            <w:r w:rsidRPr="00DE525C">
              <w:rPr>
                <w:lang w:eastAsia="en-AU"/>
              </w:rPr>
              <w:t>INDIGENOUS BUSINESS AUSTRALIA</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r w:rsidRPr="00DE525C">
              <w:rPr>
                <w:lang w:eastAsia="en-AU"/>
              </w:rPr>
              <w:t>33,170</w:t>
            </w:r>
          </w:p>
        </w:tc>
      </w:tr>
      <w:tr w:rsidR="00BD3FE9" w:rsidRPr="00DE525C" w:rsidTr="00522F4B">
        <w:tc>
          <w:tcPr>
            <w:tcW w:w="3612" w:type="dxa"/>
            <w:tcBorders>
              <w:bottom w:val="single" w:sz="2" w:space="0" w:color="auto"/>
            </w:tcBorders>
          </w:tcPr>
          <w:p w:rsidR="00BD3FE9" w:rsidRPr="00DE525C" w:rsidRDefault="00BD3FE9" w:rsidP="00522F4B">
            <w:pPr>
              <w:pStyle w:val="FinTableRight"/>
              <w:keepLines/>
              <w:rPr>
                <w:lang w:eastAsia="en-AU"/>
              </w:rPr>
            </w:pPr>
          </w:p>
        </w:tc>
        <w:tc>
          <w:tcPr>
            <w:tcW w:w="1168" w:type="dxa"/>
            <w:tcBorders>
              <w:bottom w:val="single" w:sz="2" w:space="0" w:color="auto"/>
            </w:tcBorders>
          </w:tcPr>
          <w:p w:rsidR="00BD3FE9" w:rsidRPr="00DE525C" w:rsidRDefault="00BD3FE9" w:rsidP="00522F4B">
            <w:pPr>
              <w:pStyle w:val="FinTableRight"/>
              <w:keepLines/>
              <w:rPr>
                <w:lang w:eastAsia="en-AU"/>
              </w:rPr>
            </w:pPr>
          </w:p>
        </w:tc>
        <w:tc>
          <w:tcPr>
            <w:tcW w:w="1168" w:type="dxa"/>
            <w:tcBorders>
              <w:bottom w:val="single" w:sz="2" w:space="0" w:color="auto"/>
            </w:tcBorders>
          </w:tcPr>
          <w:p w:rsidR="00BD3FE9" w:rsidRPr="00DE525C" w:rsidRDefault="00BD3FE9" w:rsidP="00522F4B">
            <w:pPr>
              <w:pStyle w:val="FinTableRight"/>
              <w:keepLines/>
              <w:rPr>
                <w:lang w:eastAsia="en-AU"/>
              </w:rPr>
            </w:pP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33,170</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Families, Housing, Community Services and Indigenous Affairs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r w:rsidRPr="00DE525C">
              <w:rPr>
                <w:lang w:eastAsia="en-AU"/>
              </w:rPr>
              <w:t>EQUAL OPPORTUNITY FOR WOMEN IN THE WORKPLACE AGENCY</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r w:rsidRPr="00DE525C">
              <w:rPr>
                <w:lang w:eastAsia="en-AU"/>
              </w:rPr>
              <w:t>780</w:t>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DE525C" w:rsidP="00522F4B">
            <w:pPr>
              <w:pStyle w:val="FinTableRightItalic"/>
              <w:keepLines/>
              <w:rPr>
                <w:lang w:eastAsia="en-AU"/>
              </w:rPr>
            </w:pPr>
            <w:r>
              <w:rPr>
                <w:lang w:eastAsia="en-AU"/>
              </w:rPr>
              <w:noBreakHyphen/>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Equal Opportunity for Women in the Workplace Agency</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780</w:t>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BD3FE9" w:rsidRPr="00DE525C" w:rsidTr="00522F4B">
        <w:trPr>
          <w:tblHeader/>
        </w:trPr>
        <w:tc>
          <w:tcPr>
            <w:tcW w:w="7116" w:type="dxa"/>
            <w:gridSpan w:val="5"/>
          </w:tcPr>
          <w:p w:rsidR="00BD3FE9" w:rsidRPr="00DE525C" w:rsidRDefault="00BD3FE9" w:rsidP="00522F4B">
            <w:pPr>
              <w:pStyle w:val="FinTableHeadingCenteredBold"/>
              <w:pageBreakBefore/>
              <w:rPr>
                <w:lang w:eastAsia="en-AU"/>
              </w:rPr>
            </w:pPr>
            <w:bookmarkStart w:id="39" w:name="Finance"/>
            <w:bookmarkEnd w:id="39"/>
            <w:r w:rsidRPr="00DE525C">
              <w:rPr>
                <w:lang w:eastAsia="en-AU"/>
              </w:rPr>
              <w:lastRenderedPageBreak/>
              <w:t>Finance and Deregulation PORTFOLIO</w:t>
            </w:r>
          </w:p>
          <w:p w:rsidR="00BD3FE9" w:rsidRPr="00DE525C" w:rsidRDefault="00BD3FE9" w:rsidP="00636E55">
            <w:pPr>
              <w:pStyle w:val="FinTableHeadingCenteredBold"/>
              <w:rPr>
                <w:lang w:eastAsia="en-AU"/>
              </w:rPr>
            </w:pPr>
            <w:r w:rsidRPr="00DE525C">
              <w:rPr>
                <w:lang w:eastAsia="en-AU"/>
              </w:rPr>
              <w:t>SUMMARY</w:t>
            </w:r>
          </w:p>
          <w:p w:rsidR="00BD3FE9" w:rsidRPr="00DE525C" w:rsidRDefault="00BD3FE9" w:rsidP="00636E55">
            <w:pPr>
              <w:pStyle w:val="KeyLight"/>
              <w:rPr>
                <w:lang w:eastAsia="en-AU"/>
              </w:rPr>
            </w:pPr>
            <w:r w:rsidRPr="00DE525C">
              <w:rPr>
                <w:lang w:eastAsia="en-AU"/>
              </w:rPr>
              <w:t>Summary of Appropriations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rHeight w:val="70"/>
          <w:tblHeader/>
        </w:trPr>
        <w:tc>
          <w:tcPr>
            <w:tcW w:w="2808"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r>
      <w:tr w:rsidR="00BD3FE9" w:rsidRPr="00DE525C" w:rsidTr="00522F4B">
        <w:trPr>
          <w:trHeight w:val="740"/>
          <w:tblHeader/>
        </w:trPr>
        <w:tc>
          <w:tcPr>
            <w:tcW w:w="2808" w:type="dxa"/>
            <w:tcBorders>
              <w:top w:val="single" w:sz="4" w:space="0" w:color="auto"/>
              <w:bottom w:val="single" w:sz="4" w:space="0" w:color="auto"/>
            </w:tcBorders>
            <w:vAlign w:val="center"/>
          </w:tcPr>
          <w:p w:rsidR="00BD3FE9" w:rsidRPr="00DE525C" w:rsidRDefault="00BD3FE9" w:rsidP="00636E55">
            <w:pPr>
              <w:pStyle w:val="FinTableLeft"/>
              <w:rPr>
                <w:lang w:eastAsia="en-AU"/>
              </w:rPr>
            </w:pPr>
          </w:p>
          <w:p w:rsidR="00BD3FE9" w:rsidRPr="00DE525C" w:rsidRDefault="00BD3FE9" w:rsidP="00636E55">
            <w:pPr>
              <w:pStyle w:val="FinTableLeft"/>
              <w:rPr>
                <w:lang w:eastAsia="en-AU"/>
              </w:rPr>
            </w:pPr>
          </w:p>
          <w:p w:rsidR="00BD3FE9" w:rsidRPr="00DE525C" w:rsidRDefault="00BD3FE9" w:rsidP="00636E55">
            <w:pPr>
              <w:pStyle w:val="FinTableLeft"/>
              <w:rPr>
                <w:lang w:eastAsia="en-AU"/>
              </w:rPr>
            </w:pPr>
          </w:p>
          <w:p w:rsidR="00BD3FE9" w:rsidRPr="00DE525C" w:rsidRDefault="00BD3FE9" w:rsidP="00636E55">
            <w:pPr>
              <w:pStyle w:val="FinTableLeft"/>
              <w:rPr>
                <w:lang w:eastAsia="en-AU"/>
              </w:rPr>
            </w:pPr>
            <w:r w:rsidRPr="00DE525C">
              <w:rPr>
                <w:lang w:eastAsia="en-AU"/>
              </w:rPr>
              <w:t>Entity</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 xml:space="preserve"> 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Non</w:t>
            </w:r>
            <w:r w:rsidR="00DE525C">
              <w:rPr>
                <w:lang w:eastAsia="en-AU"/>
              </w:rPr>
              <w:noBreakHyphen/>
            </w:r>
          </w:p>
          <w:p w:rsidR="00BD3FE9" w:rsidRPr="00DE525C" w:rsidRDefault="00BD3FE9" w:rsidP="00636E55">
            <w:pPr>
              <w:pStyle w:val="FinTableRight"/>
              <w:rPr>
                <w:lang w:eastAsia="en-AU"/>
              </w:rPr>
            </w:pPr>
            <w:r w:rsidRPr="00DE525C">
              <w:rPr>
                <w:lang w:eastAsia="en-AU"/>
              </w:rPr>
              <w:t>operating</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2808" w:type="dxa"/>
            <w:tcBorders>
              <w:top w:val="single" w:sz="4" w:space="0" w:color="auto"/>
            </w:tcBorders>
          </w:tcPr>
          <w:p w:rsidR="00BD3FE9" w:rsidRPr="00DE525C" w:rsidRDefault="00BD3FE9" w:rsidP="00636E55">
            <w:pPr>
              <w:pStyle w:val="FinTableRight"/>
              <w:rPr>
                <w:lang w:eastAsia="en-AU"/>
              </w:rPr>
            </w:pP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rPr>
          <w:tblHeader/>
        </w:trPr>
        <w:tc>
          <w:tcPr>
            <w:tcW w:w="2808"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Department of Finance and Deregulation</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209,789</w:t>
            </w:r>
          </w:p>
        </w:tc>
        <w:tc>
          <w:tcPr>
            <w:tcW w:w="1077" w:type="dxa"/>
          </w:tcPr>
          <w:p w:rsidR="00BD3FE9" w:rsidRPr="00DE525C" w:rsidRDefault="00BD3FE9" w:rsidP="00522F4B">
            <w:pPr>
              <w:pStyle w:val="FinTableRight"/>
              <w:keepNext/>
              <w:rPr>
                <w:lang w:eastAsia="en-AU"/>
              </w:rPr>
            </w:pPr>
            <w:r w:rsidRPr="00DE525C">
              <w:rPr>
                <w:lang w:eastAsia="en-AU"/>
              </w:rPr>
              <w:t>209,789</w:t>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163,850</w:t>
            </w:r>
          </w:p>
        </w:tc>
        <w:tc>
          <w:tcPr>
            <w:tcW w:w="1077" w:type="dxa"/>
          </w:tcPr>
          <w:p w:rsidR="00BD3FE9" w:rsidRPr="00DE525C" w:rsidRDefault="00BD3FE9" w:rsidP="00522F4B">
            <w:pPr>
              <w:pStyle w:val="FinTableRightItalic"/>
              <w:keepNext/>
              <w:rPr>
                <w:lang w:eastAsia="en-AU"/>
              </w:rPr>
            </w:pPr>
            <w:r w:rsidRPr="00DE525C">
              <w:rPr>
                <w:lang w:eastAsia="en-AU"/>
              </w:rPr>
              <w:t>163,850</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Australian Electoral Commission</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370</w:t>
            </w:r>
          </w:p>
        </w:tc>
        <w:tc>
          <w:tcPr>
            <w:tcW w:w="1077" w:type="dxa"/>
          </w:tcPr>
          <w:p w:rsidR="00BD3FE9" w:rsidRPr="00DE525C" w:rsidRDefault="00BD3FE9" w:rsidP="00522F4B">
            <w:pPr>
              <w:pStyle w:val="FinTableRight"/>
              <w:keepNext/>
              <w:rPr>
                <w:lang w:eastAsia="en-AU"/>
              </w:rPr>
            </w:pPr>
            <w:r w:rsidRPr="00DE525C">
              <w:rPr>
                <w:lang w:eastAsia="en-AU"/>
              </w:rPr>
              <w:t>370</w:t>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2,241</w:t>
            </w:r>
          </w:p>
        </w:tc>
        <w:tc>
          <w:tcPr>
            <w:tcW w:w="1077" w:type="dxa"/>
          </w:tcPr>
          <w:p w:rsidR="00BD3FE9" w:rsidRPr="00DE525C" w:rsidRDefault="00BD3FE9" w:rsidP="00522F4B">
            <w:pPr>
              <w:pStyle w:val="FinTableRightItalic"/>
              <w:keepNext/>
              <w:rPr>
                <w:lang w:eastAsia="en-AU"/>
              </w:rPr>
            </w:pPr>
            <w:r w:rsidRPr="00DE525C">
              <w:rPr>
                <w:lang w:eastAsia="en-AU"/>
              </w:rPr>
              <w:t>2,241</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Finance and Deregulation</w:t>
            </w:r>
          </w:p>
        </w:tc>
        <w:tc>
          <w:tcPr>
            <w:tcW w:w="1077"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077"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077"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210,159</w:t>
            </w:r>
          </w:p>
        </w:tc>
        <w:tc>
          <w:tcPr>
            <w:tcW w:w="1077"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210,159</w:t>
            </w:r>
          </w:p>
        </w:tc>
      </w:tr>
      <w:tr w:rsidR="00BD3FE9" w:rsidRPr="00DE525C" w:rsidTr="00522F4B">
        <w:tc>
          <w:tcPr>
            <w:tcW w:w="2808" w:type="dxa"/>
            <w:vMerge/>
            <w:tcBorders>
              <w:bottom w:val="single" w:sz="2" w:space="0" w:color="auto"/>
            </w:tcBorders>
          </w:tcPr>
          <w:p w:rsidR="00BD3FE9" w:rsidRPr="00DE525C" w:rsidRDefault="00BD3FE9" w:rsidP="00522F4B">
            <w:pPr>
              <w:pStyle w:val="FinTableLeftBoldHanging"/>
              <w:keepNext/>
              <w:keepLines/>
              <w:rPr>
                <w:lang w:eastAsia="en-AU"/>
              </w:rPr>
            </w:pPr>
          </w:p>
        </w:tc>
        <w:tc>
          <w:tcPr>
            <w:tcW w:w="1077"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077"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077"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166,091</w:t>
            </w:r>
          </w:p>
        </w:tc>
        <w:tc>
          <w:tcPr>
            <w:tcW w:w="1077"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166,091</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Finance and Deregulation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r w:rsidRPr="00DE525C">
              <w:rPr>
                <w:lang w:eastAsia="en-AU"/>
              </w:rPr>
              <w:t>DEPARTMENT OF FINANCE AND DEREGULATION</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r w:rsidRPr="00DE525C">
              <w:rPr>
                <w:lang w:eastAsia="en-AU"/>
              </w:rPr>
              <w:t>208,000</w:t>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161,796</w:t>
            </w: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Administered Assets and Liabilities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r w:rsidRPr="00DE525C">
              <w:rPr>
                <w:lang w:eastAsia="en-AU"/>
              </w:rPr>
              <w:t>1,789</w:t>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2,054</w:t>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Department of Finance and Deregulation</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209,789</w:t>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163,850</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Finance and Deregulation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r w:rsidRPr="00DE525C">
              <w:rPr>
                <w:lang w:eastAsia="en-AU"/>
              </w:rPr>
              <w:t>AUSTRALIAN ELECTORAL COMMISSION</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r w:rsidRPr="00DE525C">
              <w:rPr>
                <w:lang w:eastAsia="en-AU"/>
              </w:rPr>
              <w:t>370</w:t>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2,241</w:t>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Australian Electoral Commission</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370</w:t>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2,241</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BD3FE9" w:rsidRPr="00DE525C" w:rsidTr="00522F4B">
        <w:trPr>
          <w:tblHeader/>
        </w:trPr>
        <w:tc>
          <w:tcPr>
            <w:tcW w:w="7116" w:type="dxa"/>
            <w:gridSpan w:val="5"/>
          </w:tcPr>
          <w:p w:rsidR="00BD3FE9" w:rsidRPr="00DE525C" w:rsidRDefault="00BD3FE9" w:rsidP="00522F4B">
            <w:pPr>
              <w:pStyle w:val="FinTableHeadingCenteredBold"/>
              <w:pageBreakBefore/>
              <w:rPr>
                <w:lang w:eastAsia="en-AU"/>
              </w:rPr>
            </w:pPr>
            <w:bookmarkStart w:id="40" w:name="DFAT"/>
            <w:bookmarkEnd w:id="40"/>
            <w:r w:rsidRPr="00DE525C">
              <w:rPr>
                <w:lang w:eastAsia="en-AU"/>
              </w:rPr>
              <w:lastRenderedPageBreak/>
              <w:t>Foreign Affairs and Trade PORTFOLIO</w:t>
            </w:r>
          </w:p>
          <w:p w:rsidR="00BD3FE9" w:rsidRPr="00DE525C" w:rsidRDefault="00BD3FE9" w:rsidP="00636E55">
            <w:pPr>
              <w:pStyle w:val="FinTableHeadingCenteredBold"/>
              <w:rPr>
                <w:lang w:eastAsia="en-AU"/>
              </w:rPr>
            </w:pPr>
            <w:r w:rsidRPr="00DE525C">
              <w:rPr>
                <w:lang w:eastAsia="en-AU"/>
              </w:rPr>
              <w:t>SUMMARY</w:t>
            </w:r>
          </w:p>
          <w:p w:rsidR="00BD3FE9" w:rsidRPr="00DE525C" w:rsidRDefault="00BD3FE9" w:rsidP="00636E55">
            <w:pPr>
              <w:pStyle w:val="KeyLight"/>
              <w:rPr>
                <w:lang w:eastAsia="en-AU"/>
              </w:rPr>
            </w:pPr>
            <w:r w:rsidRPr="00DE525C">
              <w:rPr>
                <w:lang w:eastAsia="en-AU"/>
              </w:rPr>
              <w:t>Summary of Appropriations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rHeight w:val="70"/>
          <w:tblHeader/>
        </w:trPr>
        <w:tc>
          <w:tcPr>
            <w:tcW w:w="2808"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r>
      <w:tr w:rsidR="00BD3FE9" w:rsidRPr="00DE525C" w:rsidTr="00522F4B">
        <w:trPr>
          <w:trHeight w:val="740"/>
          <w:tblHeader/>
        </w:trPr>
        <w:tc>
          <w:tcPr>
            <w:tcW w:w="2808" w:type="dxa"/>
            <w:tcBorders>
              <w:top w:val="single" w:sz="4" w:space="0" w:color="auto"/>
              <w:bottom w:val="single" w:sz="4" w:space="0" w:color="auto"/>
            </w:tcBorders>
            <w:vAlign w:val="center"/>
          </w:tcPr>
          <w:p w:rsidR="00BD3FE9" w:rsidRPr="00DE525C" w:rsidRDefault="00BD3FE9" w:rsidP="00636E55">
            <w:pPr>
              <w:pStyle w:val="FinTableLeft"/>
              <w:rPr>
                <w:lang w:eastAsia="en-AU"/>
              </w:rPr>
            </w:pPr>
          </w:p>
          <w:p w:rsidR="00BD3FE9" w:rsidRPr="00DE525C" w:rsidRDefault="00BD3FE9" w:rsidP="00636E55">
            <w:pPr>
              <w:pStyle w:val="FinTableLeft"/>
              <w:rPr>
                <w:lang w:eastAsia="en-AU"/>
              </w:rPr>
            </w:pPr>
          </w:p>
          <w:p w:rsidR="00BD3FE9" w:rsidRPr="00DE525C" w:rsidRDefault="00BD3FE9" w:rsidP="00636E55">
            <w:pPr>
              <w:pStyle w:val="FinTableLeft"/>
              <w:rPr>
                <w:lang w:eastAsia="en-AU"/>
              </w:rPr>
            </w:pPr>
          </w:p>
          <w:p w:rsidR="00BD3FE9" w:rsidRPr="00DE525C" w:rsidRDefault="00BD3FE9" w:rsidP="00636E55">
            <w:pPr>
              <w:pStyle w:val="FinTableLeft"/>
              <w:rPr>
                <w:lang w:eastAsia="en-AU"/>
              </w:rPr>
            </w:pPr>
            <w:r w:rsidRPr="00DE525C">
              <w:rPr>
                <w:lang w:eastAsia="en-AU"/>
              </w:rPr>
              <w:t>Entity</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 xml:space="preserve"> 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Non</w:t>
            </w:r>
            <w:r w:rsidR="00DE525C">
              <w:rPr>
                <w:lang w:eastAsia="en-AU"/>
              </w:rPr>
              <w:noBreakHyphen/>
            </w:r>
          </w:p>
          <w:p w:rsidR="00BD3FE9" w:rsidRPr="00DE525C" w:rsidRDefault="00BD3FE9" w:rsidP="00636E55">
            <w:pPr>
              <w:pStyle w:val="FinTableRight"/>
              <w:rPr>
                <w:lang w:eastAsia="en-AU"/>
              </w:rPr>
            </w:pPr>
            <w:r w:rsidRPr="00DE525C">
              <w:rPr>
                <w:lang w:eastAsia="en-AU"/>
              </w:rPr>
              <w:t>operating</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2808" w:type="dxa"/>
            <w:tcBorders>
              <w:top w:val="single" w:sz="4" w:space="0" w:color="auto"/>
            </w:tcBorders>
          </w:tcPr>
          <w:p w:rsidR="00BD3FE9" w:rsidRPr="00DE525C" w:rsidRDefault="00BD3FE9" w:rsidP="00636E55">
            <w:pPr>
              <w:pStyle w:val="FinTableRight"/>
              <w:rPr>
                <w:lang w:eastAsia="en-AU"/>
              </w:rPr>
            </w:pP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rPr>
          <w:tblHeader/>
        </w:trPr>
        <w:tc>
          <w:tcPr>
            <w:tcW w:w="2808"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Department of Foreign Affairs and Trade</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72,005</w:t>
            </w:r>
          </w:p>
        </w:tc>
        <w:tc>
          <w:tcPr>
            <w:tcW w:w="1077" w:type="dxa"/>
          </w:tcPr>
          <w:p w:rsidR="00BD3FE9" w:rsidRPr="00DE525C" w:rsidRDefault="00BD3FE9" w:rsidP="00522F4B">
            <w:pPr>
              <w:pStyle w:val="FinTableRight"/>
              <w:keepNext/>
              <w:rPr>
                <w:lang w:eastAsia="en-AU"/>
              </w:rPr>
            </w:pPr>
            <w:r w:rsidRPr="00DE525C">
              <w:rPr>
                <w:lang w:eastAsia="en-AU"/>
              </w:rPr>
              <w:t>72,005</w:t>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72,406</w:t>
            </w:r>
          </w:p>
        </w:tc>
        <w:tc>
          <w:tcPr>
            <w:tcW w:w="1077" w:type="dxa"/>
          </w:tcPr>
          <w:p w:rsidR="00BD3FE9" w:rsidRPr="00DE525C" w:rsidRDefault="00BD3FE9" w:rsidP="00522F4B">
            <w:pPr>
              <w:pStyle w:val="FinTableRightItalic"/>
              <w:keepNext/>
              <w:rPr>
                <w:lang w:eastAsia="en-AU"/>
              </w:rPr>
            </w:pPr>
            <w:r w:rsidRPr="00DE525C">
              <w:rPr>
                <w:lang w:eastAsia="en-AU"/>
              </w:rPr>
              <w:t>72,406</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proofErr w:type="spellStart"/>
            <w:r w:rsidRPr="00DE525C">
              <w:rPr>
                <w:lang w:eastAsia="en-AU"/>
              </w:rPr>
              <w:t>AusAID</w:t>
            </w:r>
            <w:proofErr w:type="spellEnd"/>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63,683</w:t>
            </w:r>
          </w:p>
        </w:tc>
        <w:tc>
          <w:tcPr>
            <w:tcW w:w="1077" w:type="dxa"/>
          </w:tcPr>
          <w:p w:rsidR="00BD3FE9" w:rsidRPr="00DE525C" w:rsidRDefault="00BD3FE9" w:rsidP="00522F4B">
            <w:pPr>
              <w:pStyle w:val="FinTableRight"/>
              <w:keepNext/>
              <w:rPr>
                <w:lang w:eastAsia="en-AU"/>
              </w:rPr>
            </w:pPr>
            <w:r w:rsidRPr="00DE525C">
              <w:rPr>
                <w:lang w:eastAsia="en-AU"/>
              </w:rPr>
              <w:t>63,683</w:t>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565,956</w:t>
            </w:r>
          </w:p>
        </w:tc>
        <w:tc>
          <w:tcPr>
            <w:tcW w:w="1077" w:type="dxa"/>
          </w:tcPr>
          <w:p w:rsidR="00BD3FE9" w:rsidRPr="00DE525C" w:rsidRDefault="00BD3FE9" w:rsidP="00522F4B">
            <w:pPr>
              <w:pStyle w:val="FinTableRightItalic"/>
              <w:keepNext/>
              <w:rPr>
                <w:lang w:eastAsia="en-AU"/>
              </w:rPr>
            </w:pPr>
            <w:r w:rsidRPr="00DE525C">
              <w:rPr>
                <w:lang w:eastAsia="en-AU"/>
              </w:rPr>
              <w:t>565,956</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Australian Secret Intelligence Service</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219</w:t>
            </w:r>
          </w:p>
        </w:tc>
        <w:tc>
          <w:tcPr>
            <w:tcW w:w="1077" w:type="dxa"/>
          </w:tcPr>
          <w:p w:rsidR="00BD3FE9" w:rsidRPr="00DE525C" w:rsidRDefault="00BD3FE9" w:rsidP="00522F4B">
            <w:pPr>
              <w:pStyle w:val="FinTableRight"/>
              <w:keepNext/>
              <w:rPr>
                <w:lang w:eastAsia="en-AU"/>
              </w:rPr>
            </w:pPr>
            <w:r w:rsidRPr="00DE525C">
              <w:rPr>
                <w:lang w:eastAsia="en-AU"/>
              </w:rPr>
              <w:t>219</w:t>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389</w:t>
            </w:r>
          </w:p>
        </w:tc>
        <w:tc>
          <w:tcPr>
            <w:tcW w:w="1077" w:type="dxa"/>
          </w:tcPr>
          <w:p w:rsidR="00BD3FE9" w:rsidRPr="00DE525C" w:rsidRDefault="00BD3FE9" w:rsidP="00522F4B">
            <w:pPr>
              <w:pStyle w:val="FinTableRightItalic"/>
              <w:keepNext/>
              <w:rPr>
                <w:lang w:eastAsia="en-AU"/>
              </w:rPr>
            </w:pPr>
            <w:r w:rsidRPr="00DE525C">
              <w:rPr>
                <w:lang w:eastAsia="en-AU"/>
              </w:rPr>
              <w:t>389</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Foreign Affairs and Trade</w:t>
            </w:r>
          </w:p>
        </w:tc>
        <w:tc>
          <w:tcPr>
            <w:tcW w:w="1077"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077"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077"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135,907</w:t>
            </w:r>
          </w:p>
        </w:tc>
        <w:tc>
          <w:tcPr>
            <w:tcW w:w="1077"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135,907</w:t>
            </w:r>
          </w:p>
        </w:tc>
      </w:tr>
      <w:tr w:rsidR="00BD3FE9" w:rsidRPr="00DE525C" w:rsidTr="00522F4B">
        <w:tc>
          <w:tcPr>
            <w:tcW w:w="2808" w:type="dxa"/>
            <w:vMerge/>
            <w:tcBorders>
              <w:bottom w:val="single" w:sz="2" w:space="0" w:color="auto"/>
            </w:tcBorders>
          </w:tcPr>
          <w:p w:rsidR="00BD3FE9" w:rsidRPr="00DE525C" w:rsidRDefault="00BD3FE9" w:rsidP="00522F4B">
            <w:pPr>
              <w:pStyle w:val="FinTableLeftBoldHanging"/>
              <w:keepNext/>
              <w:keepLines/>
              <w:rPr>
                <w:lang w:eastAsia="en-AU"/>
              </w:rPr>
            </w:pPr>
          </w:p>
        </w:tc>
        <w:tc>
          <w:tcPr>
            <w:tcW w:w="1077"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077"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077"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638,751</w:t>
            </w:r>
          </w:p>
        </w:tc>
        <w:tc>
          <w:tcPr>
            <w:tcW w:w="1077"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638,751</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Foreign Affairs and Trade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r w:rsidRPr="00DE525C">
              <w:rPr>
                <w:lang w:eastAsia="en-AU"/>
              </w:rPr>
              <w:t>DEPARTMENT OF FOREIGN AFFAIRS AND TRADE</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r w:rsidRPr="00DE525C">
              <w:rPr>
                <w:lang w:eastAsia="en-AU"/>
              </w:rPr>
              <w:t>72,005</w:t>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72,406</w:t>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Department of Foreign Affairs and Trade</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72,005</w:t>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72,406</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Foreign Affairs and Trade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proofErr w:type="spellStart"/>
            <w:r w:rsidRPr="00DE525C">
              <w:rPr>
                <w:lang w:eastAsia="en-AU"/>
              </w:rPr>
              <w:t>AUSAID</w:t>
            </w:r>
            <w:proofErr w:type="spellEnd"/>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r w:rsidRPr="00DE525C">
              <w:rPr>
                <w:lang w:eastAsia="en-AU"/>
              </w:rPr>
              <w:t>15,780</w:t>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12,326</w:t>
            </w: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Administered Assets and Liabilities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r w:rsidRPr="00DE525C">
              <w:rPr>
                <w:lang w:eastAsia="en-AU"/>
              </w:rPr>
              <w:t>47,903</w:t>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553,630</w:t>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 xml:space="preserve">Total: </w:t>
            </w:r>
            <w:proofErr w:type="spellStart"/>
            <w:r w:rsidRPr="00DE525C">
              <w:rPr>
                <w:lang w:eastAsia="en-AU"/>
              </w:rPr>
              <w:t>AusAID</w:t>
            </w:r>
            <w:proofErr w:type="spellEnd"/>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63,683</w:t>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565,956</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Foreign Affairs and Trade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r w:rsidRPr="00DE525C">
              <w:rPr>
                <w:lang w:eastAsia="en-AU"/>
              </w:rPr>
              <w:t>AUSTRALIAN SECRET INTELLIGENCE SERVICE</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r w:rsidRPr="00DE525C">
              <w:rPr>
                <w:lang w:eastAsia="en-AU"/>
              </w:rPr>
              <w:t>219</w:t>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389</w:t>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Australian Secret Intelligence Service</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219</w:t>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389</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BD3FE9" w:rsidRPr="00DE525C" w:rsidTr="00522F4B">
        <w:trPr>
          <w:tblHeader/>
        </w:trPr>
        <w:tc>
          <w:tcPr>
            <w:tcW w:w="7116" w:type="dxa"/>
            <w:gridSpan w:val="5"/>
          </w:tcPr>
          <w:p w:rsidR="00BD3FE9" w:rsidRPr="00DE525C" w:rsidRDefault="00BD3FE9" w:rsidP="00522F4B">
            <w:pPr>
              <w:pStyle w:val="FinTableHeadingCenteredBold"/>
              <w:pageBreakBefore/>
              <w:rPr>
                <w:lang w:eastAsia="en-AU"/>
              </w:rPr>
            </w:pPr>
            <w:bookmarkStart w:id="41" w:name="HEALTH"/>
            <w:bookmarkEnd w:id="41"/>
            <w:r w:rsidRPr="00DE525C">
              <w:rPr>
                <w:lang w:eastAsia="en-AU"/>
              </w:rPr>
              <w:lastRenderedPageBreak/>
              <w:t>Health and Ageing PORTFOLIO</w:t>
            </w:r>
          </w:p>
          <w:p w:rsidR="00BD3FE9" w:rsidRPr="00DE525C" w:rsidRDefault="00BD3FE9" w:rsidP="00636E55">
            <w:pPr>
              <w:pStyle w:val="FinTableHeadingCenteredBold"/>
              <w:rPr>
                <w:lang w:eastAsia="en-AU"/>
              </w:rPr>
            </w:pPr>
            <w:r w:rsidRPr="00DE525C">
              <w:rPr>
                <w:lang w:eastAsia="en-AU"/>
              </w:rPr>
              <w:t>SUMMARY</w:t>
            </w:r>
          </w:p>
          <w:p w:rsidR="00BD3FE9" w:rsidRPr="00DE525C" w:rsidRDefault="00BD3FE9" w:rsidP="00636E55">
            <w:pPr>
              <w:pStyle w:val="KeyLight"/>
              <w:rPr>
                <w:lang w:eastAsia="en-AU"/>
              </w:rPr>
            </w:pPr>
            <w:r w:rsidRPr="00DE525C">
              <w:rPr>
                <w:lang w:eastAsia="en-AU"/>
              </w:rPr>
              <w:t>Summary of Appropriations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rHeight w:val="70"/>
          <w:tblHeader/>
        </w:trPr>
        <w:tc>
          <w:tcPr>
            <w:tcW w:w="2808"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r>
      <w:tr w:rsidR="00BD3FE9" w:rsidRPr="00DE525C" w:rsidTr="00522F4B">
        <w:trPr>
          <w:trHeight w:val="740"/>
          <w:tblHeader/>
        </w:trPr>
        <w:tc>
          <w:tcPr>
            <w:tcW w:w="2808" w:type="dxa"/>
            <w:tcBorders>
              <w:top w:val="single" w:sz="4" w:space="0" w:color="auto"/>
              <w:bottom w:val="single" w:sz="4" w:space="0" w:color="auto"/>
            </w:tcBorders>
            <w:vAlign w:val="center"/>
          </w:tcPr>
          <w:p w:rsidR="00BD3FE9" w:rsidRPr="00DE525C" w:rsidRDefault="00BD3FE9" w:rsidP="00636E55">
            <w:pPr>
              <w:pStyle w:val="FinTableLeft"/>
              <w:rPr>
                <w:lang w:eastAsia="en-AU"/>
              </w:rPr>
            </w:pPr>
          </w:p>
          <w:p w:rsidR="00BD3FE9" w:rsidRPr="00DE525C" w:rsidRDefault="00BD3FE9" w:rsidP="00636E55">
            <w:pPr>
              <w:pStyle w:val="FinTableLeft"/>
              <w:rPr>
                <w:lang w:eastAsia="en-AU"/>
              </w:rPr>
            </w:pPr>
          </w:p>
          <w:p w:rsidR="00BD3FE9" w:rsidRPr="00DE525C" w:rsidRDefault="00BD3FE9" w:rsidP="00636E55">
            <w:pPr>
              <w:pStyle w:val="FinTableLeft"/>
              <w:rPr>
                <w:lang w:eastAsia="en-AU"/>
              </w:rPr>
            </w:pPr>
          </w:p>
          <w:p w:rsidR="00BD3FE9" w:rsidRPr="00DE525C" w:rsidRDefault="00BD3FE9" w:rsidP="00636E55">
            <w:pPr>
              <w:pStyle w:val="FinTableLeft"/>
              <w:rPr>
                <w:lang w:eastAsia="en-AU"/>
              </w:rPr>
            </w:pPr>
            <w:r w:rsidRPr="00DE525C">
              <w:rPr>
                <w:lang w:eastAsia="en-AU"/>
              </w:rPr>
              <w:t>Entity</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 xml:space="preserve"> 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Non</w:t>
            </w:r>
            <w:r w:rsidR="00DE525C">
              <w:rPr>
                <w:lang w:eastAsia="en-AU"/>
              </w:rPr>
              <w:noBreakHyphen/>
            </w:r>
          </w:p>
          <w:p w:rsidR="00BD3FE9" w:rsidRPr="00DE525C" w:rsidRDefault="00BD3FE9" w:rsidP="00636E55">
            <w:pPr>
              <w:pStyle w:val="FinTableRight"/>
              <w:rPr>
                <w:lang w:eastAsia="en-AU"/>
              </w:rPr>
            </w:pPr>
            <w:r w:rsidRPr="00DE525C">
              <w:rPr>
                <w:lang w:eastAsia="en-AU"/>
              </w:rPr>
              <w:t>operating</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2808" w:type="dxa"/>
            <w:tcBorders>
              <w:top w:val="single" w:sz="4" w:space="0" w:color="auto"/>
            </w:tcBorders>
          </w:tcPr>
          <w:p w:rsidR="00BD3FE9" w:rsidRPr="00DE525C" w:rsidRDefault="00BD3FE9" w:rsidP="00636E55">
            <w:pPr>
              <w:pStyle w:val="FinTableRight"/>
              <w:rPr>
                <w:lang w:eastAsia="en-AU"/>
              </w:rPr>
            </w:pP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rPr>
          <w:tblHeader/>
        </w:trPr>
        <w:tc>
          <w:tcPr>
            <w:tcW w:w="2808"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Department of Health and Ageing</w:t>
            </w:r>
          </w:p>
        </w:tc>
        <w:tc>
          <w:tcPr>
            <w:tcW w:w="1077" w:type="dxa"/>
          </w:tcPr>
          <w:p w:rsidR="00BD3FE9" w:rsidRPr="00DE525C" w:rsidRDefault="00BD3FE9" w:rsidP="00522F4B">
            <w:pPr>
              <w:pStyle w:val="FinTableRight"/>
              <w:keepNext/>
              <w:rPr>
                <w:lang w:eastAsia="en-AU"/>
              </w:rPr>
            </w:pPr>
            <w:r w:rsidRPr="00DE525C">
              <w:rPr>
                <w:lang w:eastAsia="en-AU"/>
              </w:rPr>
              <w:t>25,793</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25,148</w:t>
            </w:r>
          </w:p>
        </w:tc>
        <w:tc>
          <w:tcPr>
            <w:tcW w:w="1077" w:type="dxa"/>
          </w:tcPr>
          <w:p w:rsidR="00BD3FE9" w:rsidRPr="00DE525C" w:rsidRDefault="00BD3FE9" w:rsidP="00522F4B">
            <w:pPr>
              <w:pStyle w:val="FinTableRight"/>
              <w:keepNext/>
              <w:rPr>
                <w:lang w:eastAsia="en-AU"/>
              </w:rPr>
            </w:pPr>
            <w:r w:rsidRPr="00DE525C">
              <w:rPr>
                <w:lang w:eastAsia="en-AU"/>
              </w:rPr>
              <w:t>50,941</w:t>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BD3FE9" w:rsidP="00522F4B">
            <w:pPr>
              <w:pStyle w:val="FinTableRightItalic"/>
              <w:keepNext/>
              <w:rPr>
                <w:lang w:eastAsia="en-AU"/>
              </w:rPr>
            </w:pPr>
            <w:r w:rsidRPr="00DE525C">
              <w:rPr>
                <w:lang w:eastAsia="en-AU"/>
              </w:rPr>
              <w:t>9,992</w:t>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137,611</w:t>
            </w:r>
          </w:p>
        </w:tc>
        <w:tc>
          <w:tcPr>
            <w:tcW w:w="1077" w:type="dxa"/>
          </w:tcPr>
          <w:p w:rsidR="00BD3FE9" w:rsidRPr="00DE525C" w:rsidRDefault="00BD3FE9" w:rsidP="00522F4B">
            <w:pPr>
              <w:pStyle w:val="FinTableRightItalic"/>
              <w:keepNext/>
              <w:rPr>
                <w:lang w:eastAsia="en-AU"/>
              </w:rPr>
            </w:pPr>
            <w:r w:rsidRPr="00DE525C">
              <w:rPr>
                <w:lang w:eastAsia="en-AU"/>
              </w:rPr>
              <w:t>147,603</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tcPr>
          <w:p w:rsidR="00BD3FE9" w:rsidRPr="00DE525C" w:rsidRDefault="00BD3FE9" w:rsidP="00522F4B">
            <w:pPr>
              <w:pStyle w:val="FinTableLeftItalic"/>
              <w:keepNext/>
              <w:rPr>
                <w:lang w:eastAsia="en-AU"/>
              </w:rPr>
            </w:pPr>
            <w:r w:rsidRPr="00DE525C">
              <w:rPr>
                <w:lang w:eastAsia="en-AU"/>
              </w:rPr>
              <w:t>Payments to CAC Act bodies:</w:t>
            </w:r>
          </w:p>
        </w:tc>
        <w:tc>
          <w:tcPr>
            <w:tcW w:w="1077" w:type="dxa"/>
          </w:tcPr>
          <w:p w:rsidR="00BD3FE9" w:rsidRPr="00DE525C" w:rsidRDefault="00BD3FE9" w:rsidP="00522F4B">
            <w:pPr>
              <w:pStyle w:val="FinTableRight"/>
              <w:keepNext/>
              <w:rPr>
                <w:lang w:eastAsia="en-AU"/>
              </w:rPr>
            </w:pPr>
          </w:p>
        </w:tc>
        <w:tc>
          <w:tcPr>
            <w:tcW w:w="1077" w:type="dxa"/>
          </w:tcPr>
          <w:p w:rsidR="00BD3FE9" w:rsidRPr="00DE525C" w:rsidRDefault="00BD3FE9" w:rsidP="00522F4B">
            <w:pPr>
              <w:pStyle w:val="FinTableRight"/>
              <w:keepNext/>
              <w:rPr>
                <w:lang w:eastAsia="en-AU"/>
              </w:rPr>
            </w:pPr>
          </w:p>
        </w:tc>
        <w:tc>
          <w:tcPr>
            <w:tcW w:w="1077" w:type="dxa"/>
          </w:tcPr>
          <w:p w:rsidR="00BD3FE9" w:rsidRPr="00DE525C" w:rsidRDefault="00BD3FE9" w:rsidP="00522F4B">
            <w:pPr>
              <w:pStyle w:val="FinTableRight"/>
              <w:keepNext/>
              <w:rPr>
                <w:lang w:eastAsia="en-AU"/>
              </w:rPr>
            </w:pPr>
          </w:p>
        </w:tc>
        <w:tc>
          <w:tcPr>
            <w:tcW w:w="1077" w:type="dxa"/>
          </w:tcPr>
          <w:p w:rsidR="00BD3FE9" w:rsidRPr="00DE525C" w:rsidRDefault="00BD3FE9" w:rsidP="00522F4B">
            <w:pPr>
              <w:pStyle w:val="FinTableRight"/>
              <w:keepNext/>
              <w:rPr>
                <w:lang w:eastAsia="en-AU"/>
              </w:rPr>
            </w:pPr>
          </w:p>
        </w:tc>
      </w:tr>
      <w:tr w:rsidR="00BD3FE9" w:rsidRPr="00DE525C" w:rsidTr="00522F4B">
        <w:tc>
          <w:tcPr>
            <w:tcW w:w="2808" w:type="dxa"/>
          </w:tcPr>
          <w:p w:rsidR="00BD3FE9" w:rsidRPr="00DE525C" w:rsidRDefault="00BD3FE9" w:rsidP="00522F4B">
            <w:pPr>
              <w:pStyle w:val="FinTableSpacerRow"/>
              <w:keepNext/>
              <w:keepLines/>
              <w:rPr>
                <w:lang w:eastAsia="en-AU"/>
              </w:rPr>
            </w:pPr>
          </w:p>
        </w:tc>
        <w:tc>
          <w:tcPr>
            <w:tcW w:w="1077" w:type="dxa"/>
          </w:tcPr>
          <w:p w:rsidR="00BD3FE9" w:rsidRPr="00DE525C" w:rsidRDefault="00BD3FE9" w:rsidP="00522F4B">
            <w:pPr>
              <w:pStyle w:val="FinTableSpacerRow"/>
              <w:keepNext/>
              <w:keepLines/>
              <w:rPr>
                <w:lang w:eastAsia="en-AU"/>
              </w:rPr>
            </w:pPr>
          </w:p>
        </w:tc>
        <w:tc>
          <w:tcPr>
            <w:tcW w:w="1077" w:type="dxa"/>
          </w:tcPr>
          <w:p w:rsidR="00BD3FE9" w:rsidRPr="00DE525C" w:rsidRDefault="00BD3FE9" w:rsidP="00522F4B">
            <w:pPr>
              <w:pStyle w:val="FinTableSpacerRow"/>
              <w:keepNext/>
              <w:keepLines/>
              <w:rPr>
                <w:lang w:eastAsia="en-AU"/>
              </w:rPr>
            </w:pPr>
          </w:p>
        </w:tc>
        <w:tc>
          <w:tcPr>
            <w:tcW w:w="1077" w:type="dxa"/>
          </w:tcPr>
          <w:p w:rsidR="00BD3FE9" w:rsidRPr="00DE525C" w:rsidRDefault="00BD3FE9" w:rsidP="00522F4B">
            <w:pPr>
              <w:pStyle w:val="FinTableSpacerRow"/>
              <w:keepNext/>
              <w:keepLines/>
              <w:rPr>
                <w:lang w:eastAsia="en-AU"/>
              </w:rPr>
            </w:pPr>
          </w:p>
        </w:tc>
        <w:tc>
          <w:tcPr>
            <w:tcW w:w="1077" w:type="dxa"/>
          </w:tcPr>
          <w:p w:rsidR="00BD3FE9" w:rsidRPr="00DE525C" w:rsidRDefault="00BD3FE9" w:rsidP="00522F4B">
            <w:pPr>
              <w:pStyle w:val="FinTableSpacerRow"/>
              <w:keepNext/>
              <w:keepLines/>
              <w:rPr>
                <w:lang w:eastAsia="en-AU"/>
              </w:rPr>
            </w:pPr>
          </w:p>
        </w:tc>
      </w:tr>
      <w:tr w:rsidR="00BD3FE9" w:rsidRPr="00DE525C" w:rsidTr="00522F4B">
        <w:tc>
          <w:tcPr>
            <w:tcW w:w="2808" w:type="dxa"/>
            <w:vMerge w:val="restart"/>
          </w:tcPr>
          <w:p w:rsidR="00BD3FE9" w:rsidRPr="00DE525C" w:rsidRDefault="00BD3FE9" w:rsidP="00522F4B">
            <w:pPr>
              <w:pStyle w:val="FinTableLeftIndent"/>
              <w:keepNext/>
              <w:rPr>
                <w:lang w:eastAsia="en-AU"/>
              </w:rPr>
            </w:pPr>
            <w:r w:rsidRPr="00DE525C">
              <w:rPr>
                <w:lang w:eastAsia="en-AU"/>
              </w:rPr>
              <w:t>Food Standards Australia New Zealand</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r>
      <w:tr w:rsidR="00BD3FE9" w:rsidRPr="00DE525C" w:rsidTr="00522F4B">
        <w:tc>
          <w:tcPr>
            <w:tcW w:w="2808" w:type="dxa"/>
            <w:vMerge/>
          </w:tcPr>
          <w:p w:rsidR="00BD3FE9" w:rsidRPr="00DE525C" w:rsidRDefault="00BD3FE9" w:rsidP="00522F4B">
            <w:pPr>
              <w:pStyle w:val="FinTableLeftInden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300</w:t>
            </w:r>
          </w:p>
        </w:tc>
        <w:tc>
          <w:tcPr>
            <w:tcW w:w="1077" w:type="dxa"/>
          </w:tcPr>
          <w:p w:rsidR="00BD3FE9" w:rsidRPr="00DE525C" w:rsidRDefault="00BD3FE9" w:rsidP="00522F4B">
            <w:pPr>
              <w:pStyle w:val="FinTableRightItalic"/>
              <w:keepNext/>
              <w:rPr>
                <w:lang w:eastAsia="en-AU"/>
              </w:rPr>
            </w:pPr>
            <w:r w:rsidRPr="00DE525C">
              <w:rPr>
                <w:lang w:eastAsia="en-AU"/>
              </w:rPr>
              <w:t>300</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National Health and Medical Research Council</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350</w:t>
            </w:r>
          </w:p>
        </w:tc>
        <w:tc>
          <w:tcPr>
            <w:tcW w:w="1077" w:type="dxa"/>
          </w:tcPr>
          <w:p w:rsidR="00BD3FE9" w:rsidRPr="00DE525C" w:rsidRDefault="00BD3FE9" w:rsidP="00522F4B">
            <w:pPr>
              <w:pStyle w:val="FinTableRightItalic"/>
              <w:keepNext/>
              <w:rPr>
                <w:lang w:eastAsia="en-AU"/>
              </w:rPr>
            </w:pPr>
            <w:r w:rsidRPr="00DE525C">
              <w:rPr>
                <w:lang w:eastAsia="en-AU"/>
              </w:rPr>
              <w:t>350</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Health and Ageing</w:t>
            </w:r>
          </w:p>
        </w:tc>
        <w:tc>
          <w:tcPr>
            <w:tcW w:w="1077"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25,793</w:t>
            </w:r>
          </w:p>
        </w:tc>
        <w:tc>
          <w:tcPr>
            <w:tcW w:w="1077"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077"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25,148</w:t>
            </w:r>
          </w:p>
        </w:tc>
        <w:tc>
          <w:tcPr>
            <w:tcW w:w="1077"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50,941</w:t>
            </w:r>
          </w:p>
        </w:tc>
      </w:tr>
      <w:tr w:rsidR="00BD3FE9" w:rsidRPr="00DE525C" w:rsidTr="00522F4B">
        <w:tc>
          <w:tcPr>
            <w:tcW w:w="2808" w:type="dxa"/>
            <w:vMerge/>
            <w:tcBorders>
              <w:bottom w:val="single" w:sz="2" w:space="0" w:color="auto"/>
            </w:tcBorders>
          </w:tcPr>
          <w:p w:rsidR="00BD3FE9" w:rsidRPr="00DE525C" w:rsidRDefault="00BD3FE9" w:rsidP="00522F4B">
            <w:pPr>
              <w:pStyle w:val="FinTableLeftBoldHanging"/>
              <w:keepNext/>
              <w:keepLines/>
              <w:rPr>
                <w:lang w:eastAsia="en-AU"/>
              </w:rPr>
            </w:pPr>
          </w:p>
        </w:tc>
        <w:tc>
          <w:tcPr>
            <w:tcW w:w="1077"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9,992</w:t>
            </w:r>
          </w:p>
        </w:tc>
        <w:tc>
          <w:tcPr>
            <w:tcW w:w="1077"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077"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138,261</w:t>
            </w:r>
          </w:p>
        </w:tc>
        <w:tc>
          <w:tcPr>
            <w:tcW w:w="1077"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148,253</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06"/>
        <w:gridCol w:w="1166"/>
        <w:gridCol w:w="1166"/>
        <w:gridCol w:w="117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Health and Ageing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r w:rsidRPr="00DE525C">
              <w:rPr>
                <w:lang w:eastAsia="en-AU"/>
              </w:rPr>
              <w:t>DEPARTMENT OF HEALTH AND AGEING</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BoldIndent"/>
              <w:keepNext/>
              <w:rPr>
                <w:lang w:eastAsia="en-AU"/>
              </w:rPr>
            </w:pPr>
            <w:r w:rsidRPr="00DE525C">
              <w:rPr>
                <w:lang w:eastAsia="en-AU"/>
              </w:rPr>
              <w:t xml:space="preserve">Outcome 1 </w:t>
            </w:r>
            <w:r w:rsidR="00DE525C">
              <w:rPr>
                <w:lang w:eastAsia="en-AU"/>
              </w:rPr>
              <w:noBreakHyphen/>
            </w:r>
            <w:r w:rsidRPr="00DE525C">
              <w:rPr>
                <w:lang w:eastAsia="en-AU"/>
              </w:rPr>
              <w:t xml:space="preserve"> </w:t>
            </w:r>
          </w:p>
          <w:p w:rsidR="00BD3FE9" w:rsidRPr="00DE525C" w:rsidRDefault="00BD3FE9" w:rsidP="00522F4B">
            <w:pPr>
              <w:pStyle w:val="FinTableLeftIndent"/>
              <w:keepNext/>
              <w:rPr>
                <w:lang w:eastAsia="en-AU"/>
              </w:rPr>
            </w:pPr>
            <w:r w:rsidRPr="00DE525C">
              <w:rPr>
                <w:lang w:eastAsia="en-AU"/>
              </w:rPr>
              <w:t xml:space="preserve">Population Health </w:t>
            </w:r>
            <w:r w:rsidR="00DE525C">
              <w:rPr>
                <w:lang w:eastAsia="en-AU"/>
              </w:rPr>
              <w:noBreakHyphen/>
            </w:r>
            <w:r w:rsidRPr="00DE525C">
              <w:rPr>
                <w:lang w:eastAsia="en-AU"/>
              </w:rPr>
              <w:t xml:space="preserve"> A reduction in the incidence of preventable mortality and morbidity in Australia, including through regulation and national initiatives that support healthy lifestyles and disease prevention</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80" w:type="dxa"/>
          </w:tcPr>
          <w:p w:rsidR="00BD3FE9" w:rsidRPr="00DE525C" w:rsidRDefault="00BD3FE9" w:rsidP="00522F4B">
            <w:pPr>
              <w:pStyle w:val="FinTableRight"/>
              <w:keepNext/>
              <w:rPr>
                <w:lang w:eastAsia="en-AU"/>
              </w:rPr>
            </w:pPr>
          </w:p>
        </w:tc>
      </w:tr>
      <w:tr w:rsidR="00BD3FE9" w:rsidRPr="00DE525C" w:rsidTr="00522F4B">
        <w:tc>
          <w:tcPr>
            <w:tcW w:w="3612" w:type="dxa"/>
            <w:vMerge/>
          </w:tcPr>
          <w:p w:rsidR="00BD3FE9" w:rsidRPr="00DE525C" w:rsidRDefault="00BD3FE9" w:rsidP="00522F4B">
            <w:pPr>
              <w:pStyle w:val="FinTableLeftIndent"/>
              <w:keepNext/>
              <w:rPr>
                <w:lang w:eastAsia="en-AU"/>
              </w:rPr>
            </w:pPr>
          </w:p>
        </w:tc>
        <w:tc>
          <w:tcPr>
            <w:tcW w:w="1168" w:type="dxa"/>
          </w:tcPr>
          <w:p w:rsidR="00BD3FE9" w:rsidRPr="00DE525C" w:rsidRDefault="00BD3FE9" w:rsidP="00522F4B">
            <w:pPr>
              <w:pStyle w:val="FinTableRight"/>
              <w:keepNext/>
              <w:rPr>
                <w:lang w:eastAsia="en-AU"/>
              </w:rPr>
            </w:pPr>
            <w:r w:rsidRPr="00DE525C">
              <w:rPr>
                <w:lang w:eastAsia="en-AU"/>
              </w:rPr>
              <w:t>25,793</w:t>
            </w:r>
          </w:p>
        </w:tc>
        <w:tc>
          <w:tcPr>
            <w:tcW w:w="1168" w:type="dxa"/>
          </w:tcPr>
          <w:p w:rsidR="00BD3FE9" w:rsidRPr="00DE525C" w:rsidRDefault="00DE525C" w:rsidP="00522F4B">
            <w:pPr>
              <w:pStyle w:val="FinTableRight"/>
              <w:keepNext/>
              <w:rPr>
                <w:lang w:eastAsia="en-AU"/>
              </w:rPr>
            </w:pPr>
            <w:r>
              <w:rPr>
                <w:lang w:eastAsia="en-AU"/>
              </w:rPr>
              <w:noBreakHyphen/>
            </w:r>
          </w:p>
        </w:tc>
        <w:tc>
          <w:tcPr>
            <w:tcW w:w="1168" w:type="dxa"/>
          </w:tcPr>
          <w:p w:rsidR="00BD3FE9" w:rsidRPr="00DE525C" w:rsidRDefault="00BD3FE9" w:rsidP="00522F4B">
            <w:pPr>
              <w:pStyle w:val="FinTableRight"/>
              <w:keepNext/>
              <w:rPr>
                <w:lang w:eastAsia="en-AU"/>
              </w:rPr>
            </w:pPr>
            <w:r w:rsidRPr="00DE525C">
              <w:rPr>
                <w:lang w:eastAsia="en-AU"/>
              </w:rPr>
              <w:t>25,793</w:t>
            </w:r>
          </w:p>
        </w:tc>
      </w:tr>
      <w:tr w:rsidR="00BD3FE9" w:rsidRPr="00DE525C" w:rsidTr="00522F4B">
        <w:tc>
          <w:tcPr>
            <w:tcW w:w="3612" w:type="dxa"/>
            <w:vMerge/>
          </w:tcPr>
          <w:p w:rsidR="00BD3FE9" w:rsidRPr="00DE525C" w:rsidRDefault="00BD3FE9" w:rsidP="00522F4B">
            <w:pPr>
              <w:pStyle w:val="FinTableLeftIndent"/>
              <w:keepNext/>
              <w:rPr>
                <w:lang w:eastAsia="en-AU"/>
              </w:rPr>
            </w:pPr>
          </w:p>
        </w:tc>
        <w:tc>
          <w:tcPr>
            <w:tcW w:w="1168" w:type="dxa"/>
          </w:tcPr>
          <w:p w:rsidR="00BD3FE9" w:rsidRPr="00DE525C" w:rsidRDefault="00BD3FE9" w:rsidP="00522F4B">
            <w:pPr>
              <w:pStyle w:val="FinTableRightItalic"/>
              <w:keepNext/>
              <w:rPr>
                <w:lang w:eastAsia="en-AU"/>
              </w:rPr>
            </w:pPr>
            <w:r w:rsidRPr="00DE525C">
              <w:rPr>
                <w:lang w:eastAsia="en-AU"/>
              </w:rPr>
              <w:t>7,841</w:t>
            </w:r>
          </w:p>
        </w:tc>
        <w:tc>
          <w:tcPr>
            <w:tcW w:w="1168" w:type="dxa"/>
          </w:tcPr>
          <w:p w:rsidR="00BD3FE9" w:rsidRPr="00DE525C" w:rsidRDefault="00DE525C" w:rsidP="00522F4B">
            <w:pPr>
              <w:pStyle w:val="FinTableRightItalic"/>
              <w:keepNext/>
              <w:rPr>
                <w:lang w:eastAsia="en-AU"/>
              </w:rPr>
            </w:pPr>
            <w:r>
              <w:rPr>
                <w:lang w:eastAsia="en-AU"/>
              </w:rPr>
              <w:noBreakHyphen/>
            </w:r>
          </w:p>
        </w:tc>
        <w:tc>
          <w:tcPr>
            <w:tcW w:w="1168" w:type="dxa"/>
          </w:tcPr>
          <w:p w:rsidR="00BD3FE9" w:rsidRPr="00DE525C" w:rsidRDefault="00BD3FE9" w:rsidP="00522F4B">
            <w:pPr>
              <w:pStyle w:val="FinTableRightItalic"/>
              <w:keepNext/>
              <w:rPr>
                <w:lang w:eastAsia="en-AU"/>
              </w:rPr>
            </w:pPr>
            <w:r w:rsidRPr="00DE525C">
              <w:rPr>
                <w:lang w:eastAsia="en-AU"/>
              </w:rPr>
              <w:t>7,841</w:t>
            </w:r>
          </w:p>
        </w:tc>
      </w:tr>
      <w:tr w:rsidR="00BD3FE9" w:rsidRPr="00DE525C" w:rsidTr="00522F4B">
        <w:tc>
          <w:tcPr>
            <w:tcW w:w="3612" w:type="dxa"/>
          </w:tcPr>
          <w:p w:rsidR="00BD3FE9" w:rsidRPr="00DE525C" w:rsidRDefault="00BD3FE9" w:rsidP="00636E55">
            <w:pPr>
              <w:pStyle w:val="FinTableSpacerRow"/>
              <w:rPr>
                <w:lang w:eastAsia="en-AU"/>
              </w:rPr>
            </w:pPr>
          </w:p>
        </w:tc>
        <w:tc>
          <w:tcPr>
            <w:tcW w:w="1168" w:type="dxa"/>
          </w:tcPr>
          <w:p w:rsidR="00BD3FE9" w:rsidRPr="00DE525C" w:rsidRDefault="00BD3FE9" w:rsidP="00636E55">
            <w:pPr>
              <w:pStyle w:val="FinTableSpacerRow"/>
              <w:rPr>
                <w:lang w:eastAsia="en-AU"/>
              </w:rPr>
            </w:pPr>
          </w:p>
        </w:tc>
        <w:tc>
          <w:tcPr>
            <w:tcW w:w="1168" w:type="dxa"/>
          </w:tcPr>
          <w:p w:rsidR="00BD3FE9" w:rsidRPr="00DE525C" w:rsidRDefault="00BD3FE9" w:rsidP="00636E55">
            <w:pPr>
              <w:pStyle w:val="FinTableSpacerRow"/>
              <w:rPr>
                <w:lang w:eastAsia="en-AU"/>
              </w:rPr>
            </w:pPr>
          </w:p>
        </w:tc>
        <w:tc>
          <w:tcPr>
            <w:tcW w:w="1168" w:type="dxa"/>
          </w:tcPr>
          <w:p w:rsidR="00BD3FE9" w:rsidRPr="00DE525C" w:rsidRDefault="00BD3FE9" w:rsidP="00636E55">
            <w:pPr>
              <w:pStyle w:val="FinTableSpacerRow"/>
              <w:rPr>
                <w:lang w:eastAsia="en-AU"/>
              </w:rPr>
            </w:pPr>
          </w:p>
        </w:tc>
      </w:tr>
      <w:tr w:rsidR="00BD3FE9" w:rsidRPr="00DE525C" w:rsidTr="00522F4B">
        <w:tc>
          <w:tcPr>
            <w:tcW w:w="3612" w:type="dxa"/>
            <w:vMerge w:val="restart"/>
          </w:tcPr>
          <w:p w:rsidR="00BD3FE9" w:rsidRPr="00DE525C" w:rsidRDefault="00BD3FE9" w:rsidP="00522F4B">
            <w:pPr>
              <w:pStyle w:val="FinTableLeftBoldIndent"/>
              <w:keepNext/>
              <w:rPr>
                <w:lang w:eastAsia="en-AU"/>
              </w:rPr>
            </w:pPr>
            <w:r w:rsidRPr="00DE525C">
              <w:rPr>
                <w:lang w:eastAsia="en-AU"/>
              </w:rPr>
              <w:t xml:space="preserve">Outcome 15 </w:t>
            </w:r>
            <w:r w:rsidR="00DE525C">
              <w:rPr>
                <w:lang w:eastAsia="en-AU"/>
              </w:rPr>
              <w:noBreakHyphen/>
            </w:r>
            <w:r w:rsidRPr="00DE525C">
              <w:rPr>
                <w:lang w:eastAsia="en-AU"/>
              </w:rPr>
              <w:t xml:space="preserve"> </w:t>
            </w:r>
          </w:p>
          <w:p w:rsidR="00BD3FE9" w:rsidRPr="00DE525C" w:rsidRDefault="00BD3FE9" w:rsidP="00522F4B">
            <w:pPr>
              <w:pStyle w:val="FinTableLeftIndent"/>
              <w:keepNext/>
              <w:rPr>
                <w:lang w:eastAsia="en-AU"/>
              </w:rPr>
            </w:pPr>
            <w:r w:rsidRPr="00DE525C">
              <w:rPr>
                <w:lang w:eastAsia="en-AU"/>
              </w:rPr>
              <w:t xml:space="preserve">Sport Performance and Participation </w:t>
            </w:r>
            <w:r w:rsidR="00DE525C">
              <w:rPr>
                <w:lang w:eastAsia="en-AU"/>
              </w:rPr>
              <w:noBreakHyphen/>
            </w:r>
            <w:r w:rsidRPr="00DE525C">
              <w:rPr>
                <w:lang w:eastAsia="en-AU"/>
              </w:rPr>
              <w:t xml:space="preserve"> Improved opportunities for community participation in sport and recreation, and excellence in high</w:t>
            </w:r>
            <w:r w:rsidR="00DE525C">
              <w:rPr>
                <w:lang w:eastAsia="en-AU"/>
              </w:rPr>
              <w:noBreakHyphen/>
            </w:r>
            <w:r w:rsidRPr="00DE525C">
              <w:rPr>
                <w:lang w:eastAsia="en-AU"/>
              </w:rPr>
              <w:t>performance athletes, including through investment in sport infrastructure and events, research and international cooperation</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80" w:type="dxa"/>
          </w:tcPr>
          <w:p w:rsidR="00BD3FE9" w:rsidRPr="00DE525C" w:rsidRDefault="00BD3FE9" w:rsidP="00522F4B">
            <w:pPr>
              <w:pStyle w:val="FinTableRight"/>
              <w:keepNext/>
              <w:rPr>
                <w:lang w:eastAsia="en-AU"/>
              </w:rPr>
            </w:pPr>
          </w:p>
        </w:tc>
      </w:tr>
      <w:tr w:rsidR="00BD3FE9" w:rsidRPr="00DE525C" w:rsidTr="00522F4B">
        <w:tc>
          <w:tcPr>
            <w:tcW w:w="3612" w:type="dxa"/>
            <w:vMerge/>
          </w:tcPr>
          <w:p w:rsidR="00BD3FE9" w:rsidRPr="00DE525C" w:rsidRDefault="00BD3FE9" w:rsidP="00522F4B">
            <w:pPr>
              <w:pStyle w:val="FinTableLeftIndent"/>
              <w:keepNext/>
              <w:rPr>
                <w:lang w:eastAsia="en-AU"/>
              </w:rPr>
            </w:pPr>
          </w:p>
        </w:tc>
        <w:tc>
          <w:tcPr>
            <w:tcW w:w="1168" w:type="dxa"/>
          </w:tcPr>
          <w:p w:rsidR="00BD3FE9" w:rsidRPr="00DE525C" w:rsidRDefault="00DE525C" w:rsidP="00522F4B">
            <w:pPr>
              <w:pStyle w:val="FinTableRight"/>
              <w:keepNext/>
              <w:rPr>
                <w:lang w:eastAsia="en-AU"/>
              </w:rPr>
            </w:pPr>
            <w:r>
              <w:rPr>
                <w:lang w:eastAsia="en-AU"/>
              </w:rPr>
              <w:noBreakHyphen/>
            </w:r>
          </w:p>
        </w:tc>
        <w:tc>
          <w:tcPr>
            <w:tcW w:w="1168" w:type="dxa"/>
          </w:tcPr>
          <w:p w:rsidR="00BD3FE9" w:rsidRPr="00DE525C" w:rsidRDefault="00DE525C" w:rsidP="00522F4B">
            <w:pPr>
              <w:pStyle w:val="FinTableRight"/>
              <w:keepNext/>
              <w:rPr>
                <w:lang w:eastAsia="en-AU"/>
              </w:rPr>
            </w:pPr>
            <w:r>
              <w:rPr>
                <w:lang w:eastAsia="en-AU"/>
              </w:rPr>
              <w:noBreakHyphen/>
            </w:r>
          </w:p>
        </w:tc>
        <w:tc>
          <w:tcPr>
            <w:tcW w:w="1168" w:type="dxa"/>
          </w:tcPr>
          <w:p w:rsidR="00BD3FE9" w:rsidRPr="00DE525C" w:rsidRDefault="00DE525C" w:rsidP="00522F4B">
            <w:pPr>
              <w:pStyle w:val="FinTableRight"/>
              <w:keepNext/>
              <w:rPr>
                <w:lang w:eastAsia="en-AU"/>
              </w:rPr>
            </w:pPr>
            <w:r>
              <w:rPr>
                <w:lang w:eastAsia="en-AU"/>
              </w:rPr>
              <w:noBreakHyphen/>
            </w:r>
          </w:p>
        </w:tc>
      </w:tr>
      <w:tr w:rsidR="00BD3FE9" w:rsidRPr="00DE525C" w:rsidTr="00522F4B">
        <w:tc>
          <w:tcPr>
            <w:tcW w:w="3612" w:type="dxa"/>
            <w:vMerge/>
          </w:tcPr>
          <w:p w:rsidR="00BD3FE9" w:rsidRPr="00DE525C" w:rsidRDefault="00BD3FE9" w:rsidP="00522F4B">
            <w:pPr>
              <w:pStyle w:val="FinTableLeftIndent"/>
              <w:keepNext/>
              <w:rPr>
                <w:lang w:eastAsia="en-AU"/>
              </w:rPr>
            </w:pPr>
          </w:p>
        </w:tc>
        <w:tc>
          <w:tcPr>
            <w:tcW w:w="1168" w:type="dxa"/>
          </w:tcPr>
          <w:p w:rsidR="00BD3FE9" w:rsidRPr="00DE525C" w:rsidRDefault="00BD3FE9" w:rsidP="00522F4B">
            <w:pPr>
              <w:pStyle w:val="FinTableRightItalic"/>
              <w:keepNext/>
              <w:rPr>
                <w:lang w:eastAsia="en-AU"/>
              </w:rPr>
            </w:pPr>
            <w:r w:rsidRPr="00DE525C">
              <w:rPr>
                <w:lang w:eastAsia="en-AU"/>
              </w:rPr>
              <w:t>2,151</w:t>
            </w:r>
          </w:p>
        </w:tc>
        <w:tc>
          <w:tcPr>
            <w:tcW w:w="1168" w:type="dxa"/>
          </w:tcPr>
          <w:p w:rsidR="00BD3FE9" w:rsidRPr="00DE525C" w:rsidRDefault="00DE525C" w:rsidP="00522F4B">
            <w:pPr>
              <w:pStyle w:val="FinTableRightItalic"/>
              <w:keepNext/>
              <w:rPr>
                <w:lang w:eastAsia="en-AU"/>
              </w:rPr>
            </w:pPr>
            <w:r>
              <w:rPr>
                <w:lang w:eastAsia="en-AU"/>
              </w:rPr>
              <w:noBreakHyphen/>
            </w:r>
          </w:p>
        </w:tc>
        <w:tc>
          <w:tcPr>
            <w:tcW w:w="1168" w:type="dxa"/>
          </w:tcPr>
          <w:p w:rsidR="00BD3FE9" w:rsidRPr="00DE525C" w:rsidRDefault="00BD3FE9" w:rsidP="00522F4B">
            <w:pPr>
              <w:pStyle w:val="FinTableRightItalic"/>
              <w:keepNext/>
              <w:rPr>
                <w:lang w:eastAsia="en-AU"/>
              </w:rPr>
            </w:pPr>
            <w:r w:rsidRPr="00DE525C">
              <w:rPr>
                <w:lang w:eastAsia="en-AU"/>
              </w:rPr>
              <w:t>2,151</w:t>
            </w:r>
          </w:p>
        </w:tc>
      </w:tr>
      <w:tr w:rsidR="00BD3FE9" w:rsidRPr="00DE525C" w:rsidTr="00522F4B">
        <w:tc>
          <w:tcPr>
            <w:tcW w:w="3612" w:type="dxa"/>
          </w:tcPr>
          <w:p w:rsidR="00BD3FE9" w:rsidRPr="00DE525C" w:rsidRDefault="00BD3FE9" w:rsidP="00636E55">
            <w:pPr>
              <w:pStyle w:val="FinTableSpacerRow"/>
              <w:rPr>
                <w:lang w:eastAsia="en-AU"/>
              </w:rPr>
            </w:pPr>
          </w:p>
        </w:tc>
        <w:tc>
          <w:tcPr>
            <w:tcW w:w="1168" w:type="dxa"/>
          </w:tcPr>
          <w:p w:rsidR="00BD3FE9" w:rsidRPr="00DE525C" w:rsidRDefault="00BD3FE9" w:rsidP="00636E55">
            <w:pPr>
              <w:pStyle w:val="FinTableSpacerRow"/>
              <w:rPr>
                <w:lang w:eastAsia="en-AU"/>
              </w:rPr>
            </w:pPr>
          </w:p>
        </w:tc>
        <w:tc>
          <w:tcPr>
            <w:tcW w:w="1168" w:type="dxa"/>
          </w:tcPr>
          <w:p w:rsidR="00BD3FE9" w:rsidRPr="00DE525C" w:rsidRDefault="00BD3FE9" w:rsidP="00636E55">
            <w:pPr>
              <w:pStyle w:val="FinTableSpacerRow"/>
              <w:rPr>
                <w:lang w:eastAsia="en-AU"/>
              </w:rPr>
            </w:pPr>
          </w:p>
        </w:tc>
        <w:tc>
          <w:tcPr>
            <w:tcW w:w="1168" w:type="dxa"/>
          </w:tcPr>
          <w:p w:rsidR="00BD3FE9" w:rsidRPr="00DE525C" w:rsidRDefault="00BD3FE9" w:rsidP="00636E55">
            <w:pPr>
              <w:pStyle w:val="FinTableSpacerRow"/>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Total: Operating</w:t>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25,793</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25,793</w:t>
            </w:r>
          </w:p>
        </w:tc>
      </w:tr>
      <w:tr w:rsidR="00BD3FE9" w:rsidRPr="00DE525C" w:rsidTr="00522F4B">
        <w:tc>
          <w:tcPr>
            <w:tcW w:w="3612" w:type="dxa"/>
          </w:tcPr>
          <w:p w:rsidR="00BD3FE9" w:rsidRPr="00DE525C" w:rsidRDefault="00BD3FE9" w:rsidP="00522F4B">
            <w:pPr>
              <w:pStyle w:val="FinTableLeftBold"/>
              <w:keepLines/>
              <w:rPr>
                <w:lang w:eastAsia="en-AU"/>
              </w:rPr>
            </w:pP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9,992</w:t>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9,992</w:t>
            </w: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r w:rsidRPr="00DE525C">
              <w:rPr>
                <w:lang w:eastAsia="en-AU"/>
              </w:rPr>
              <w:t>24,613</w:t>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100,311</w:t>
            </w: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Administered Assets and Liabilities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r w:rsidRPr="00DE525C">
              <w:rPr>
                <w:lang w:eastAsia="en-AU"/>
              </w:rPr>
              <w:t>535</w:t>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37,300</w:t>
            </w: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Total: Non</w:t>
            </w:r>
            <w:r w:rsidR="00DE525C">
              <w:rPr>
                <w:lang w:eastAsia="en-AU"/>
              </w:rPr>
              <w:noBreakHyphen/>
            </w:r>
            <w:r w:rsidRPr="00DE525C">
              <w:rPr>
                <w:lang w:eastAsia="en-AU"/>
              </w:rPr>
              <w:t>operating</w:t>
            </w:r>
          </w:p>
        </w:tc>
        <w:tc>
          <w:tcPr>
            <w:tcW w:w="1168" w:type="dxa"/>
            <w:tcBorders>
              <w:top w:val="single" w:sz="2" w:space="0" w:color="auto"/>
            </w:tcBorders>
          </w:tcPr>
          <w:p w:rsidR="00BD3FE9" w:rsidRPr="00DE525C" w:rsidRDefault="00BD3FE9" w:rsidP="00522F4B">
            <w:pPr>
              <w:pStyle w:val="FinTableRight"/>
              <w:keepNext/>
              <w:rPr>
                <w:lang w:eastAsia="en-AU"/>
              </w:rPr>
            </w:pPr>
          </w:p>
        </w:tc>
        <w:tc>
          <w:tcPr>
            <w:tcW w:w="1168" w:type="dxa"/>
            <w:tcBorders>
              <w:top w:val="single" w:sz="2" w:space="0" w:color="auto"/>
            </w:tcBorders>
          </w:tcPr>
          <w:p w:rsidR="00BD3FE9" w:rsidRPr="00DE525C" w:rsidRDefault="00BD3FE9" w:rsidP="00522F4B">
            <w:pPr>
              <w:pStyle w:val="FinTableRight"/>
              <w:keepNext/>
              <w:rPr>
                <w:lang w:eastAsia="en-AU"/>
              </w:rPr>
            </w:pP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25,148</w:t>
            </w:r>
          </w:p>
        </w:tc>
      </w:tr>
      <w:tr w:rsidR="00BD3FE9" w:rsidRPr="00DE525C" w:rsidTr="00522F4B">
        <w:tc>
          <w:tcPr>
            <w:tcW w:w="3612" w:type="dxa"/>
          </w:tcPr>
          <w:p w:rsidR="00BD3FE9" w:rsidRPr="00DE525C" w:rsidRDefault="00BD3FE9" w:rsidP="00522F4B">
            <w:pPr>
              <w:pStyle w:val="FinTableLeftBold"/>
              <w:keepLines/>
              <w:rPr>
                <w:lang w:eastAsia="en-AU"/>
              </w:rPr>
            </w:pPr>
          </w:p>
        </w:tc>
        <w:tc>
          <w:tcPr>
            <w:tcW w:w="1168" w:type="dxa"/>
          </w:tcPr>
          <w:p w:rsidR="00BD3FE9" w:rsidRPr="00DE525C" w:rsidRDefault="00BD3FE9" w:rsidP="00522F4B">
            <w:pPr>
              <w:pStyle w:val="FinTableRightItalic"/>
              <w:keepLines/>
              <w:rPr>
                <w:lang w:eastAsia="en-AU"/>
              </w:rPr>
            </w:pPr>
          </w:p>
        </w:tc>
        <w:tc>
          <w:tcPr>
            <w:tcW w:w="1168" w:type="dxa"/>
          </w:tcPr>
          <w:p w:rsidR="00BD3FE9" w:rsidRPr="00DE525C" w:rsidRDefault="00BD3FE9" w:rsidP="00522F4B">
            <w:pPr>
              <w:pStyle w:val="FinTableRightItalic"/>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137,611</w:t>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Department of Health and Ageing</w:t>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25,793</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50,941</w:t>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9,992</w:t>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147,603</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Health and Ageing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Non</w:t>
            </w:r>
            <w:r w:rsidR="00DE525C">
              <w:rPr>
                <w:lang w:eastAsia="en-AU"/>
              </w:rPr>
              <w:noBreakHyphen/>
            </w:r>
            <w:r w:rsidRPr="00DE525C">
              <w:rPr>
                <w:lang w:eastAsia="en-AU"/>
              </w:rPr>
              <w:t>operating</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DEPARTMENT OF HEALTH AND AGEING FOR PAYMENT TO</w:t>
            </w:r>
          </w:p>
          <w:p w:rsidR="00BD3FE9" w:rsidRPr="00DE525C" w:rsidRDefault="00BD3FE9" w:rsidP="00522F4B">
            <w:pPr>
              <w:pStyle w:val="FinTableLeftBoldItalCACName"/>
              <w:keepLines/>
              <w:rPr>
                <w:lang w:eastAsia="en-AU"/>
              </w:rPr>
            </w:pPr>
            <w:r w:rsidRPr="00DE525C">
              <w:rPr>
                <w:lang w:eastAsia="en-AU"/>
              </w:rPr>
              <w:t>FOOD STANDARDS AUSTRALIA NEW ZEALAND</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DE525C" w:rsidP="00522F4B">
            <w:pPr>
              <w:pStyle w:val="FinTableRight"/>
              <w:keepNext/>
              <w:rPr>
                <w:lang w:eastAsia="en-AU"/>
              </w:rPr>
            </w:pPr>
            <w:r>
              <w:rPr>
                <w:lang w:eastAsia="en-AU"/>
              </w:rPr>
              <w:noBreakHyphen/>
            </w:r>
          </w:p>
        </w:tc>
      </w:tr>
      <w:tr w:rsidR="00BD3FE9" w:rsidRPr="00DE525C" w:rsidTr="00522F4B">
        <w:tc>
          <w:tcPr>
            <w:tcW w:w="3612" w:type="dxa"/>
            <w:tcBorders>
              <w:bottom w:val="single" w:sz="2" w:space="0" w:color="auto"/>
            </w:tcBorders>
          </w:tcPr>
          <w:p w:rsidR="00BD3FE9" w:rsidRPr="00DE525C" w:rsidRDefault="00BD3FE9" w:rsidP="00522F4B">
            <w:pPr>
              <w:pStyle w:val="FinTableRight"/>
              <w:keepLines/>
              <w:rPr>
                <w:lang w:eastAsia="en-AU"/>
              </w:rPr>
            </w:pPr>
          </w:p>
        </w:tc>
        <w:tc>
          <w:tcPr>
            <w:tcW w:w="1168" w:type="dxa"/>
            <w:tcBorders>
              <w:bottom w:val="single" w:sz="2" w:space="0" w:color="auto"/>
            </w:tcBorders>
          </w:tcPr>
          <w:p w:rsidR="00BD3FE9" w:rsidRPr="00DE525C" w:rsidRDefault="00BD3FE9" w:rsidP="00522F4B">
            <w:pPr>
              <w:pStyle w:val="FinTableRight"/>
              <w:keepLines/>
              <w:rPr>
                <w:lang w:eastAsia="en-AU"/>
              </w:rPr>
            </w:pPr>
          </w:p>
        </w:tc>
        <w:tc>
          <w:tcPr>
            <w:tcW w:w="1168" w:type="dxa"/>
            <w:tcBorders>
              <w:bottom w:val="single" w:sz="2" w:space="0" w:color="auto"/>
            </w:tcBorders>
          </w:tcPr>
          <w:p w:rsidR="00BD3FE9" w:rsidRPr="00DE525C" w:rsidRDefault="00BD3FE9" w:rsidP="00522F4B">
            <w:pPr>
              <w:pStyle w:val="FinTableRight"/>
              <w:keepLines/>
              <w:rPr>
                <w:lang w:eastAsia="en-AU"/>
              </w:rPr>
            </w:pP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300</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Health and Ageing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r w:rsidRPr="00DE525C">
              <w:rPr>
                <w:lang w:eastAsia="en-AU"/>
              </w:rPr>
              <w:t>NATIONAL HEALTH AND MEDICAL RESEARCH COUNCIL</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DE525C" w:rsidP="00522F4B">
            <w:pPr>
              <w:pStyle w:val="FinTableRight"/>
              <w:keepNext/>
              <w:rPr>
                <w:lang w:eastAsia="en-AU"/>
              </w:rPr>
            </w:pPr>
            <w:r>
              <w:rPr>
                <w:lang w:eastAsia="en-AU"/>
              </w:rPr>
              <w:noBreakHyphen/>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350</w:t>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National Health and Medical Research Council</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350</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BD3FE9" w:rsidRPr="00DE525C" w:rsidTr="00522F4B">
        <w:trPr>
          <w:tblHeader/>
        </w:trPr>
        <w:tc>
          <w:tcPr>
            <w:tcW w:w="7116" w:type="dxa"/>
            <w:gridSpan w:val="5"/>
          </w:tcPr>
          <w:p w:rsidR="00BD3FE9" w:rsidRPr="00DE525C" w:rsidRDefault="00BD3FE9" w:rsidP="00522F4B">
            <w:pPr>
              <w:pStyle w:val="FinTableHeadingCenteredBold"/>
              <w:pageBreakBefore/>
              <w:rPr>
                <w:lang w:eastAsia="en-AU"/>
              </w:rPr>
            </w:pPr>
            <w:bookmarkStart w:id="42" w:name="HS"/>
            <w:bookmarkEnd w:id="42"/>
            <w:r w:rsidRPr="00DE525C">
              <w:rPr>
                <w:lang w:eastAsia="en-AU"/>
              </w:rPr>
              <w:lastRenderedPageBreak/>
              <w:t>Human Services PORTFOLIO</w:t>
            </w:r>
          </w:p>
          <w:p w:rsidR="00BD3FE9" w:rsidRPr="00DE525C" w:rsidRDefault="00BD3FE9" w:rsidP="00636E55">
            <w:pPr>
              <w:pStyle w:val="FinTableHeadingCenteredBold"/>
              <w:rPr>
                <w:lang w:eastAsia="en-AU"/>
              </w:rPr>
            </w:pPr>
            <w:r w:rsidRPr="00DE525C">
              <w:rPr>
                <w:lang w:eastAsia="en-AU"/>
              </w:rPr>
              <w:t>SUMMARY</w:t>
            </w:r>
          </w:p>
          <w:p w:rsidR="00BD3FE9" w:rsidRPr="00DE525C" w:rsidRDefault="00BD3FE9" w:rsidP="00636E55">
            <w:pPr>
              <w:pStyle w:val="KeyLight"/>
              <w:rPr>
                <w:lang w:eastAsia="en-AU"/>
              </w:rPr>
            </w:pPr>
            <w:r w:rsidRPr="00DE525C">
              <w:rPr>
                <w:lang w:eastAsia="en-AU"/>
              </w:rPr>
              <w:t>Summary of Appropriations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rHeight w:val="70"/>
          <w:tblHeader/>
        </w:trPr>
        <w:tc>
          <w:tcPr>
            <w:tcW w:w="2808"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r>
      <w:tr w:rsidR="00BD3FE9" w:rsidRPr="00DE525C" w:rsidTr="00522F4B">
        <w:trPr>
          <w:trHeight w:val="740"/>
          <w:tblHeader/>
        </w:trPr>
        <w:tc>
          <w:tcPr>
            <w:tcW w:w="2808" w:type="dxa"/>
            <w:tcBorders>
              <w:top w:val="single" w:sz="4" w:space="0" w:color="auto"/>
              <w:bottom w:val="single" w:sz="4" w:space="0" w:color="auto"/>
            </w:tcBorders>
            <w:vAlign w:val="center"/>
          </w:tcPr>
          <w:p w:rsidR="00BD3FE9" w:rsidRPr="00DE525C" w:rsidRDefault="00BD3FE9" w:rsidP="00636E55">
            <w:pPr>
              <w:pStyle w:val="FinTableLeft"/>
              <w:rPr>
                <w:lang w:eastAsia="en-AU"/>
              </w:rPr>
            </w:pPr>
          </w:p>
          <w:p w:rsidR="00BD3FE9" w:rsidRPr="00DE525C" w:rsidRDefault="00BD3FE9" w:rsidP="00636E55">
            <w:pPr>
              <w:pStyle w:val="FinTableLeft"/>
              <w:rPr>
                <w:lang w:eastAsia="en-AU"/>
              </w:rPr>
            </w:pPr>
          </w:p>
          <w:p w:rsidR="00BD3FE9" w:rsidRPr="00DE525C" w:rsidRDefault="00BD3FE9" w:rsidP="00636E55">
            <w:pPr>
              <w:pStyle w:val="FinTableLeft"/>
              <w:rPr>
                <w:lang w:eastAsia="en-AU"/>
              </w:rPr>
            </w:pPr>
          </w:p>
          <w:p w:rsidR="00BD3FE9" w:rsidRPr="00DE525C" w:rsidRDefault="00BD3FE9" w:rsidP="00636E55">
            <w:pPr>
              <w:pStyle w:val="FinTableLeft"/>
              <w:rPr>
                <w:lang w:eastAsia="en-AU"/>
              </w:rPr>
            </w:pPr>
            <w:r w:rsidRPr="00DE525C">
              <w:rPr>
                <w:lang w:eastAsia="en-AU"/>
              </w:rPr>
              <w:t>Entity</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 xml:space="preserve"> 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Non</w:t>
            </w:r>
            <w:r w:rsidR="00DE525C">
              <w:rPr>
                <w:lang w:eastAsia="en-AU"/>
              </w:rPr>
              <w:noBreakHyphen/>
            </w:r>
          </w:p>
          <w:p w:rsidR="00BD3FE9" w:rsidRPr="00DE525C" w:rsidRDefault="00BD3FE9" w:rsidP="00636E55">
            <w:pPr>
              <w:pStyle w:val="FinTableRight"/>
              <w:rPr>
                <w:lang w:eastAsia="en-AU"/>
              </w:rPr>
            </w:pPr>
            <w:r w:rsidRPr="00DE525C">
              <w:rPr>
                <w:lang w:eastAsia="en-AU"/>
              </w:rPr>
              <w:t>operating</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2808" w:type="dxa"/>
            <w:tcBorders>
              <w:top w:val="single" w:sz="4" w:space="0" w:color="auto"/>
            </w:tcBorders>
          </w:tcPr>
          <w:p w:rsidR="00BD3FE9" w:rsidRPr="00DE525C" w:rsidRDefault="00BD3FE9" w:rsidP="00636E55">
            <w:pPr>
              <w:pStyle w:val="FinTableRight"/>
              <w:rPr>
                <w:lang w:eastAsia="en-AU"/>
              </w:rPr>
            </w:pP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rPr>
          <w:tblHeader/>
        </w:trPr>
        <w:tc>
          <w:tcPr>
            <w:tcW w:w="2808"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Department of Human Services</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25,213</w:t>
            </w:r>
          </w:p>
        </w:tc>
        <w:tc>
          <w:tcPr>
            <w:tcW w:w="1077" w:type="dxa"/>
          </w:tcPr>
          <w:p w:rsidR="00BD3FE9" w:rsidRPr="00DE525C" w:rsidRDefault="00BD3FE9" w:rsidP="00522F4B">
            <w:pPr>
              <w:pStyle w:val="FinTableRight"/>
              <w:keepNext/>
              <w:rPr>
                <w:lang w:eastAsia="en-AU"/>
              </w:rPr>
            </w:pPr>
            <w:r w:rsidRPr="00DE525C">
              <w:rPr>
                <w:lang w:eastAsia="en-AU"/>
              </w:rPr>
              <w:t>25,213</w:t>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160</w:t>
            </w:r>
          </w:p>
        </w:tc>
        <w:tc>
          <w:tcPr>
            <w:tcW w:w="1077" w:type="dxa"/>
          </w:tcPr>
          <w:p w:rsidR="00BD3FE9" w:rsidRPr="00DE525C" w:rsidRDefault="00BD3FE9" w:rsidP="00522F4B">
            <w:pPr>
              <w:pStyle w:val="FinTableRightItalic"/>
              <w:keepNext/>
              <w:rPr>
                <w:lang w:eastAsia="en-AU"/>
              </w:rPr>
            </w:pPr>
            <w:r w:rsidRPr="00DE525C">
              <w:rPr>
                <w:lang w:eastAsia="en-AU"/>
              </w:rPr>
              <w:t>160</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proofErr w:type="spellStart"/>
            <w:r w:rsidRPr="00DE525C">
              <w:rPr>
                <w:lang w:eastAsia="en-AU"/>
              </w:rPr>
              <w:t>Centrelink</w:t>
            </w:r>
            <w:proofErr w:type="spellEnd"/>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61,190</w:t>
            </w:r>
          </w:p>
        </w:tc>
        <w:tc>
          <w:tcPr>
            <w:tcW w:w="1077" w:type="dxa"/>
          </w:tcPr>
          <w:p w:rsidR="00BD3FE9" w:rsidRPr="00DE525C" w:rsidRDefault="00BD3FE9" w:rsidP="00522F4B">
            <w:pPr>
              <w:pStyle w:val="FinTableRightItalic"/>
              <w:keepNext/>
              <w:rPr>
                <w:lang w:eastAsia="en-AU"/>
              </w:rPr>
            </w:pPr>
            <w:r w:rsidRPr="00DE525C">
              <w:rPr>
                <w:lang w:eastAsia="en-AU"/>
              </w:rPr>
              <w:t>61,190</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Medicare Australia</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16,287</w:t>
            </w:r>
          </w:p>
        </w:tc>
        <w:tc>
          <w:tcPr>
            <w:tcW w:w="1077" w:type="dxa"/>
          </w:tcPr>
          <w:p w:rsidR="00BD3FE9" w:rsidRPr="00DE525C" w:rsidRDefault="00BD3FE9" w:rsidP="00522F4B">
            <w:pPr>
              <w:pStyle w:val="FinTableRightItalic"/>
              <w:keepNext/>
              <w:rPr>
                <w:lang w:eastAsia="en-AU"/>
              </w:rPr>
            </w:pPr>
            <w:r w:rsidRPr="00DE525C">
              <w:rPr>
                <w:lang w:eastAsia="en-AU"/>
              </w:rPr>
              <w:t>16,287</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Human Services</w:t>
            </w:r>
          </w:p>
        </w:tc>
        <w:tc>
          <w:tcPr>
            <w:tcW w:w="1077"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077"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077"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25,213</w:t>
            </w:r>
          </w:p>
        </w:tc>
        <w:tc>
          <w:tcPr>
            <w:tcW w:w="1077"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25,213</w:t>
            </w:r>
          </w:p>
        </w:tc>
      </w:tr>
      <w:tr w:rsidR="00BD3FE9" w:rsidRPr="00DE525C" w:rsidTr="00522F4B">
        <w:tc>
          <w:tcPr>
            <w:tcW w:w="2808" w:type="dxa"/>
            <w:vMerge/>
            <w:tcBorders>
              <w:bottom w:val="single" w:sz="2" w:space="0" w:color="auto"/>
            </w:tcBorders>
          </w:tcPr>
          <w:p w:rsidR="00BD3FE9" w:rsidRPr="00DE525C" w:rsidRDefault="00BD3FE9" w:rsidP="00522F4B">
            <w:pPr>
              <w:pStyle w:val="FinTableLeftBoldHanging"/>
              <w:keepNext/>
              <w:keepLines/>
              <w:rPr>
                <w:lang w:eastAsia="en-AU"/>
              </w:rPr>
            </w:pPr>
          </w:p>
        </w:tc>
        <w:tc>
          <w:tcPr>
            <w:tcW w:w="1077"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077"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077"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77,637</w:t>
            </w:r>
          </w:p>
        </w:tc>
        <w:tc>
          <w:tcPr>
            <w:tcW w:w="1077"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77,637</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Human Services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r w:rsidRPr="00DE525C">
              <w:rPr>
                <w:lang w:eastAsia="en-AU"/>
              </w:rPr>
              <w:t>DEPARTMENT OF HUMAN SERVICES</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r w:rsidRPr="00DE525C">
              <w:rPr>
                <w:lang w:eastAsia="en-AU"/>
              </w:rPr>
              <w:t>25,213</w:t>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DE525C" w:rsidP="00522F4B">
            <w:pPr>
              <w:pStyle w:val="FinTableRightItalic"/>
              <w:keepLines/>
              <w:rPr>
                <w:lang w:eastAsia="en-AU"/>
              </w:rPr>
            </w:pPr>
            <w:r>
              <w:rPr>
                <w:lang w:eastAsia="en-AU"/>
              </w:rPr>
              <w:noBreakHyphen/>
            </w: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Administered Assets and Liabilities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DE525C" w:rsidP="00522F4B">
            <w:pPr>
              <w:pStyle w:val="FinTableRight"/>
              <w:keepNext/>
              <w:rPr>
                <w:lang w:eastAsia="en-AU"/>
              </w:rPr>
            </w:pPr>
            <w:r>
              <w:rPr>
                <w:lang w:eastAsia="en-AU"/>
              </w:rPr>
              <w:noBreakHyphen/>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160</w:t>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Department of Human Services</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25,213</w:t>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160</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Human Services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proofErr w:type="spellStart"/>
            <w:r w:rsidRPr="00DE525C">
              <w:rPr>
                <w:lang w:eastAsia="en-AU"/>
              </w:rPr>
              <w:t>CENTRELINK</w:t>
            </w:r>
            <w:proofErr w:type="spellEnd"/>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DE525C" w:rsidP="00522F4B">
            <w:pPr>
              <w:pStyle w:val="FinTableRight"/>
              <w:keepNext/>
              <w:rPr>
                <w:lang w:eastAsia="en-AU"/>
              </w:rPr>
            </w:pPr>
            <w:r>
              <w:rPr>
                <w:lang w:eastAsia="en-AU"/>
              </w:rPr>
              <w:noBreakHyphen/>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61,190</w:t>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 xml:space="preserve">Total: </w:t>
            </w:r>
            <w:proofErr w:type="spellStart"/>
            <w:r w:rsidRPr="00DE525C">
              <w:rPr>
                <w:lang w:eastAsia="en-AU"/>
              </w:rPr>
              <w:t>Centrelink</w:t>
            </w:r>
            <w:proofErr w:type="spellEnd"/>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61,190</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Human Services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r w:rsidRPr="00DE525C">
              <w:rPr>
                <w:lang w:eastAsia="en-AU"/>
              </w:rPr>
              <w:t>MEDICARE AUSTRALIA</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DE525C" w:rsidP="00522F4B">
            <w:pPr>
              <w:pStyle w:val="FinTableRight"/>
              <w:keepNext/>
              <w:rPr>
                <w:lang w:eastAsia="en-AU"/>
              </w:rPr>
            </w:pPr>
            <w:r>
              <w:rPr>
                <w:lang w:eastAsia="en-AU"/>
              </w:rPr>
              <w:noBreakHyphen/>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16,287</w:t>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Medicare Australia</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16,287</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BD3FE9" w:rsidRPr="00DE525C" w:rsidTr="00522F4B">
        <w:trPr>
          <w:tblHeader/>
        </w:trPr>
        <w:tc>
          <w:tcPr>
            <w:tcW w:w="7116" w:type="dxa"/>
            <w:gridSpan w:val="5"/>
          </w:tcPr>
          <w:p w:rsidR="00BD3FE9" w:rsidRPr="00DE525C" w:rsidRDefault="00BD3FE9" w:rsidP="00522F4B">
            <w:pPr>
              <w:pStyle w:val="FinTableHeadingCenteredBold"/>
              <w:pageBreakBefore/>
              <w:rPr>
                <w:lang w:eastAsia="en-AU"/>
              </w:rPr>
            </w:pPr>
            <w:bookmarkStart w:id="43" w:name="IMA"/>
            <w:bookmarkEnd w:id="43"/>
            <w:r w:rsidRPr="00DE525C">
              <w:rPr>
                <w:lang w:eastAsia="en-AU"/>
              </w:rPr>
              <w:lastRenderedPageBreak/>
              <w:t>Immigration and Citizenship PORTFOLIO</w:t>
            </w:r>
          </w:p>
          <w:p w:rsidR="00BD3FE9" w:rsidRPr="00DE525C" w:rsidRDefault="00BD3FE9" w:rsidP="00636E55">
            <w:pPr>
              <w:pStyle w:val="FinTableHeadingCenteredBold"/>
              <w:rPr>
                <w:lang w:eastAsia="en-AU"/>
              </w:rPr>
            </w:pPr>
            <w:r w:rsidRPr="00DE525C">
              <w:rPr>
                <w:lang w:eastAsia="en-AU"/>
              </w:rPr>
              <w:t>SUMMARY</w:t>
            </w:r>
          </w:p>
          <w:p w:rsidR="00BD3FE9" w:rsidRPr="00DE525C" w:rsidRDefault="00BD3FE9" w:rsidP="00636E55">
            <w:pPr>
              <w:pStyle w:val="KeyLight"/>
              <w:rPr>
                <w:lang w:eastAsia="en-AU"/>
              </w:rPr>
            </w:pPr>
            <w:r w:rsidRPr="00DE525C">
              <w:rPr>
                <w:lang w:eastAsia="en-AU"/>
              </w:rPr>
              <w:t>Summary of Appropriations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rHeight w:val="70"/>
          <w:tblHeader/>
        </w:trPr>
        <w:tc>
          <w:tcPr>
            <w:tcW w:w="2808"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r>
      <w:tr w:rsidR="00BD3FE9" w:rsidRPr="00DE525C" w:rsidTr="00522F4B">
        <w:trPr>
          <w:trHeight w:val="740"/>
          <w:tblHeader/>
        </w:trPr>
        <w:tc>
          <w:tcPr>
            <w:tcW w:w="2808" w:type="dxa"/>
            <w:tcBorders>
              <w:top w:val="single" w:sz="4" w:space="0" w:color="auto"/>
              <w:bottom w:val="single" w:sz="4" w:space="0" w:color="auto"/>
            </w:tcBorders>
            <w:vAlign w:val="center"/>
          </w:tcPr>
          <w:p w:rsidR="00BD3FE9" w:rsidRPr="00DE525C" w:rsidRDefault="00BD3FE9" w:rsidP="00636E55">
            <w:pPr>
              <w:pStyle w:val="FinTableLeft"/>
              <w:rPr>
                <w:lang w:eastAsia="en-AU"/>
              </w:rPr>
            </w:pPr>
          </w:p>
          <w:p w:rsidR="00BD3FE9" w:rsidRPr="00DE525C" w:rsidRDefault="00BD3FE9" w:rsidP="00636E55">
            <w:pPr>
              <w:pStyle w:val="FinTableLeft"/>
              <w:rPr>
                <w:lang w:eastAsia="en-AU"/>
              </w:rPr>
            </w:pPr>
          </w:p>
          <w:p w:rsidR="00BD3FE9" w:rsidRPr="00DE525C" w:rsidRDefault="00BD3FE9" w:rsidP="00636E55">
            <w:pPr>
              <w:pStyle w:val="FinTableLeft"/>
              <w:rPr>
                <w:lang w:eastAsia="en-AU"/>
              </w:rPr>
            </w:pPr>
          </w:p>
          <w:p w:rsidR="00BD3FE9" w:rsidRPr="00DE525C" w:rsidRDefault="00BD3FE9" w:rsidP="00636E55">
            <w:pPr>
              <w:pStyle w:val="FinTableLeft"/>
              <w:rPr>
                <w:lang w:eastAsia="en-AU"/>
              </w:rPr>
            </w:pPr>
            <w:r w:rsidRPr="00DE525C">
              <w:rPr>
                <w:lang w:eastAsia="en-AU"/>
              </w:rPr>
              <w:t>Entity</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 xml:space="preserve"> 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Non</w:t>
            </w:r>
            <w:r w:rsidR="00DE525C">
              <w:rPr>
                <w:lang w:eastAsia="en-AU"/>
              </w:rPr>
              <w:noBreakHyphen/>
            </w:r>
          </w:p>
          <w:p w:rsidR="00BD3FE9" w:rsidRPr="00DE525C" w:rsidRDefault="00BD3FE9" w:rsidP="00636E55">
            <w:pPr>
              <w:pStyle w:val="FinTableRight"/>
              <w:rPr>
                <w:lang w:eastAsia="en-AU"/>
              </w:rPr>
            </w:pPr>
            <w:r w:rsidRPr="00DE525C">
              <w:rPr>
                <w:lang w:eastAsia="en-AU"/>
              </w:rPr>
              <w:t>operating</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2808" w:type="dxa"/>
            <w:tcBorders>
              <w:top w:val="single" w:sz="4" w:space="0" w:color="auto"/>
            </w:tcBorders>
          </w:tcPr>
          <w:p w:rsidR="00BD3FE9" w:rsidRPr="00DE525C" w:rsidRDefault="00BD3FE9" w:rsidP="00636E55">
            <w:pPr>
              <w:pStyle w:val="FinTableRight"/>
              <w:rPr>
                <w:lang w:eastAsia="en-AU"/>
              </w:rPr>
            </w:pP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rPr>
          <w:tblHeader/>
        </w:trPr>
        <w:tc>
          <w:tcPr>
            <w:tcW w:w="2808"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Department of Immigration and Citizenship</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26,395</w:t>
            </w:r>
          </w:p>
        </w:tc>
        <w:tc>
          <w:tcPr>
            <w:tcW w:w="1077" w:type="dxa"/>
          </w:tcPr>
          <w:p w:rsidR="00BD3FE9" w:rsidRPr="00DE525C" w:rsidRDefault="00BD3FE9" w:rsidP="00522F4B">
            <w:pPr>
              <w:pStyle w:val="FinTableRight"/>
              <w:keepNext/>
              <w:rPr>
                <w:lang w:eastAsia="en-AU"/>
              </w:rPr>
            </w:pPr>
            <w:r w:rsidRPr="00DE525C">
              <w:rPr>
                <w:lang w:eastAsia="en-AU"/>
              </w:rPr>
              <w:t>26,395</w:t>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351,161</w:t>
            </w:r>
          </w:p>
        </w:tc>
        <w:tc>
          <w:tcPr>
            <w:tcW w:w="1077" w:type="dxa"/>
          </w:tcPr>
          <w:p w:rsidR="00BD3FE9" w:rsidRPr="00DE525C" w:rsidRDefault="00BD3FE9" w:rsidP="00522F4B">
            <w:pPr>
              <w:pStyle w:val="FinTableRightItalic"/>
              <w:keepNext/>
              <w:rPr>
                <w:lang w:eastAsia="en-AU"/>
              </w:rPr>
            </w:pPr>
            <w:r w:rsidRPr="00DE525C">
              <w:rPr>
                <w:lang w:eastAsia="en-AU"/>
              </w:rPr>
              <w:t>351,161</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Migration Review Tribunal and Refugee Review Tribunal</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263</w:t>
            </w:r>
          </w:p>
        </w:tc>
        <w:tc>
          <w:tcPr>
            <w:tcW w:w="1077" w:type="dxa"/>
          </w:tcPr>
          <w:p w:rsidR="00BD3FE9" w:rsidRPr="00DE525C" w:rsidRDefault="00BD3FE9" w:rsidP="00522F4B">
            <w:pPr>
              <w:pStyle w:val="FinTableRight"/>
              <w:keepNext/>
              <w:rPr>
                <w:lang w:eastAsia="en-AU"/>
              </w:rPr>
            </w:pPr>
            <w:r w:rsidRPr="00DE525C">
              <w:rPr>
                <w:lang w:eastAsia="en-AU"/>
              </w:rPr>
              <w:t>263</w:t>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80</w:t>
            </w:r>
          </w:p>
        </w:tc>
        <w:tc>
          <w:tcPr>
            <w:tcW w:w="1077" w:type="dxa"/>
          </w:tcPr>
          <w:p w:rsidR="00BD3FE9" w:rsidRPr="00DE525C" w:rsidRDefault="00BD3FE9" w:rsidP="00522F4B">
            <w:pPr>
              <w:pStyle w:val="FinTableRightItalic"/>
              <w:keepNext/>
              <w:rPr>
                <w:lang w:eastAsia="en-AU"/>
              </w:rPr>
            </w:pPr>
            <w:r w:rsidRPr="00DE525C">
              <w:rPr>
                <w:lang w:eastAsia="en-AU"/>
              </w:rPr>
              <w:t>80</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Immigration and Citizenship</w:t>
            </w:r>
          </w:p>
        </w:tc>
        <w:tc>
          <w:tcPr>
            <w:tcW w:w="1077"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077"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077"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26,658</w:t>
            </w:r>
          </w:p>
        </w:tc>
        <w:tc>
          <w:tcPr>
            <w:tcW w:w="1077"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26,658</w:t>
            </w:r>
          </w:p>
        </w:tc>
      </w:tr>
      <w:tr w:rsidR="00BD3FE9" w:rsidRPr="00DE525C" w:rsidTr="00522F4B">
        <w:tc>
          <w:tcPr>
            <w:tcW w:w="2808" w:type="dxa"/>
            <w:vMerge/>
            <w:tcBorders>
              <w:bottom w:val="single" w:sz="2" w:space="0" w:color="auto"/>
            </w:tcBorders>
          </w:tcPr>
          <w:p w:rsidR="00BD3FE9" w:rsidRPr="00DE525C" w:rsidRDefault="00BD3FE9" w:rsidP="00522F4B">
            <w:pPr>
              <w:pStyle w:val="FinTableLeftBoldHanging"/>
              <w:keepNext/>
              <w:keepLines/>
              <w:rPr>
                <w:lang w:eastAsia="en-AU"/>
              </w:rPr>
            </w:pPr>
          </w:p>
        </w:tc>
        <w:tc>
          <w:tcPr>
            <w:tcW w:w="1077"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077"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077"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351,241</w:t>
            </w:r>
          </w:p>
        </w:tc>
        <w:tc>
          <w:tcPr>
            <w:tcW w:w="1077"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351,241</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Immigration and Citizenship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r w:rsidRPr="00DE525C">
              <w:rPr>
                <w:lang w:eastAsia="en-AU"/>
              </w:rPr>
              <w:t>DEPARTMENT OF IMMIGRATION AND CITIZENSHIP</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r w:rsidRPr="00DE525C">
              <w:rPr>
                <w:lang w:eastAsia="en-AU"/>
              </w:rPr>
              <w:t>2,429</w:t>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6,435</w:t>
            </w: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Administered Assets and Liabilities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r w:rsidRPr="00DE525C">
              <w:rPr>
                <w:lang w:eastAsia="en-AU"/>
              </w:rPr>
              <w:t>23,966</w:t>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344,726</w:t>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Department of Immigration and Citizenship</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26,395</w:t>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351,161</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Immigration and Citizenship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r w:rsidRPr="00DE525C">
              <w:rPr>
                <w:lang w:eastAsia="en-AU"/>
              </w:rPr>
              <w:t>MIGRATION REVIEW TRIBUNAL AND REFUGEE REVIEW TRIBUNAL</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r w:rsidRPr="00DE525C">
              <w:rPr>
                <w:lang w:eastAsia="en-AU"/>
              </w:rPr>
              <w:t>263</w:t>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80</w:t>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Migration Review Tribunal and Refugee Review Tribunal</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263</w:t>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80</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BD3FE9" w:rsidRPr="00DE525C" w:rsidTr="00522F4B">
        <w:trPr>
          <w:tblHeader/>
        </w:trPr>
        <w:tc>
          <w:tcPr>
            <w:tcW w:w="7116" w:type="dxa"/>
            <w:gridSpan w:val="5"/>
          </w:tcPr>
          <w:p w:rsidR="00BD3FE9" w:rsidRPr="00DE525C" w:rsidRDefault="00BD3FE9" w:rsidP="00522F4B">
            <w:pPr>
              <w:pStyle w:val="FinTableHeadingCenteredBold"/>
              <w:pageBreakBefore/>
              <w:rPr>
                <w:lang w:eastAsia="en-AU"/>
              </w:rPr>
            </w:pPr>
            <w:bookmarkStart w:id="44" w:name="IT"/>
            <w:bookmarkEnd w:id="44"/>
            <w:r w:rsidRPr="00DE525C">
              <w:rPr>
                <w:lang w:eastAsia="en-AU"/>
              </w:rPr>
              <w:lastRenderedPageBreak/>
              <w:t>Infrastructure and Transport PORTFOLIO</w:t>
            </w:r>
          </w:p>
          <w:p w:rsidR="00BD3FE9" w:rsidRPr="00DE525C" w:rsidRDefault="00BD3FE9" w:rsidP="00636E55">
            <w:pPr>
              <w:pStyle w:val="FinTableHeadingCenteredBold"/>
              <w:rPr>
                <w:lang w:eastAsia="en-AU"/>
              </w:rPr>
            </w:pPr>
            <w:r w:rsidRPr="00DE525C">
              <w:rPr>
                <w:lang w:eastAsia="en-AU"/>
              </w:rPr>
              <w:t>SUMMARY</w:t>
            </w:r>
          </w:p>
          <w:p w:rsidR="00BD3FE9" w:rsidRPr="00DE525C" w:rsidRDefault="00BD3FE9" w:rsidP="00636E55">
            <w:pPr>
              <w:pStyle w:val="KeyLight"/>
              <w:rPr>
                <w:lang w:eastAsia="en-AU"/>
              </w:rPr>
            </w:pPr>
            <w:r w:rsidRPr="00DE525C">
              <w:rPr>
                <w:lang w:eastAsia="en-AU"/>
              </w:rPr>
              <w:t>Summary of Appropriations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rHeight w:val="70"/>
          <w:tblHeader/>
        </w:trPr>
        <w:tc>
          <w:tcPr>
            <w:tcW w:w="2808"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r>
      <w:tr w:rsidR="00BD3FE9" w:rsidRPr="00DE525C" w:rsidTr="00522F4B">
        <w:trPr>
          <w:trHeight w:val="740"/>
          <w:tblHeader/>
        </w:trPr>
        <w:tc>
          <w:tcPr>
            <w:tcW w:w="2808" w:type="dxa"/>
            <w:tcBorders>
              <w:top w:val="single" w:sz="4" w:space="0" w:color="auto"/>
              <w:bottom w:val="single" w:sz="4" w:space="0" w:color="auto"/>
            </w:tcBorders>
            <w:vAlign w:val="center"/>
          </w:tcPr>
          <w:p w:rsidR="00BD3FE9" w:rsidRPr="00DE525C" w:rsidRDefault="00BD3FE9" w:rsidP="00636E55">
            <w:pPr>
              <w:pStyle w:val="FinTableLeft"/>
              <w:rPr>
                <w:lang w:eastAsia="en-AU"/>
              </w:rPr>
            </w:pPr>
          </w:p>
          <w:p w:rsidR="00BD3FE9" w:rsidRPr="00DE525C" w:rsidRDefault="00BD3FE9" w:rsidP="00636E55">
            <w:pPr>
              <w:pStyle w:val="FinTableLeft"/>
              <w:rPr>
                <w:lang w:eastAsia="en-AU"/>
              </w:rPr>
            </w:pPr>
          </w:p>
          <w:p w:rsidR="00BD3FE9" w:rsidRPr="00DE525C" w:rsidRDefault="00BD3FE9" w:rsidP="00636E55">
            <w:pPr>
              <w:pStyle w:val="FinTableLeft"/>
              <w:rPr>
                <w:lang w:eastAsia="en-AU"/>
              </w:rPr>
            </w:pPr>
          </w:p>
          <w:p w:rsidR="00BD3FE9" w:rsidRPr="00DE525C" w:rsidRDefault="00BD3FE9" w:rsidP="00636E55">
            <w:pPr>
              <w:pStyle w:val="FinTableLeft"/>
              <w:rPr>
                <w:lang w:eastAsia="en-AU"/>
              </w:rPr>
            </w:pPr>
            <w:r w:rsidRPr="00DE525C">
              <w:rPr>
                <w:lang w:eastAsia="en-AU"/>
              </w:rPr>
              <w:t>Entity</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 xml:space="preserve"> 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Non</w:t>
            </w:r>
            <w:r w:rsidR="00DE525C">
              <w:rPr>
                <w:lang w:eastAsia="en-AU"/>
              </w:rPr>
              <w:noBreakHyphen/>
            </w:r>
          </w:p>
          <w:p w:rsidR="00BD3FE9" w:rsidRPr="00DE525C" w:rsidRDefault="00BD3FE9" w:rsidP="00636E55">
            <w:pPr>
              <w:pStyle w:val="FinTableRight"/>
              <w:rPr>
                <w:lang w:eastAsia="en-AU"/>
              </w:rPr>
            </w:pPr>
            <w:r w:rsidRPr="00DE525C">
              <w:rPr>
                <w:lang w:eastAsia="en-AU"/>
              </w:rPr>
              <w:t>operating</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2808" w:type="dxa"/>
            <w:tcBorders>
              <w:top w:val="single" w:sz="4" w:space="0" w:color="auto"/>
            </w:tcBorders>
          </w:tcPr>
          <w:p w:rsidR="00BD3FE9" w:rsidRPr="00DE525C" w:rsidRDefault="00BD3FE9" w:rsidP="00636E55">
            <w:pPr>
              <w:pStyle w:val="FinTableRight"/>
              <w:rPr>
                <w:lang w:eastAsia="en-AU"/>
              </w:rPr>
            </w:pP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rPr>
          <w:tblHeader/>
        </w:trPr>
        <w:tc>
          <w:tcPr>
            <w:tcW w:w="2808"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Department of Infrastructure and Transport</w:t>
            </w:r>
          </w:p>
        </w:tc>
        <w:tc>
          <w:tcPr>
            <w:tcW w:w="1077" w:type="dxa"/>
          </w:tcPr>
          <w:p w:rsidR="00BD3FE9" w:rsidRPr="00DE525C" w:rsidRDefault="00BD3FE9" w:rsidP="00522F4B">
            <w:pPr>
              <w:pStyle w:val="FinTableRight"/>
              <w:keepNext/>
              <w:rPr>
                <w:lang w:eastAsia="en-AU"/>
              </w:rPr>
            </w:pPr>
            <w:r w:rsidRPr="00DE525C">
              <w:rPr>
                <w:lang w:eastAsia="en-AU"/>
              </w:rPr>
              <w:t>460,792</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460,792</w:t>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BD3FE9" w:rsidP="00522F4B">
            <w:pPr>
              <w:pStyle w:val="FinTableRightItalic"/>
              <w:keepNext/>
              <w:rPr>
                <w:lang w:eastAsia="en-AU"/>
              </w:rPr>
            </w:pPr>
            <w:r w:rsidRPr="00DE525C">
              <w:rPr>
                <w:lang w:eastAsia="en-AU"/>
              </w:rPr>
              <w:t>530,666</w:t>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1,182,350</w:t>
            </w:r>
          </w:p>
        </w:tc>
        <w:tc>
          <w:tcPr>
            <w:tcW w:w="1077" w:type="dxa"/>
          </w:tcPr>
          <w:p w:rsidR="00BD3FE9" w:rsidRPr="00DE525C" w:rsidRDefault="00BD3FE9" w:rsidP="00522F4B">
            <w:pPr>
              <w:pStyle w:val="FinTableRightItalic"/>
              <w:keepNext/>
              <w:rPr>
                <w:lang w:eastAsia="en-AU"/>
              </w:rPr>
            </w:pPr>
            <w:r w:rsidRPr="00DE525C">
              <w:rPr>
                <w:lang w:eastAsia="en-AU"/>
              </w:rPr>
              <w:t>1,713,016</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Australian Transport Safety Bureau</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63</w:t>
            </w:r>
          </w:p>
        </w:tc>
        <w:tc>
          <w:tcPr>
            <w:tcW w:w="1077" w:type="dxa"/>
          </w:tcPr>
          <w:p w:rsidR="00BD3FE9" w:rsidRPr="00DE525C" w:rsidRDefault="00BD3FE9" w:rsidP="00522F4B">
            <w:pPr>
              <w:pStyle w:val="FinTableRight"/>
              <w:keepNext/>
              <w:rPr>
                <w:lang w:eastAsia="en-AU"/>
              </w:rPr>
            </w:pPr>
            <w:r w:rsidRPr="00DE525C">
              <w:rPr>
                <w:lang w:eastAsia="en-AU"/>
              </w:rPr>
              <w:t>63</w:t>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Infrastructure and Transport</w:t>
            </w:r>
          </w:p>
        </w:tc>
        <w:tc>
          <w:tcPr>
            <w:tcW w:w="1077"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460,792</w:t>
            </w:r>
          </w:p>
        </w:tc>
        <w:tc>
          <w:tcPr>
            <w:tcW w:w="1077"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077"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63</w:t>
            </w:r>
          </w:p>
        </w:tc>
        <w:tc>
          <w:tcPr>
            <w:tcW w:w="1077"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460,855</w:t>
            </w:r>
          </w:p>
        </w:tc>
      </w:tr>
      <w:tr w:rsidR="00BD3FE9" w:rsidRPr="00DE525C" w:rsidTr="00522F4B">
        <w:tc>
          <w:tcPr>
            <w:tcW w:w="2808" w:type="dxa"/>
            <w:vMerge/>
            <w:tcBorders>
              <w:bottom w:val="single" w:sz="2" w:space="0" w:color="auto"/>
            </w:tcBorders>
          </w:tcPr>
          <w:p w:rsidR="00BD3FE9" w:rsidRPr="00DE525C" w:rsidRDefault="00BD3FE9" w:rsidP="00522F4B">
            <w:pPr>
              <w:pStyle w:val="FinTableLeftBoldHanging"/>
              <w:keepNext/>
              <w:keepLines/>
              <w:rPr>
                <w:lang w:eastAsia="en-AU"/>
              </w:rPr>
            </w:pPr>
          </w:p>
        </w:tc>
        <w:tc>
          <w:tcPr>
            <w:tcW w:w="1077"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530,666</w:t>
            </w:r>
          </w:p>
        </w:tc>
        <w:tc>
          <w:tcPr>
            <w:tcW w:w="1077"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077"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1,182,350</w:t>
            </w:r>
          </w:p>
        </w:tc>
        <w:tc>
          <w:tcPr>
            <w:tcW w:w="1077"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1,713,016</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06"/>
        <w:gridCol w:w="1166"/>
        <w:gridCol w:w="1166"/>
        <w:gridCol w:w="117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Infrastructure and Transport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r w:rsidRPr="00DE525C">
              <w:rPr>
                <w:lang w:eastAsia="en-AU"/>
              </w:rPr>
              <w:t>DEPARTMENT OF INFRASTRUCTURE AND TRANSPORT</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BoldIndent"/>
              <w:keepNext/>
              <w:rPr>
                <w:lang w:eastAsia="en-AU"/>
              </w:rPr>
            </w:pPr>
            <w:r w:rsidRPr="00DE525C">
              <w:rPr>
                <w:lang w:eastAsia="en-AU"/>
              </w:rPr>
              <w:t xml:space="preserve">Outcome 1 </w:t>
            </w:r>
            <w:r w:rsidR="00DE525C">
              <w:rPr>
                <w:lang w:eastAsia="en-AU"/>
              </w:rPr>
              <w:noBreakHyphen/>
            </w:r>
            <w:r w:rsidRPr="00DE525C">
              <w:rPr>
                <w:lang w:eastAsia="en-AU"/>
              </w:rPr>
              <w:t xml:space="preserve"> </w:t>
            </w:r>
          </w:p>
          <w:p w:rsidR="00BD3FE9" w:rsidRPr="00DE525C" w:rsidRDefault="00BD3FE9" w:rsidP="00522F4B">
            <w:pPr>
              <w:pStyle w:val="FinTableLeftIndent"/>
              <w:keepNext/>
              <w:rPr>
                <w:lang w:eastAsia="en-AU"/>
              </w:rPr>
            </w:pPr>
            <w:r w:rsidRPr="00DE525C">
              <w:rPr>
                <w:lang w:eastAsia="en-AU"/>
              </w:rPr>
              <w:t>Improved infrastructure across Australia through investment in and coordination of transport and other infrastructure</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80" w:type="dxa"/>
          </w:tcPr>
          <w:p w:rsidR="00BD3FE9" w:rsidRPr="00DE525C" w:rsidRDefault="00BD3FE9" w:rsidP="00522F4B">
            <w:pPr>
              <w:pStyle w:val="FinTableRight"/>
              <w:keepNext/>
              <w:rPr>
                <w:lang w:eastAsia="en-AU"/>
              </w:rPr>
            </w:pPr>
          </w:p>
        </w:tc>
      </w:tr>
      <w:tr w:rsidR="00BD3FE9" w:rsidRPr="00DE525C" w:rsidTr="00522F4B">
        <w:tc>
          <w:tcPr>
            <w:tcW w:w="3612" w:type="dxa"/>
            <w:vMerge/>
          </w:tcPr>
          <w:p w:rsidR="00BD3FE9" w:rsidRPr="00DE525C" w:rsidRDefault="00BD3FE9" w:rsidP="00522F4B">
            <w:pPr>
              <w:pStyle w:val="FinTableLeftIndent"/>
              <w:keepNext/>
              <w:rPr>
                <w:lang w:eastAsia="en-AU"/>
              </w:rPr>
            </w:pPr>
          </w:p>
        </w:tc>
        <w:tc>
          <w:tcPr>
            <w:tcW w:w="1168" w:type="dxa"/>
          </w:tcPr>
          <w:p w:rsidR="00BD3FE9" w:rsidRPr="00DE525C" w:rsidRDefault="00BD3FE9" w:rsidP="00522F4B">
            <w:pPr>
              <w:pStyle w:val="FinTableRight"/>
              <w:keepNext/>
              <w:rPr>
                <w:lang w:eastAsia="en-AU"/>
              </w:rPr>
            </w:pPr>
            <w:r w:rsidRPr="00DE525C">
              <w:rPr>
                <w:lang w:eastAsia="en-AU"/>
              </w:rPr>
              <w:t>460,792</w:t>
            </w:r>
          </w:p>
        </w:tc>
        <w:tc>
          <w:tcPr>
            <w:tcW w:w="1168" w:type="dxa"/>
          </w:tcPr>
          <w:p w:rsidR="00BD3FE9" w:rsidRPr="00DE525C" w:rsidRDefault="00DE525C" w:rsidP="00522F4B">
            <w:pPr>
              <w:pStyle w:val="FinTableRight"/>
              <w:keepNext/>
              <w:rPr>
                <w:lang w:eastAsia="en-AU"/>
              </w:rPr>
            </w:pPr>
            <w:r>
              <w:rPr>
                <w:lang w:eastAsia="en-AU"/>
              </w:rPr>
              <w:noBreakHyphen/>
            </w:r>
          </w:p>
        </w:tc>
        <w:tc>
          <w:tcPr>
            <w:tcW w:w="1168" w:type="dxa"/>
          </w:tcPr>
          <w:p w:rsidR="00BD3FE9" w:rsidRPr="00DE525C" w:rsidRDefault="00BD3FE9" w:rsidP="00522F4B">
            <w:pPr>
              <w:pStyle w:val="FinTableRight"/>
              <w:keepNext/>
              <w:rPr>
                <w:lang w:eastAsia="en-AU"/>
              </w:rPr>
            </w:pPr>
            <w:r w:rsidRPr="00DE525C">
              <w:rPr>
                <w:lang w:eastAsia="en-AU"/>
              </w:rPr>
              <w:t>460,792</w:t>
            </w:r>
          </w:p>
        </w:tc>
      </w:tr>
      <w:tr w:rsidR="00BD3FE9" w:rsidRPr="00DE525C" w:rsidTr="00522F4B">
        <w:tc>
          <w:tcPr>
            <w:tcW w:w="3612" w:type="dxa"/>
            <w:vMerge/>
          </w:tcPr>
          <w:p w:rsidR="00BD3FE9" w:rsidRPr="00DE525C" w:rsidRDefault="00BD3FE9" w:rsidP="00522F4B">
            <w:pPr>
              <w:pStyle w:val="FinTableLeftIndent"/>
              <w:keepNext/>
              <w:rPr>
                <w:lang w:eastAsia="en-AU"/>
              </w:rPr>
            </w:pPr>
          </w:p>
        </w:tc>
        <w:tc>
          <w:tcPr>
            <w:tcW w:w="1168" w:type="dxa"/>
          </w:tcPr>
          <w:p w:rsidR="00BD3FE9" w:rsidRPr="00DE525C" w:rsidRDefault="00BD3FE9" w:rsidP="00522F4B">
            <w:pPr>
              <w:pStyle w:val="FinTableRightItalic"/>
              <w:keepNext/>
              <w:rPr>
                <w:lang w:eastAsia="en-AU"/>
              </w:rPr>
            </w:pPr>
            <w:r w:rsidRPr="00DE525C">
              <w:rPr>
                <w:lang w:eastAsia="en-AU"/>
              </w:rPr>
              <w:t>439,705</w:t>
            </w:r>
          </w:p>
        </w:tc>
        <w:tc>
          <w:tcPr>
            <w:tcW w:w="1168" w:type="dxa"/>
          </w:tcPr>
          <w:p w:rsidR="00BD3FE9" w:rsidRPr="00DE525C" w:rsidRDefault="00DE525C" w:rsidP="00522F4B">
            <w:pPr>
              <w:pStyle w:val="FinTableRightItalic"/>
              <w:keepNext/>
              <w:rPr>
                <w:lang w:eastAsia="en-AU"/>
              </w:rPr>
            </w:pPr>
            <w:r>
              <w:rPr>
                <w:lang w:eastAsia="en-AU"/>
              </w:rPr>
              <w:noBreakHyphen/>
            </w:r>
          </w:p>
        </w:tc>
        <w:tc>
          <w:tcPr>
            <w:tcW w:w="1168" w:type="dxa"/>
          </w:tcPr>
          <w:p w:rsidR="00BD3FE9" w:rsidRPr="00DE525C" w:rsidRDefault="00BD3FE9" w:rsidP="00522F4B">
            <w:pPr>
              <w:pStyle w:val="FinTableRightItalic"/>
              <w:keepNext/>
              <w:rPr>
                <w:lang w:eastAsia="en-AU"/>
              </w:rPr>
            </w:pPr>
            <w:r w:rsidRPr="00DE525C">
              <w:rPr>
                <w:lang w:eastAsia="en-AU"/>
              </w:rPr>
              <w:t>439,705</w:t>
            </w:r>
          </w:p>
        </w:tc>
      </w:tr>
      <w:tr w:rsidR="00BD3FE9" w:rsidRPr="00DE525C" w:rsidTr="00522F4B">
        <w:tc>
          <w:tcPr>
            <w:tcW w:w="3612" w:type="dxa"/>
          </w:tcPr>
          <w:p w:rsidR="00BD3FE9" w:rsidRPr="00DE525C" w:rsidRDefault="00BD3FE9" w:rsidP="00636E55">
            <w:pPr>
              <w:pStyle w:val="FinTableSpacerRow"/>
              <w:rPr>
                <w:lang w:eastAsia="en-AU"/>
              </w:rPr>
            </w:pPr>
          </w:p>
        </w:tc>
        <w:tc>
          <w:tcPr>
            <w:tcW w:w="1168" w:type="dxa"/>
          </w:tcPr>
          <w:p w:rsidR="00BD3FE9" w:rsidRPr="00DE525C" w:rsidRDefault="00BD3FE9" w:rsidP="00636E55">
            <w:pPr>
              <w:pStyle w:val="FinTableSpacerRow"/>
              <w:rPr>
                <w:lang w:eastAsia="en-AU"/>
              </w:rPr>
            </w:pPr>
          </w:p>
        </w:tc>
        <w:tc>
          <w:tcPr>
            <w:tcW w:w="1168" w:type="dxa"/>
          </w:tcPr>
          <w:p w:rsidR="00BD3FE9" w:rsidRPr="00DE525C" w:rsidRDefault="00BD3FE9" w:rsidP="00636E55">
            <w:pPr>
              <w:pStyle w:val="FinTableSpacerRow"/>
              <w:rPr>
                <w:lang w:eastAsia="en-AU"/>
              </w:rPr>
            </w:pPr>
          </w:p>
        </w:tc>
        <w:tc>
          <w:tcPr>
            <w:tcW w:w="1168" w:type="dxa"/>
          </w:tcPr>
          <w:p w:rsidR="00BD3FE9" w:rsidRPr="00DE525C" w:rsidRDefault="00BD3FE9" w:rsidP="00636E55">
            <w:pPr>
              <w:pStyle w:val="FinTableSpacerRow"/>
              <w:rPr>
                <w:lang w:eastAsia="en-AU"/>
              </w:rPr>
            </w:pPr>
          </w:p>
        </w:tc>
      </w:tr>
      <w:tr w:rsidR="00BD3FE9" w:rsidRPr="00DE525C" w:rsidTr="00522F4B">
        <w:tc>
          <w:tcPr>
            <w:tcW w:w="3612" w:type="dxa"/>
            <w:vMerge w:val="restart"/>
          </w:tcPr>
          <w:p w:rsidR="00BD3FE9" w:rsidRPr="00DE525C" w:rsidRDefault="00BD3FE9" w:rsidP="00522F4B">
            <w:pPr>
              <w:pStyle w:val="FinTableLeftBoldIndent"/>
              <w:keepNext/>
              <w:rPr>
                <w:lang w:eastAsia="en-AU"/>
              </w:rPr>
            </w:pPr>
            <w:r w:rsidRPr="00DE525C">
              <w:rPr>
                <w:lang w:eastAsia="en-AU"/>
              </w:rPr>
              <w:t xml:space="preserve">Outcome 3 </w:t>
            </w:r>
            <w:r w:rsidR="00DE525C">
              <w:rPr>
                <w:lang w:eastAsia="en-AU"/>
              </w:rPr>
              <w:noBreakHyphen/>
            </w:r>
            <w:r w:rsidRPr="00DE525C">
              <w:rPr>
                <w:lang w:eastAsia="en-AU"/>
              </w:rPr>
              <w:t xml:space="preserve"> </w:t>
            </w:r>
          </w:p>
          <w:p w:rsidR="00BD3FE9" w:rsidRPr="00DE525C" w:rsidRDefault="00BD3FE9" w:rsidP="00522F4B">
            <w:pPr>
              <w:pStyle w:val="FinTableLeftIndent"/>
              <w:keepNext/>
              <w:rPr>
                <w:lang w:eastAsia="en-AU"/>
              </w:rPr>
            </w:pPr>
            <w:r w:rsidRPr="00DE525C">
              <w:rPr>
                <w:lang w:eastAsia="en-AU"/>
              </w:rPr>
              <w:t>Coordinated community infrastructure and services in rural, regional and local government areas through financial assistance</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80" w:type="dxa"/>
          </w:tcPr>
          <w:p w:rsidR="00BD3FE9" w:rsidRPr="00DE525C" w:rsidRDefault="00BD3FE9" w:rsidP="00522F4B">
            <w:pPr>
              <w:pStyle w:val="FinTableRight"/>
              <w:keepNext/>
              <w:rPr>
                <w:lang w:eastAsia="en-AU"/>
              </w:rPr>
            </w:pPr>
          </w:p>
        </w:tc>
      </w:tr>
      <w:tr w:rsidR="00BD3FE9" w:rsidRPr="00DE525C" w:rsidTr="00522F4B">
        <w:tc>
          <w:tcPr>
            <w:tcW w:w="3612" w:type="dxa"/>
            <w:vMerge/>
          </w:tcPr>
          <w:p w:rsidR="00BD3FE9" w:rsidRPr="00DE525C" w:rsidRDefault="00BD3FE9" w:rsidP="00522F4B">
            <w:pPr>
              <w:pStyle w:val="FinTableLeftIndent"/>
              <w:keepNext/>
              <w:rPr>
                <w:lang w:eastAsia="en-AU"/>
              </w:rPr>
            </w:pPr>
          </w:p>
        </w:tc>
        <w:tc>
          <w:tcPr>
            <w:tcW w:w="1168" w:type="dxa"/>
          </w:tcPr>
          <w:p w:rsidR="00BD3FE9" w:rsidRPr="00DE525C" w:rsidRDefault="00DE525C" w:rsidP="00522F4B">
            <w:pPr>
              <w:pStyle w:val="FinTableRight"/>
              <w:keepNext/>
              <w:rPr>
                <w:lang w:eastAsia="en-AU"/>
              </w:rPr>
            </w:pPr>
            <w:r>
              <w:rPr>
                <w:lang w:eastAsia="en-AU"/>
              </w:rPr>
              <w:noBreakHyphen/>
            </w:r>
          </w:p>
        </w:tc>
        <w:tc>
          <w:tcPr>
            <w:tcW w:w="1168" w:type="dxa"/>
          </w:tcPr>
          <w:p w:rsidR="00BD3FE9" w:rsidRPr="00DE525C" w:rsidRDefault="00DE525C" w:rsidP="00522F4B">
            <w:pPr>
              <w:pStyle w:val="FinTableRight"/>
              <w:keepNext/>
              <w:rPr>
                <w:lang w:eastAsia="en-AU"/>
              </w:rPr>
            </w:pPr>
            <w:r>
              <w:rPr>
                <w:lang w:eastAsia="en-AU"/>
              </w:rPr>
              <w:noBreakHyphen/>
            </w:r>
          </w:p>
        </w:tc>
        <w:tc>
          <w:tcPr>
            <w:tcW w:w="1168" w:type="dxa"/>
          </w:tcPr>
          <w:p w:rsidR="00BD3FE9" w:rsidRPr="00DE525C" w:rsidRDefault="00DE525C" w:rsidP="00522F4B">
            <w:pPr>
              <w:pStyle w:val="FinTableRight"/>
              <w:keepNext/>
              <w:rPr>
                <w:lang w:eastAsia="en-AU"/>
              </w:rPr>
            </w:pPr>
            <w:r>
              <w:rPr>
                <w:lang w:eastAsia="en-AU"/>
              </w:rPr>
              <w:noBreakHyphen/>
            </w:r>
          </w:p>
        </w:tc>
      </w:tr>
      <w:tr w:rsidR="00BD3FE9" w:rsidRPr="00DE525C" w:rsidTr="00522F4B">
        <w:tc>
          <w:tcPr>
            <w:tcW w:w="3612" w:type="dxa"/>
            <w:vMerge/>
          </w:tcPr>
          <w:p w:rsidR="00BD3FE9" w:rsidRPr="00DE525C" w:rsidRDefault="00BD3FE9" w:rsidP="00522F4B">
            <w:pPr>
              <w:pStyle w:val="FinTableLeftIndent"/>
              <w:keepNext/>
              <w:rPr>
                <w:lang w:eastAsia="en-AU"/>
              </w:rPr>
            </w:pPr>
          </w:p>
        </w:tc>
        <w:tc>
          <w:tcPr>
            <w:tcW w:w="1168" w:type="dxa"/>
          </w:tcPr>
          <w:p w:rsidR="00BD3FE9" w:rsidRPr="00DE525C" w:rsidRDefault="00BD3FE9" w:rsidP="00522F4B">
            <w:pPr>
              <w:pStyle w:val="FinTableRightItalic"/>
              <w:keepNext/>
              <w:rPr>
                <w:lang w:eastAsia="en-AU"/>
              </w:rPr>
            </w:pPr>
            <w:r w:rsidRPr="00DE525C">
              <w:rPr>
                <w:lang w:eastAsia="en-AU"/>
              </w:rPr>
              <w:t>90,961</w:t>
            </w:r>
          </w:p>
        </w:tc>
        <w:tc>
          <w:tcPr>
            <w:tcW w:w="1168" w:type="dxa"/>
          </w:tcPr>
          <w:p w:rsidR="00BD3FE9" w:rsidRPr="00DE525C" w:rsidRDefault="00DE525C" w:rsidP="00522F4B">
            <w:pPr>
              <w:pStyle w:val="FinTableRightItalic"/>
              <w:keepNext/>
              <w:rPr>
                <w:lang w:eastAsia="en-AU"/>
              </w:rPr>
            </w:pPr>
            <w:r>
              <w:rPr>
                <w:lang w:eastAsia="en-AU"/>
              </w:rPr>
              <w:noBreakHyphen/>
            </w:r>
          </w:p>
        </w:tc>
        <w:tc>
          <w:tcPr>
            <w:tcW w:w="1168" w:type="dxa"/>
          </w:tcPr>
          <w:p w:rsidR="00BD3FE9" w:rsidRPr="00DE525C" w:rsidRDefault="00BD3FE9" w:rsidP="00522F4B">
            <w:pPr>
              <w:pStyle w:val="FinTableRightItalic"/>
              <w:keepNext/>
              <w:rPr>
                <w:lang w:eastAsia="en-AU"/>
              </w:rPr>
            </w:pPr>
            <w:r w:rsidRPr="00DE525C">
              <w:rPr>
                <w:lang w:eastAsia="en-AU"/>
              </w:rPr>
              <w:t>90,961</w:t>
            </w:r>
          </w:p>
        </w:tc>
      </w:tr>
      <w:tr w:rsidR="00BD3FE9" w:rsidRPr="00DE525C" w:rsidTr="00522F4B">
        <w:tc>
          <w:tcPr>
            <w:tcW w:w="3612" w:type="dxa"/>
          </w:tcPr>
          <w:p w:rsidR="00BD3FE9" w:rsidRPr="00DE525C" w:rsidRDefault="00BD3FE9" w:rsidP="00636E55">
            <w:pPr>
              <w:pStyle w:val="FinTableSpacerRow"/>
              <w:rPr>
                <w:lang w:eastAsia="en-AU"/>
              </w:rPr>
            </w:pPr>
          </w:p>
        </w:tc>
        <w:tc>
          <w:tcPr>
            <w:tcW w:w="1168" w:type="dxa"/>
          </w:tcPr>
          <w:p w:rsidR="00BD3FE9" w:rsidRPr="00DE525C" w:rsidRDefault="00BD3FE9" w:rsidP="00636E55">
            <w:pPr>
              <w:pStyle w:val="FinTableSpacerRow"/>
              <w:rPr>
                <w:lang w:eastAsia="en-AU"/>
              </w:rPr>
            </w:pPr>
          </w:p>
        </w:tc>
        <w:tc>
          <w:tcPr>
            <w:tcW w:w="1168" w:type="dxa"/>
          </w:tcPr>
          <w:p w:rsidR="00BD3FE9" w:rsidRPr="00DE525C" w:rsidRDefault="00BD3FE9" w:rsidP="00636E55">
            <w:pPr>
              <w:pStyle w:val="FinTableSpacerRow"/>
              <w:rPr>
                <w:lang w:eastAsia="en-AU"/>
              </w:rPr>
            </w:pPr>
          </w:p>
        </w:tc>
        <w:tc>
          <w:tcPr>
            <w:tcW w:w="1168" w:type="dxa"/>
          </w:tcPr>
          <w:p w:rsidR="00BD3FE9" w:rsidRPr="00DE525C" w:rsidRDefault="00BD3FE9" w:rsidP="00636E55">
            <w:pPr>
              <w:pStyle w:val="FinTableSpacerRow"/>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Total: Operating</w:t>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460,792</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460,792</w:t>
            </w:r>
          </w:p>
        </w:tc>
      </w:tr>
      <w:tr w:rsidR="00BD3FE9" w:rsidRPr="00DE525C" w:rsidTr="00522F4B">
        <w:tc>
          <w:tcPr>
            <w:tcW w:w="3612" w:type="dxa"/>
          </w:tcPr>
          <w:p w:rsidR="00BD3FE9" w:rsidRPr="00DE525C" w:rsidRDefault="00BD3FE9" w:rsidP="00522F4B">
            <w:pPr>
              <w:pStyle w:val="FinTableLeftBold"/>
              <w:keepLines/>
              <w:rPr>
                <w:lang w:eastAsia="en-AU"/>
              </w:rPr>
            </w:pP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530,666</w:t>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530,666</w:t>
            </w: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DE525C" w:rsidP="00522F4B">
            <w:pPr>
              <w:pStyle w:val="FinTableRight"/>
              <w:keepNext/>
              <w:rPr>
                <w:lang w:eastAsia="en-AU"/>
              </w:rPr>
            </w:pPr>
            <w:r>
              <w:rPr>
                <w:lang w:eastAsia="en-AU"/>
              </w:rPr>
              <w:noBreakHyphen/>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3,150</w:t>
            </w: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Administered Assets and Liabilities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DE525C" w:rsidP="00522F4B">
            <w:pPr>
              <w:pStyle w:val="FinTableRight"/>
              <w:keepNext/>
              <w:rPr>
                <w:lang w:eastAsia="en-AU"/>
              </w:rPr>
            </w:pPr>
            <w:r>
              <w:rPr>
                <w:lang w:eastAsia="en-AU"/>
              </w:rPr>
              <w:noBreakHyphen/>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1,179,200</w:t>
            </w: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Total: Non</w:t>
            </w:r>
            <w:r w:rsidR="00DE525C">
              <w:rPr>
                <w:lang w:eastAsia="en-AU"/>
              </w:rPr>
              <w:noBreakHyphen/>
            </w:r>
            <w:r w:rsidRPr="00DE525C">
              <w:rPr>
                <w:lang w:eastAsia="en-AU"/>
              </w:rPr>
              <w:t>operating</w:t>
            </w:r>
          </w:p>
        </w:tc>
        <w:tc>
          <w:tcPr>
            <w:tcW w:w="1168" w:type="dxa"/>
            <w:tcBorders>
              <w:top w:val="single" w:sz="2" w:space="0" w:color="auto"/>
            </w:tcBorders>
          </w:tcPr>
          <w:p w:rsidR="00BD3FE9" w:rsidRPr="00DE525C" w:rsidRDefault="00BD3FE9" w:rsidP="00522F4B">
            <w:pPr>
              <w:pStyle w:val="FinTableRight"/>
              <w:keepNext/>
              <w:rPr>
                <w:lang w:eastAsia="en-AU"/>
              </w:rPr>
            </w:pPr>
          </w:p>
        </w:tc>
        <w:tc>
          <w:tcPr>
            <w:tcW w:w="1168" w:type="dxa"/>
            <w:tcBorders>
              <w:top w:val="single" w:sz="2" w:space="0" w:color="auto"/>
            </w:tcBorders>
          </w:tcPr>
          <w:p w:rsidR="00BD3FE9" w:rsidRPr="00DE525C" w:rsidRDefault="00BD3FE9" w:rsidP="00522F4B">
            <w:pPr>
              <w:pStyle w:val="FinTableRight"/>
              <w:keepNext/>
              <w:rPr>
                <w:lang w:eastAsia="en-AU"/>
              </w:rPr>
            </w:pP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r>
      <w:tr w:rsidR="00BD3FE9" w:rsidRPr="00DE525C" w:rsidTr="00522F4B">
        <w:tc>
          <w:tcPr>
            <w:tcW w:w="3612" w:type="dxa"/>
          </w:tcPr>
          <w:p w:rsidR="00BD3FE9" w:rsidRPr="00DE525C" w:rsidRDefault="00BD3FE9" w:rsidP="00522F4B">
            <w:pPr>
              <w:pStyle w:val="FinTableLeftBold"/>
              <w:keepLines/>
              <w:rPr>
                <w:lang w:eastAsia="en-AU"/>
              </w:rPr>
            </w:pPr>
          </w:p>
        </w:tc>
        <w:tc>
          <w:tcPr>
            <w:tcW w:w="1168" w:type="dxa"/>
          </w:tcPr>
          <w:p w:rsidR="00BD3FE9" w:rsidRPr="00DE525C" w:rsidRDefault="00BD3FE9" w:rsidP="00522F4B">
            <w:pPr>
              <w:pStyle w:val="FinTableRightItalic"/>
              <w:keepLines/>
              <w:rPr>
                <w:lang w:eastAsia="en-AU"/>
              </w:rPr>
            </w:pPr>
          </w:p>
        </w:tc>
        <w:tc>
          <w:tcPr>
            <w:tcW w:w="1168" w:type="dxa"/>
          </w:tcPr>
          <w:p w:rsidR="00BD3FE9" w:rsidRPr="00DE525C" w:rsidRDefault="00BD3FE9" w:rsidP="00522F4B">
            <w:pPr>
              <w:pStyle w:val="FinTableRightItalic"/>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1,182,350</w:t>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Department of Infrastructure and Transport</w:t>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460,792</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460,792</w:t>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530,666</w:t>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1,713,016</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Infrastructure and Transport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r w:rsidRPr="00DE525C">
              <w:rPr>
                <w:lang w:eastAsia="en-AU"/>
              </w:rPr>
              <w:t>AUSTRALIAN TRANSPORT SAFETY BUREAU</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r w:rsidRPr="00DE525C">
              <w:rPr>
                <w:lang w:eastAsia="en-AU"/>
              </w:rPr>
              <w:t>63</w:t>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DE525C" w:rsidP="00522F4B">
            <w:pPr>
              <w:pStyle w:val="FinTableRightItalic"/>
              <w:keepLines/>
              <w:rPr>
                <w:lang w:eastAsia="en-AU"/>
              </w:rPr>
            </w:pPr>
            <w:r>
              <w:rPr>
                <w:lang w:eastAsia="en-AU"/>
              </w:rPr>
              <w:noBreakHyphen/>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Australian Transport Safety Bureau</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63</w:t>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BD3FE9" w:rsidRPr="00DE525C" w:rsidTr="00522F4B">
        <w:trPr>
          <w:tblHeader/>
        </w:trPr>
        <w:tc>
          <w:tcPr>
            <w:tcW w:w="7116" w:type="dxa"/>
            <w:gridSpan w:val="5"/>
          </w:tcPr>
          <w:p w:rsidR="00BD3FE9" w:rsidRPr="00DE525C" w:rsidRDefault="00BD3FE9" w:rsidP="00522F4B">
            <w:pPr>
              <w:pStyle w:val="FinTableHeadingCenteredBold"/>
              <w:pageBreakBefore/>
              <w:rPr>
                <w:lang w:eastAsia="en-AU"/>
              </w:rPr>
            </w:pPr>
            <w:bookmarkStart w:id="45" w:name="IISR"/>
            <w:bookmarkEnd w:id="45"/>
            <w:r w:rsidRPr="00DE525C">
              <w:rPr>
                <w:lang w:eastAsia="en-AU"/>
              </w:rPr>
              <w:lastRenderedPageBreak/>
              <w:t>Innovation, Industry, Science and Research PORTFOLIO</w:t>
            </w:r>
          </w:p>
          <w:p w:rsidR="00BD3FE9" w:rsidRPr="00DE525C" w:rsidRDefault="00BD3FE9" w:rsidP="00636E55">
            <w:pPr>
              <w:pStyle w:val="FinTableHeadingCenteredBold"/>
              <w:rPr>
                <w:lang w:eastAsia="en-AU"/>
              </w:rPr>
            </w:pPr>
            <w:r w:rsidRPr="00DE525C">
              <w:rPr>
                <w:lang w:eastAsia="en-AU"/>
              </w:rPr>
              <w:t>SUMMARY</w:t>
            </w:r>
          </w:p>
          <w:p w:rsidR="00BD3FE9" w:rsidRPr="00DE525C" w:rsidRDefault="00BD3FE9" w:rsidP="00636E55">
            <w:pPr>
              <w:pStyle w:val="KeyLight"/>
              <w:rPr>
                <w:lang w:eastAsia="en-AU"/>
              </w:rPr>
            </w:pPr>
            <w:r w:rsidRPr="00DE525C">
              <w:rPr>
                <w:lang w:eastAsia="en-AU"/>
              </w:rPr>
              <w:t>Summary of Appropriations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rHeight w:val="70"/>
          <w:tblHeader/>
        </w:trPr>
        <w:tc>
          <w:tcPr>
            <w:tcW w:w="2808"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r>
      <w:tr w:rsidR="00BD3FE9" w:rsidRPr="00DE525C" w:rsidTr="00522F4B">
        <w:trPr>
          <w:trHeight w:val="740"/>
          <w:tblHeader/>
        </w:trPr>
        <w:tc>
          <w:tcPr>
            <w:tcW w:w="2808" w:type="dxa"/>
            <w:tcBorders>
              <w:top w:val="single" w:sz="4" w:space="0" w:color="auto"/>
              <w:bottom w:val="single" w:sz="4" w:space="0" w:color="auto"/>
            </w:tcBorders>
            <w:vAlign w:val="center"/>
          </w:tcPr>
          <w:p w:rsidR="00BD3FE9" w:rsidRPr="00DE525C" w:rsidRDefault="00BD3FE9" w:rsidP="00636E55">
            <w:pPr>
              <w:pStyle w:val="FinTableLeft"/>
              <w:rPr>
                <w:lang w:eastAsia="en-AU"/>
              </w:rPr>
            </w:pPr>
          </w:p>
          <w:p w:rsidR="00BD3FE9" w:rsidRPr="00DE525C" w:rsidRDefault="00BD3FE9" w:rsidP="00636E55">
            <w:pPr>
              <w:pStyle w:val="FinTableLeft"/>
              <w:rPr>
                <w:lang w:eastAsia="en-AU"/>
              </w:rPr>
            </w:pPr>
          </w:p>
          <w:p w:rsidR="00BD3FE9" w:rsidRPr="00DE525C" w:rsidRDefault="00BD3FE9" w:rsidP="00636E55">
            <w:pPr>
              <w:pStyle w:val="FinTableLeft"/>
              <w:rPr>
                <w:lang w:eastAsia="en-AU"/>
              </w:rPr>
            </w:pPr>
          </w:p>
          <w:p w:rsidR="00BD3FE9" w:rsidRPr="00DE525C" w:rsidRDefault="00BD3FE9" w:rsidP="00636E55">
            <w:pPr>
              <w:pStyle w:val="FinTableLeft"/>
              <w:rPr>
                <w:lang w:eastAsia="en-AU"/>
              </w:rPr>
            </w:pPr>
            <w:r w:rsidRPr="00DE525C">
              <w:rPr>
                <w:lang w:eastAsia="en-AU"/>
              </w:rPr>
              <w:t>Entity</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 xml:space="preserve"> 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Non</w:t>
            </w:r>
            <w:r w:rsidR="00DE525C">
              <w:rPr>
                <w:lang w:eastAsia="en-AU"/>
              </w:rPr>
              <w:noBreakHyphen/>
            </w:r>
          </w:p>
          <w:p w:rsidR="00BD3FE9" w:rsidRPr="00DE525C" w:rsidRDefault="00BD3FE9" w:rsidP="00636E55">
            <w:pPr>
              <w:pStyle w:val="FinTableRight"/>
              <w:rPr>
                <w:lang w:eastAsia="en-AU"/>
              </w:rPr>
            </w:pPr>
            <w:r w:rsidRPr="00DE525C">
              <w:rPr>
                <w:lang w:eastAsia="en-AU"/>
              </w:rPr>
              <w:t>operating</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2808" w:type="dxa"/>
            <w:tcBorders>
              <w:top w:val="single" w:sz="4" w:space="0" w:color="auto"/>
            </w:tcBorders>
          </w:tcPr>
          <w:p w:rsidR="00BD3FE9" w:rsidRPr="00DE525C" w:rsidRDefault="00BD3FE9" w:rsidP="00636E55">
            <w:pPr>
              <w:pStyle w:val="FinTableRight"/>
              <w:rPr>
                <w:lang w:eastAsia="en-AU"/>
              </w:rPr>
            </w:pP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rPr>
          <w:tblHeader/>
        </w:trPr>
        <w:tc>
          <w:tcPr>
            <w:tcW w:w="2808"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Department of Innovation, Industry, Science and Research</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35,702</w:t>
            </w:r>
          </w:p>
        </w:tc>
        <w:tc>
          <w:tcPr>
            <w:tcW w:w="1077" w:type="dxa"/>
          </w:tcPr>
          <w:p w:rsidR="00BD3FE9" w:rsidRPr="00DE525C" w:rsidRDefault="00BD3FE9" w:rsidP="00522F4B">
            <w:pPr>
              <w:pStyle w:val="FinTableRight"/>
              <w:keepNext/>
              <w:rPr>
                <w:lang w:eastAsia="en-AU"/>
              </w:rPr>
            </w:pPr>
            <w:r w:rsidRPr="00DE525C">
              <w:rPr>
                <w:lang w:eastAsia="en-AU"/>
              </w:rPr>
              <w:t>35,702</w:t>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46,661</w:t>
            </w:r>
          </w:p>
        </w:tc>
        <w:tc>
          <w:tcPr>
            <w:tcW w:w="1077" w:type="dxa"/>
          </w:tcPr>
          <w:p w:rsidR="00BD3FE9" w:rsidRPr="00DE525C" w:rsidRDefault="00BD3FE9" w:rsidP="00522F4B">
            <w:pPr>
              <w:pStyle w:val="FinTableRightItalic"/>
              <w:keepNext/>
              <w:rPr>
                <w:lang w:eastAsia="en-AU"/>
              </w:rPr>
            </w:pPr>
            <w:r w:rsidRPr="00DE525C">
              <w:rPr>
                <w:lang w:eastAsia="en-AU"/>
              </w:rPr>
              <w:t>46,661</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tcPr>
          <w:p w:rsidR="00BD3FE9" w:rsidRPr="00DE525C" w:rsidRDefault="00BD3FE9" w:rsidP="00522F4B">
            <w:pPr>
              <w:pStyle w:val="FinTableLeftItalic"/>
              <w:keepNext/>
              <w:rPr>
                <w:lang w:eastAsia="en-AU"/>
              </w:rPr>
            </w:pPr>
            <w:r w:rsidRPr="00DE525C">
              <w:rPr>
                <w:lang w:eastAsia="en-AU"/>
              </w:rPr>
              <w:t>Payments to CAC Act bodies:</w:t>
            </w:r>
          </w:p>
        </w:tc>
        <w:tc>
          <w:tcPr>
            <w:tcW w:w="1077" w:type="dxa"/>
          </w:tcPr>
          <w:p w:rsidR="00BD3FE9" w:rsidRPr="00DE525C" w:rsidRDefault="00BD3FE9" w:rsidP="00522F4B">
            <w:pPr>
              <w:pStyle w:val="FinTableRight"/>
              <w:keepNext/>
              <w:rPr>
                <w:lang w:eastAsia="en-AU"/>
              </w:rPr>
            </w:pPr>
          </w:p>
        </w:tc>
        <w:tc>
          <w:tcPr>
            <w:tcW w:w="1077" w:type="dxa"/>
          </w:tcPr>
          <w:p w:rsidR="00BD3FE9" w:rsidRPr="00DE525C" w:rsidRDefault="00BD3FE9" w:rsidP="00522F4B">
            <w:pPr>
              <w:pStyle w:val="FinTableRight"/>
              <w:keepNext/>
              <w:rPr>
                <w:lang w:eastAsia="en-AU"/>
              </w:rPr>
            </w:pPr>
          </w:p>
        </w:tc>
        <w:tc>
          <w:tcPr>
            <w:tcW w:w="1077" w:type="dxa"/>
          </w:tcPr>
          <w:p w:rsidR="00BD3FE9" w:rsidRPr="00DE525C" w:rsidRDefault="00BD3FE9" w:rsidP="00522F4B">
            <w:pPr>
              <w:pStyle w:val="FinTableRight"/>
              <w:keepNext/>
              <w:rPr>
                <w:lang w:eastAsia="en-AU"/>
              </w:rPr>
            </w:pPr>
          </w:p>
        </w:tc>
        <w:tc>
          <w:tcPr>
            <w:tcW w:w="1077" w:type="dxa"/>
          </w:tcPr>
          <w:p w:rsidR="00BD3FE9" w:rsidRPr="00DE525C" w:rsidRDefault="00BD3FE9" w:rsidP="00522F4B">
            <w:pPr>
              <w:pStyle w:val="FinTableRight"/>
              <w:keepNext/>
              <w:rPr>
                <w:lang w:eastAsia="en-AU"/>
              </w:rPr>
            </w:pPr>
          </w:p>
        </w:tc>
      </w:tr>
      <w:tr w:rsidR="00BD3FE9" w:rsidRPr="00DE525C" w:rsidTr="00522F4B">
        <w:tc>
          <w:tcPr>
            <w:tcW w:w="2808" w:type="dxa"/>
          </w:tcPr>
          <w:p w:rsidR="00BD3FE9" w:rsidRPr="00DE525C" w:rsidRDefault="00BD3FE9" w:rsidP="00522F4B">
            <w:pPr>
              <w:pStyle w:val="FinTableSpacerRow"/>
              <w:keepNext/>
              <w:keepLines/>
              <w:rPr>
                <w:lang w:eastAsia="en-AU"/>
              </w:rPr>
            </w:pPr>
          </w:p>
        </w:tc>
        <w:tc>
          <w:tcPr>
            <w:tcW w:w="1077" w:type="dxa"/>
          </w:tcPr>
          <w:p w:rsidR="00BD3FE9" w:rsidRPr="00DE525C" w:rsidRDefault="00BD3FE9" w:rsidP="00522F4B">
            <w:pPr>
              <w:pStyle w:val="FinTableSpacerRow"/>
              <w:keepNext/>
              <w:keepLines/>
              <w:rPr>
                <w:lang w:eastAsia="en-AU"/>
              </w:rPr>
            </w:pPr>
          </w:p>
        </w:tc>
        <w:tc>
          <w:tcPr>
            <w:tcW w:w="1077" w:type="dxa"/>
          </w:tcPr>
          <w:p w:rsidR="00BD3FE9" w:rsidRPr="00DE525C" w:rsidRDefault="00BD3FE9" w:rsidP="00522F4B">
            <w:pPr>
              <w:pStyle w:val="FinTableSpacerRow"/>
              <w:keepNext/>
              <w:keepLines/>
              <w:rPr>
                <w:lang w:eastAsia="en-AU"/>
              </w:rPr>
            </w:pPr>
          </w:p>
        </w:tc>
        <w:tc>
          <w:tcPr>
            <w:tcW w:w="1077" w:type="dxa"/>
          </w:tcPr>
          <w:p w:rsidR="00BD3FE9" w:rsidRPr="00DE525C" w:rsidRDefault="00BD3FE9" w:rsidP="00522F4B">
            <w:pPr>
              <w:pStyle w:val="FinTableSpacerRow"/>
              <w:keepNext/>
              <w:keepLines/>
              <w:rPr>
                <w:lang w:eastAsia="en-AU"/>
              </w:rPr>
            </w:pPr>
          </w:p>
        </w:tc>
        <w:tc>
          <w:tcPr>
            <w:tcW w:w="1077" w:type="dxa"/>
          </w:tcPr>
          <w:p w:rsidR="00BD3FE9" w:rsidRPr="00DE525C" w:rsidRDefault="00BD3FE9" w:rsidP="00522F4B">
            <w:pPr>
              <w:pStyle w:val="FinTableSpacerRow"/>
              <w:keepNext/>
              <w:keepLines/>
              <w:rPr>
                <w:lang w:eastAsia="en-AU"/>
              </w:rPr>
            </w:pPr>
          </w:p>
        </w:tc>
      </w:tr>
      <w:tr w:rsidR="00BD3FE9" w:rsidRPr="00DE525C" w:rsidTr="00522F4B">
        <w:tc>
          <w:tcPr>
            <w:tcW w:w="2808" w:type="dxa"/>
            <w:vMerge w:val="restart"/>
          </w:tcPr>
          <w:p w:rsidR="00BD3FE9" w:rsidRPr="00DE525C" w:rsidRDefault="00BD3FE9" w:rsidP="00522F4B">
            <w:pPr>
              <w:pStyle w:val="FinTableLeftIndent"/>
              <w:keepNext/>
              <w:rPr>
                <w:lang w:eastAsia="en-AU"/>
              </w:rPr>
            </w:pPr>
            <w:r w:rsidRPr="00DE525C">
              <w:rPr>
                <w:lang w:eastAsia="en-AU"/>
              </w:rPr>
              <w:t>Australian Institute of Aboriginal and Torres Strait Islander Studies</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71</w:t>
            </w:r>
          </w:p>
        </w:tc>
        <w:tc>
          <w:tcPr>
            <w:tcW w:w="1077" w:type="dxa"/>
          </w:tcPr>
          <w:p w:rsidR="00BD3FE9" w:rsidRPr="00DE525C" w:rsidRDefault="00BD3FE9" w:rsidP="00522F4B">
            <w:pPr>
              <w:pStyle w:val="FinTableRight"/>
              <w:keepNext/>
              <w:rPr>
                <w:lang w:eastAsia="en-AU"/>
              </w:rPr>
            </w:pPr>
            <w:r w:rsidRPr="00DE525C">
              <w:rPr>
                <w:lang w:eastAsia="en-AU"/>
              </w:rPr>
              <w:t>71</w:t>
            </w:r>
          </w:p>
        </w:tc>
      </w:tr>
      <w:tr w:rsidR="00BD3FE9" w:rsidRPr="00DE525C" w:rsidTr="00522F4B">
        <w:tc>
          <w:tcPr>
            <w:tcW w:w="2808" w:type="dxa"/>
            <w:vMerge/>
          </w:tcPr>
          <w:p w:rsidR="00BD3FE9" w:rsidRPr="00DE525C" w:rsidRDefault="00BD3FE9" w:rsidP="00522F4B">
            <w:pPr>
              <w:pStyle w:val="FinTableLeftInden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70</w:t>
            </w:r>
          </w:p>
        </w:tc>
        <w:tc>
          <w:tcPr>
            <w:tcW w:w="1077" w:type="dxa"/>
          </w:tcPr>
          <w:p w:rsidR="00BD3FE9" w:rsidRPr="00DE525C" w:rsidRDefault="00BD3FE9" w:rsidP="00522F4B">
            <w:pPr>
              <w:pStyle w:val="FinTableRightItalic"/>
              <w:keepNext/>
              <w:rPr>
                <w:lang w:eastAsia="en-AU"/>
              </w:rPr>
            </w:pPr>
            <w:r w:rsidRPr="00DE525C">
              <w:rPr>
                <w:lang w:eastAsia="en-AU"/>
              </w:rPr>
              <w:t>70</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Indent"/>
              <w:keepNext/>
              <w:rPr>
                <w:lang w:eastAsia="en-AU"/>
              </w:rPr>
            </w:pPr>
            <w:r w:rsidRPr="00DE525C">
              <w:rPr>
                <w:lang w:eastAsia="en-AU"/>
              </w:rPr>
              <w:t>Australian Nuclear Science and Technology Organisation</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1,400</w:t>
            </w:r>
          </w:p>
        </w:tc>
        <w:tc>
          <w:tcPr>
            <w:tcW w:w="1077" w:type="dxa"/>
          </w:tcPr>
          <w:p w:rsidR="00BD3FE9" w:rsidRPr="00DE525C" w:rsidRDefault="00BD3FE9" w:rsidP="00522F4B">
            <w:pPr>
              <w:pStyle w:val="FinTableRight"/>
              <w:keepNext/>
              <w:rPr>
                <w:lang w:eastAsia="en-AU"/>
              </w:rPr>
            </w:pPr>
            <w:r w:rsidRPr="00DE525C">
              <w:rPr>
                <w:lang w:eastAsia="en-AU"/>
              </w:rPr>
              <w:t>1,400</w:t>
            </w:r>
          </w:p>
        </w:tc>
      </w:tr>
      <w:tr w:rsidR="00BD3FE9" w:rsidRPr="00DE525C" w:rsidTr="00522F4B">
        <w:tc>
          <w:tcPr>
            <w:tcW w:w="2808" w:type="dxa"/>
            <w:vMerge/>
          </w:tcPr>
          <w:p w:rsidR="00BD3FE9" w:rsidRPr="00DE525C" w:rsidRDefault="00BD3FE9" w:rsidP="00522F4B">
            <w:pPr>
              <w:pStyle w:val="FinTableLeftInden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4,100</w:t>
            </w:r>
          </w:p>
        </w:tc>
        <w:tc>
          <w:tcPr>
            <w:tcW w:w="1077" w:type="dxa"/>
          </w:tcPr>
          <w:p w:rsidR="00BD3FE9" w:rsidRPr="00DE525C" w:rsidRDefault="00BD3FE9" w:rsidP="00522F4B">
            <w:pPr>
              <w:pStyle w:val="FinTableRightItalic"/>
              <w:keepNext/>
              <w:rPr>
                <w:lang w:eastAsia="en-AU"/>
              </w:rPr>
            </w:pPr>
            <w:r w:rsidRPr="00DE525C">
              <w:rPr>
                <w:lang w:eastAsia="en-AU"/>
              </w:rPr>
              <w:t>4,100</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Indent"/>
              <w:keepNext/>
              <w:rPr>
                <w:lang w:eastAsia="en-AU"/>
              </w:rPr>
            </w:pPr>
            <w:r w:rsidRPr="00DE525C">
              <w:rPr>
                <w:lang w:eastAsia="en-AU"/>
              </w:rPr>
              <w:t>Commonwealth Scientific and Industrial Research Organisation</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r>
      <w:tr w:rsidR="00BD3FE9" w:rsidRPr="00DE525C" w:rsidTr="00522F4B">
        <w:tc>
          <w:tcPr>
            <w:tcW w:w="2808" w:type="dxa"/>
            <w:vMerge/>
          </w:tcPr>
          <w:p w:rsidR="00BD3FE9" w:rsidRPr="00DE525C" w:rsidRDefault="00BD3FE9" w:rsidP="00522F4B">
            <w:pPr>
              <w:pStyle w:val="FinTableLeftInden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9,900</w:t>
            </w:r>
          </w:p>
        </w:tc>
        <w:tc>
          <w:tcPr>
            <w:tcW w:w="1077" w:type="dxa"/>
          </w:tcPr>
          <w:p w:rsidR="00BD3FE9" w:rsidRPr="00DE525C" w:rsidRDefault="00BD3FE9" w:rsidP="00522F4B">
            <w:pPr>
              <w:pStyle w:val="FinTableRightItalic"/>
              <w:keepNext/>
              <w:rPr>
                <w:lang w:eastAsia="en-AU"/>
              </w:rPr>
            </w:pPr>
            <w:r w:rsidRPr="00DE525C">
              <w:rPr>
                <w:lang w:eastAsia="en-AU"/>
              </w:rPr>
              <w:t>9,900</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Australian Research Council</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1,380</w:t>
            </w:r>
          </w:p>
        </w:tc>
        <w:tc>
          <w:tcPr>
            <w:tcW w:w="1077" w:type="dxa"/>
          </w:tcPr>
          <w:p w:rsidR="00BD3FE9" w:rsidRPr="00DE525C" w:rsidRDefault="00BD3FE9" w:rsidP="00522F4B">
            <w:pPr>
              <w:pStyle w:val="FinTableRight"/>
              <w:keepNext/>
              <w:rPr>
                <w:lang w:eastAsia="en-AU"/>
              </w:rPr>
            </w:pPr>
            <w:r w:rsidRPr="00DE525C">
              <w:rPr>
                <w:lang w:eastAsia="en-AU"/>
              </w:rPr>
              <w:t>1,380</w:t>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2,574</w:t>
            </w:r>
          </w:p>
        </w:tc>
        <w:tc>
          <w:tcPr>
            <w:tcW w:w="1077" w:type="dxa"/>
          </w:tcPr>
          <w:p w:rsidR="00BD3FE9" w:rsidRPr="00DE525C" w:rsidRDefault="00BD3FE9" w:rsidP="00522F4B">
            <w:pPr>
              <w:pStyle w:val="FinTableRightItalic"/>
              <w:keepNext/>
              <w:rPr>
                <w:lang w:eastAsia="en-AU"/>
              </w:rPr>
            </w:pPr>
            <w:r w:rsidRPr="00DE525C">
              <w:rPr>
                <w:lang w:eastAsia="en-AU"/>
              </w:rPr>
              <w:t>2,574</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Innovation, Industry, Science and Research</w:t>
            </w:r>
          </w:p>
        </w:tc>
        <w:tc>
          <w:tcPr>
            <w:tcW w:w="1077"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077"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077"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38,553</w:t>
            </w:r>
          </w:p>
        </w:tc>
        <w:tc>
          <w:tcPr>
            <w:tcW w:w="1077"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38,553</w:t>
            </w:r>
          </w:p>
        </w:tc>
      </w:tr>
      <w:tr w:rsidR="00BD3FE9" w:rsidRPr="00DE525C" w:rsidTr="00522F4B">
        <w:tc>
          <w:tcPr>
            <w:tcW w:w="2808" w:type="dxa"/>
            <w:vMerge/>
            <w:tcBorders>
              <w:bottom w:val="single" w:sz="2" w:space="0" w:color="auto"/>
            </w:tcBorders>
          </w:tcPr>
          <w:p w:rsidR="00BD3FE9" w:rsidRPr="00DE525C" w:rsidRDefault="00BD3FE9" w:rsidP="00522F4B">
            <w:pPr>
              <w:pStyle w:val="FinTableLeftBoldHanging"/>
              <w:keepNext/>
              <w:keepLines/>
              <w:rPr>
                <w:lang w:eastAsia="en-AU"/>
              </w:rPr>
            </w:pPr>
          </w:p>
        </w:tc>
        <w:tc>
          <w:tcPr>
            <w:tcW w:w="1077"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077"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077"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63,305</w:t>
            </w:r>
          </w:p>
        </w:tc>
        <w:tc>
          <w:tcPr>
            <w:tcW w:w="1077"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63,305</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Innovation, Industry, Science and Research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r w:rsidRPr="00DE525C">
              <w:rPr>
                <w:lang w:eastAsia="en-AU"/>
              </w:rPr>
              <w:t>DEPARTMENT OF INNOVATION, INDUSTRY, SCIENCE AND RESEARCH</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r w:rsidRPr="00DE525C">
              <w:rPr>
                <w:lang w:eastAsia="en-AU"/>
              </w:rPr>
              <w:t>3,130</w:t>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8,966</w:t>
            </w: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Administered Assets and Liabilities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r w:rsidRPr="00DE525C">
              <w:rPr>
                <w:lang w:eastAsia="en-AU"/>
              </w:rPr>
              <w:t>32,572</w:t>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37,695</w:t>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Department of Innovation, Industry, Science and Research</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35,702</w:t>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46,661</w:t>
            </w:r>
          </w:p>
        </w:tc>
      </w:tr>
    </w:tbl>
    <w:p w:rsidR="000F70A9" w:rsidRPr="00DE525C" w:rsidRDefault="006308FF" w:rsidP="006308FF">
      <w:pPr>
        <w:pStyle w:val="notemargin"/>
      </w:pPr>
      <w:r w:rsidRPr="00DE525C">
        <w:t xml:space="preserve">Note </w:t>
      </w:r>
      <w:r w:rsidR="000F70A9" w:rsidRPr="00DE525C">
        <w:t>1:</w:t>
      </w:r>
      <w:r w:rsidR="000F70A9" w:rsidRPr="00DE525C">
        <w:tab/>
      </w:r>
      <w:proofErr w:type="spellStart"/>
      <w:r w:rsidR="000F70A9" w:rsidRPr="00DE525C">
        <w:rPr>
          <w:i/>
        </w:rPr>
        <w:t>FMA</w:t>
      </w:r>
      <w:proofErr w:type="spellEnd"/>
      <w:r w:rsidR="000F70A9" w:rsidRPr="00DE525C">
        <w:rPr>
          <w:i/>
        </w:rPr>
        <w:t xml:space="preserve"> Act Determination</w:t>
      </w:r>
      <w:r w:rsidR="00DE525C">
        <w:rPr>
          <w:i/>
        </w:rPr>
        <w:t> </w:t>
      </w:r>
      <w:r w:rsidR="000F70A9" w:rsidRPr="00DE525C">
        <w:rPr>
          <w:i/>
        </w:rPr>
        <w:t>2013/05 — Section</w:t>
      </w:r>
      <w:r w:rsidR="00DE525C">
        <w:rPr>
          <w:i/>
        </w:rPr>
        <w:t> </w:t>
      </w:r>
      <w:r w:rsidR="000F70A9" w:rsidRPr="00DE525C">
        <w:rPr>
          <w:i/>
        </w:rPr>
        <w:t xml:space="preserve">32 (Transfer of Functions from </w:t>
      </w:r>
      <w:proofErr w:type="spellStart"/>
      <w:r w:rsidR="000F70A9" w:rsidRPr="00DE525C">
        <w:rPr>
          <w:i/>
        </w:rPr>
        <w:t>DCCEE</w:t>
      </w:r>
      <w:proofErr w:type="spellEnd"/>
      <w:r w:rsidR="000F70A9" w:rsidRPr="00DE525C">
        <w:rPr>
          <w:i/>
        </w:rPr>
        <w:t xml:space="preserve"> to </w:t>
      </w:r>
      <w:proofErr w:type="spellStart"/>
      <w:r w:rsidR="000F70A9" w:rsidRPr="00DE525C">
        <w:rPr>
          <w:i/>
        </w:rPr>
        <w:t>DIICCSRTE</w:t>
      </w:r>
      <w:proofErr w:type="spellEnd"/>
      <w:r w:rsidR="000F70A9" w:rsidRPr="00DE525C">
        <w:rPr>
          <w:i/>
        </w:rPr>
        <w:t xml:space="preserve"> and </w:t>
      </w:r>
      <w:proofErr w:type="spellStart"/>
      <w:r w:rsidR="000F70A9" w:rsidRPr="00DE525C">
        <w:rPr>
          <w:i/>
        </w:rPr>
        <w:t>DRET</w:t>
      </w:r>
      <w:proofErr w:type="spellEnd"/>
      <w:r w:rsidR="000F70A9" w:rsidRPr="00DE525C">
        <w:rPr>
          <w:i/>
        </w:rPr>
        <w:t>)</w:t>
      </w:r>
      <w:r w:rsidR="000F70A9" w:rsidRPr="00DE525C">
        <w:t xml:space="preserve"> increased the other departmental item (Equity Injections) for the Department of Industry, Innovation, Climate Change, Science, Research and Tertiary Education (</w:t>
      </w:r>
      <w:proofErr w:type="spellStart"/>
      <w:r w:rsidR="000F70A9" w:rsidRPr="00DE525C">
        <w:t>DIICCSRTE</w:t>
      </w:r>
      <w:proofErr w:type="spellEnd"/>
      <w:r w:rsidR="000F70A9" w:rsidRPr="00DE525C">
        <w:t>) in accordance with Table 1 at the end of Schedule</w:t>
      </w:r>
      <w:r w:rsidR="00DE525C">
        <w:t> </w:t>
      </w:r>
      <w:r w:rsidR="000F70A9" w:rsidRPr="00DE525C">
        <w:t>2 to this Act.</w:t>
      </w:r>
    </w:p>
    <w:p w:rsidR="000F70A9" w:rsidRPr="00DE525C" w:rsidRDefault="00DF00E6" w:rsidP="006308FF">
      <w:pPr>
        <w:pStyle w:val="notemargin"/>
      </w:pPr>
      <w:r w:rsidRPr="00DE525C">
        <w:tab/>
      </w:r>
      <w:r w:rsidR="000F70A9" w:rsidRPr="00DE525C">
        <w:t xml:space="preserve">These changes were made to implement the amendments to the </w:t>
      </w:r>
      <w:r w:rsidR="000F70A9" w:rsidRPr="00DE525C">
        <w:rPr>
          <w:i/>
        </w:rPr>
        <w:t>Administrative Arrangements Order</w:t>
      </w:r>
      <w:r w:rsidR="000F70A9" w:rsidRPr="00DE525C">
        <w:t xml:space="preserve"> made on 25</w:t>
      </w:r>
      <w:r w:rsidR="00DE525C">
        <w:t> </w:t>
      </w:r>
      <w:r w:rsidR="000F70A9" w:rsidRPr="00DE525C">
        <w:t xml:space="preserve">March 2013. Functions of the former Department of Climate Change and Energy Efficiency in relation to climate change were transferred to </w:t>
      </w:r>
      <w:proofErr w:type="spellStart"/>
      <w:r w:rsidR="000F70A9" w:rsidRPr="00DE525C">
        <w:t>DIICCSRTE</w:t>
      </w:r>
      <w:proofErr w:type="spellEnd"/>
      <w:r w:rsidR="000F70A9" w:rsidRPr="00DE525C">
        <w:t xml:space="preserve">. </w:t>
      </w:r>
    </w:p>
    <w:p w:rsidR="000F70A9" w:rsidRPr="00DE525C" w:rsidRDefault="00DF00E6" w:rsidP="006308FF">
      <w:pPr>
        <w:pStyle w:val="notemargin"/>
      </w:pPr>
      <w:r w:rsidRPr="00DE525C">
        <w:tab/>
      </w:r>
      <w:r w:rsidR="000F70A9" w:rsidRPr="00DE525C">
        <w:t xml:space="preserve">As a result of amendments to the </w:t>
      </w:r>
      <w:r w:rsidR="000F70A9" w:rsidRPr="00DE525C">
        <w:rPr>
          <w:i/>
        </w:rPr>
        <w:t>Administrative Arrangements Order</w:t>
      </w:r>
      <w:r w:rsidR="000F70A9" w:rsidRPr="00DE525C">
        <w:t>, made on 14 December 2011, the former Department of Innovation, Industry, Science and Research (</w:t>
      </w:r>
      <w:proofErr w:type="spellStart"/>
      <w:r w:rsidR="000F70A9" w:rsidRPr="00DE525C">
        <w:t>DIISR</w:t>
      </w:r>
      <w:proofErr w:type="spellEnd"/>
      <w:r w:rsidR="000F70A9" w:rsidRPr="00DE525C">
        <w:t>) was renamed the Department of Industry, Innovation, Science, Research and Tertiary Education (</w:t>
      </w:r>
      <w:proofErr w:type="spellStart"/>
      <w:r w:rsidR="000F70A9" w:rsidRPr="00DE525C">
        <w:t>DIISRTE</w:t>
      </w:r>
      <w:proofErr w:type="spellEnd"/>
      <w:r w:rsidR="000F70A9" w:rsidRPr="00DE525C">
        <w:t xml:space="preserve">). </w:t>
      </w:r>
    </w:p>
    <w:p w:rsidR="000F70A9" w:rsidRPr="00DE525C" w:rsidRDefault="00DF00E6" w:rsidP="006308FF">
      <w:pPr>
        <w:pStyle w:val="notemargin"/>
      </w:pPr>
      <w:r w:rsidRPr="00DE525C">
        <w:tab/>
      </w:r>
      <w:r w:rsidR="000F70A9" w:rsidRPr="00DE525C">
        <w:t xml:space="preserve">Subsequently, amendments to the </w:t>
      </w:r>
      <w:r w:rsidR="000F70A9" w:rsidRPr="00DE525C">
        <w:rPr>
          <w:i/>
        </w:rPr>
        <w:t>Administrative Arrangements Order</w:t>
      </w:r>
      <w:r w:rsidR="000F70A9" w:rsidRPr="00DE525C">
        <w:t>, made on 25</w:t>
      </w:r>
      <w:r w:rsidR="00DE525C">
        <w:t> </w:t>
      </w:r>
      <w:r w:rsidR="000F70A9" w:rsidRPr="00DE525C">
        <w:t xml:space="preserve">March 2013, renamed </w:t>
      </w:r>
      <w:proofErr w:type="spellStart"/>
      <w:r w:rsidR="000F70A9" w:rsidRPr="00DE525C">
        <w:t>DIISRTE</w:t>
      </w:r>
      <w:proofErr w:type="spellEnd"/>
      <w:r w:rsidR="000F70A9" w:rsidRPr="00DE525C">
        <w:t xml:space="preserve"> to </w:t>
      </w:r>
      <w:proofErr w:type="spellStart"/>
      <w:r w:rsidRPr="00DE525C">
        <w:t>DIICCSRTE</w:t>
      </w:r>
      <w:proofErr w:type="spellEnd"/>
      <w:r w:rsidRPr="00DE525C">
        <w:t>.</w:t>
      </w:r>
    </w:p>
    <w:p w:rsidR="000F70A9" w:rsidRPr="00DE525C" w:rsidRDefault="000F70A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Innovation, Industry, Science and Research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Non</w:t>
            </w:r>
            <w:r w:rsidR="00DE525C">
              <w:rPr>
                <w:lang w:eastAsia="en-AU"/>
              </w:rPr>
              <w:noBreakHyphen/>
            </w:r>
            <w:r w:rsidRPr="00DE525C">
              <w:rPr>
                <w:lang w:eastAsia="en-AU"/>
              </w:rPr>
              <w:t>operating</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DEPARTMENT OF INNOVATION, INDUSTRY, SCIENCE AND RESEARCH FOR PAYMENT TO</w:t>
            </w:r>
          </w:p>
          <w:p w:rsidR="00BD3FE9" w:rsidRPr="00DE525C" w:rsidRDefault="00BD3FE9" w:rsidP="00522F4B">
            <w:pPr>
              <w:pStyle w:val="FinTableLeftBoldItalCACName"/>
              <w:keepLines/>
              <w:rPr>
                <w:lang w:eastAsia="en-AU"/>
              </w:rPr>
            </w:pPr>
            <w:r w:rsidRPr="00DE525C">
              <w:rPr>
                <w:lang w:eastAsia="en-AU"/>
              </w:rPr>
              <w:t>AUSTRALIAN INSTITUTE OF ABORIGINAL AND TORRES STRAIT ISLANDER STUDIES</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r w:rsidRPr="00DE525C">
              <w:rPr>
                <w:lang w:eastAsia="en-AU"/>
              </w:rPr>
              <w:t>71</w:t>
            </w:r>
          </w:p>
        </w:tc>
      </w:tr>
      <w:tr w:rsidR="00BD3FE9" w:rsidRPr="00DE525C" w:rsidTr="00522F4B">
        <w:tc>
          <w:tcPr>
            <w:tcW w:w="3612" w:type="dxa"/>
            <w:tcBorders>
              <w:bottom w:val="single" w:sz="2" w:space="0" w:color="auto"/>
            </w:tcBorders>
          </w:tcPr>
          <w:p w:rsidR="00BD3FE9" w:rsidRPr="00DE525C" w:rsidRDefault="00BD3FE9" w:rsidP="00522F4B">
            <w:pPr>
              <w:pStyle w:val="FinTableRight"/>
              <w:keepLines/>
              <w:rPr>
                <w:lang w:eastAsia="en-AU"/>
              </w:rPr>
            </w:pPr>
          </w:p>
        </w:tc>
        <w:tc>
          <w:tcPr>
            <w:tcW w:w="1168" w:type="dxa"/>
            <w:tcBorders>
              <w:bottom w:val="single" w:sz="2" w:space="0" w:color="auto"/>
            </w:tcBorders>
          </w:tcPr>
          <w:p w:rsidR="00BD3FE9" w:rsidRPr="00DE525C" w:rsidRDefault="00BD3FE9" w:rsidP="00522F4B">
            <w:pPr>
              <w:pStyle w:val="FinTableRight"/>
              <w:keepLines/>
              <w:rPr>
                <w:lang w:eastAsia="en-AU"/>
              </w:rPr>
            </w:pPr>
          </w:p>
        </w:tc>
        <w:tc>
          <w:tcPr>
            <w:tcW w:w="1168" w:type="dxa"/>
            <w:tcBorders>
              <w:bottom w:val="single" w:sz="2" w:space="0" w:color="auto"/>
            </w:tcBorders>
          </w:tcPr>
          <w:p w:rsidR="00BD3FE9" w:rsidRPr="00DE525C" w:rsidRDefault="00BD3FE9" w:rsidP="00522F4B">
            <w:pPr>
              <w:pStyle w:val="FinTableRight"/>
              <w:keepLines/>
              <w:rPr>
                <w:lang w:eastAsia="en-AU"/>
              </w:rPr>
            </w:pP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70</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Innovation, Industry, Science and Research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Non</w:t>
            </w:r>
            <w:r w:rsidR="00DE525C">
              <w:rPr>
                <w:lang w:eastAsia="en-AU"/>
              </w:rPr>
              <w:noBreakHyphen/>
            </w:r>
            <w:r w:rsidRPr="00DE525C">
              <w:rPr>
                <w:lang w:eastAsia="en-AU"/>
              </w:rPr>
              <w:t>operating</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DEPARTMENT OF INNOVATION, INDUSTRY, SCIENCE AND RESEARCH FOR PAYMENT TO</w:t>
            </w:r>
          </w:p>
          <w:p w:rsidR="00BD3FE9" w:rsidRPr="00DE525C" w:rsidRDefault="00BD3FE9" w:rsidP="00522F4B">
            <w:pPr>
              <w:pStyle w:val="FinTableLeftBoldItalCACName"/>
              <w:keepLines/>
              <w:rPr>
                <w:lang w:eastAsia="en-AU"/>
              </w:rPr>
            </w:pPr>
            <w:r w:rsidRPr="00DE525C">
              <w:rPr>
                <w:lang w:eastAsia="en-AU"/>
              </w:rPr>
              <w:t>AUSTRALIAN NUCLEAR SCIENCE AND TECHNOLOGY ORGANISATION</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r w:rsidRPr="00DE525C">
              <w:rPr>
                <w:lang w:eastAsia="en-AU"/>
              </w:rPr>
              <w:t>1,400</w:t>
            </w:r>
          </w:p>
        </w:tc>
      </w:tr>
      <w:tr w:rsidR="00BD3FE9" w:rsidRPr="00DE525C" w:rsidTr="00522F4B">
        <w:tc>
          <w:tcPr>
            <w:tcW w:w="3612" w:type="dxa"/>
            <w:tcBorders>
              <w:bottom w:val="single" w:sz="2" w:space="0" w:color="auto"/>
            </w:tcBorders>
          </w:tcPr>
          <w:p w:rsidR="00BD3FE9" w:rsidRPr="00DE525C" w:rsidRDefault="00BD3FE9" w:rsidP="00522F4B">
            <w:pPr>
              <w:pStyle w:val="FinTableRight"/>
              <w:keepLines/>
              <w:rPr>
                <w:lang w:eastAsia="en-AU"/>
              </w:rPr>
            </w:pPr>
          </w:p>
        </w:tc>
        <w:tc>
          <w:tcPr>
            <w:tcW w:w="1168" w:type="dxa"/>
            <w:tcBorders>
              <w:bottom w:val="single" w:sz="2" w:space="0" w:color="auto"/>
            </w:tcBorders>
          </w:tcPr>
          <w:p w:rsidR="00BD3FE9" w:rsidRPr="00DE525C" w:rsidRDefault="00BD3FE9" w:rsidP="00522F4B">
            <w:pPr>
              <w:pStyle w:val="FinTableRight"/>
              <w:keepLines/>
              <w:rPr>
                <w:lang w:eastAsia="en-AU"/>
              </w:rPr>
            </w:pPr>
          </w:p>
        </w:tc>
        <w:tc>
          <w:tcPr>
            <w:tcW w:w="1168" w:type="dxa"/>
            <w:tcBorders>
              <w:bottom w:val="single" w:sz="2" w:space="0" w:color="auto"/>
            </w:tcBorders>
          </w:tcPr>
          <w:p w:rsidR="00BD3FE9" w:rsidRPr="00DE525C" w:rsidRDefault="00BD3FE9" w:rsidP="00522F4B">
            <w:pPr>
              <w:pStyle w:val="FinTableRight"/>
              <w:keepLines/>
              <w:rPr>
                <w:lang w:eastAsia="en-AU"/>
              </w:rPr>
            </w:pP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4,100</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Innovation, Industry, Science and Research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Non</w:t>
            </w:r>
            <w:r w:rsidR="00DE525C">
              <w:rPr>
                <w:lang w:eastAsia="en-AU"/>
              </w:rPr>
              <w:noBreakHyphen/>
            </w:r>
            <w:r w:rsidRPr="00DE525C">
              <w:rPr>
                <w:lang w:eastAsia="en-AU"/>
              </w:rPr>
              <w:t>operating</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DEPARTMENT OF INNOVATION, INDUSTRY, SCIENCE AND RESEARCH FOR PAYMENT TO</w:t>
            </w:r>
          </w:p>
          <w:p w:rsidR="00BD3FE9" w:rsidRPr="00DE525C" w:rsidRDefault="00BD3FE9" w:rsidP="00522F4B">
            <w:pPr>
              <w:pStyle w:val="FinTableLeftBoldItalCACName"/>
              <w:keepLines/>
              <w:rPr>
                <w:lang w:eastAsia="en-AU"/>
              </w:rPr>
            </w:pPr>
            <w:r w:rsidRPr="00DE525C">
              <w:rPr>
                <w:lang w:eastAsia="en-AU"/>
              </w:rPr>
              <w:t>COMMONWEALTH SCIENTIFIC AND INDUSTRIAL RESEARCH ORGANISATION</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DE525C" w:rsidP="00522F4B">
            <w:pPr>
              <w:pStyle w:val="FinTableRight"/>
              <w:keepNext/>
              <w:rPr>
                <w:lang w:eastAsia="en-AU"/>
              </w:rPr>
            </w:pPr>
            <w:r>
              <w:rPr>
                <w:lang w:eastAsia="en-AU"/>
              </w:rPr>
              <w:noBreakHyphen/>
            </w:r>
          </w:p>
        </w:tc>
      </w:tr>
      <w:tr w:rsidR="00BD3FE9" w:rsidRPr="00DE525C" w:rsidTr="00522F4B">
        <w:tc>
          <w:tcPr>
            <w:tcW w:w="3612" w:type="dxa"/>
            <w:tcBorders>
              <w:bottom w:val="single" w:sz="2" w:space="0" w:color="auto"/>
            </w:tcBorders>
          </w:tcPr>
          <w:p w:rsidR="00BD3FE9" w:rsidRPr="00DE525C" w:rsidRDefault="00BD3FE9" w:rsidP="00522F4B">
            <w:pPr>
              <w:pStyle w:val="FinTableRight"/>
              <w:keepLines/>
              <w:rPr>
                <w:lang w:eastAsia="en-AU"/>
              </w:rPr>
            </w:pPr>
          </w:p>
        </w:tc>
        <w:tc>
          <w:tcPr>
            <w:tcW w:w="1168" w:type="dxa"/>
            <w:tcBorders>
              <w:bottom w:val="single" w:sz="2" w:space="0" w:color="auto"/>
            </w:tcBorders>
          </w:tcPr>
          <w:p w:rsidR="00BD3FE9" w:rsidRPr="00DE525C" w:rsidRDefault="00BD3FE9" w:rsidP="00522F4B">
            <w:pPr>
              <w:pStyle w:val="FinTableRight"/>
              <w:keepLines/>
              <w:rPr>
                <w:lang w:eastAsia="en-AU"/>
              </w:rPr>
            </w:pPr>
          </w:p>
        </w:tc>
        <w:tc>
          <w:tcPr>
            <w:tcW w:w="1168" w:type="dxa"/>
            <w:tcBorders>
              <w:bottom w:val="single" w:sz="2" w:space="0" w:color="auto"/>
            </w:tcBorders>
          </w:tcPr>
          <w:p w:rsidR="00BD3FE9" w:rsidRPr="00DE525C" w:rsidRDefault="00BD3FE9" w:rsidP="00522F4B">
            <w:pPr>
              <w:pStyle w:val="FinTableRight"/>
              <w:keepLines/>
              <w:rPr>
                <w:lang w:eastAsia="en-AU"/>
              </w:rPr>
            </w:pP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9,900</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Innovation, Industry, Science and Research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r w:rsidRPr="00DE525C">
              <w:rPr>
                <w:lang w:eastAsia="en-AU"/>
              </w:rPr>
              <w:t>AUSTRALIAN RESEARCH COUNCIL</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r w:rsidRPr="00DE525C">
              <w:rPr>
                <w:lang w:eastAsia="en-AU"/>
              </w:rPr>
              <w:t>1,380</w:t>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2,574</w:t>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Australian Research Council</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1,380</w:t>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2,574</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BD3FE9" w:rsidRPr="00DE525C" w:rsidTr="00522F4B">
        <w:trPr>
          <w:tblHeader/>
        </w:trPr>
        <w:tc>
          <w:tcPr>
            <w:tcW w:w="7116" w:type="dxa"/>
            <w:gridSpan w:val="5"/>
          </w:tcPr>
          <w:p w:rsidR="00BD3FE9" w:rsidRPr="00DE525C" w:rsidRDefault="00BD3FE9" w:rsidP="00522F4B">
            <w:pPr>
              <w:pStyle w:val="FinTableHeadingCenteredBold"/>
              <w:pageBreakBefore/>
              <w:rPr>
                <w:lang w:eastAsia="en-AU"/>
              </w:rPr>
            </w:pPr>
            <w:bookmarkStart w:id="46" w:name="PMC"/>
            <w:bookmarkEnd w:id="46"/>
            <w:r w:rsidRPr="00DE525C">
              <w:rPr>
                <w:lang w:eastAsia="en-AU"/>
              </w:rPr>
              <w:lastRenderedPageBreak/>
              <w:t>Prime Minister and Cabinet PORTFOLIO</w:t>
            </w:r>
          </w:p>
          <w:p w:rsidR="00BD3FE9" w:rsidRPr="00DE525C" w:rsidRDefault="00BD3FE9" w:rsidP="00636E55">
            <w:pPr>
              <w:pStyle w:val="FinTableHeadingCenteredBold"/>
              <w:rPr>
                <w:lang w:eastAsia="en-AU"/>
              </w:rPr>
            </w:pPr>
            <w:r w:rsidRPr="00DE525C">
              <w:rPr>
                <w:lang w:eastAsia="en-AU"/>
              </w:rPr>
              <w:t>SUMMARY</w:t>
            </w:r>
          </w:p>
          <w:p w:rsidR="00BD3FE9" w:rsidRPr="00DE525C" w:rsidRDefault="00BD3FE9" w:rsidP="00636E55">
            <w:pPr>
              <w:pStyle w:val="KeyLight"/>
              <w:rPr>
                <w:lang w:eastAsia="en-AU"/>
              </w:rPr>
            </w:pPr>
            <w:r w:rsidRPr="00DE525C">
              <w:rPr>
                <w:lang w:eastAsia="en-AU"/>
              </w:rPr>
              <w:t>Summary of Appropriations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rHeight w:val="70"/>
          <w:tblHeader/>
        </w:trPr>
        <w:tc>
          <w:tcPr>
            <w:tcW w:w="2808"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r>
      <w:tr w:rsidR="00BD3FE9" w:rsidRPr="00DE525C" w:rsidTr="00522F4B">
        <w:trPr>
          <w:trHeight w:val="740"/>
          <w:tblHeader/>
        </w:trPr>
        <w:tc>
          <w:tcPr>
            <w:tcW w:w="2808" w:type="dxa"/>
            <w:tcBorders>
              <w:top w:val="single" w:sz="4" w:space="0" w:color="auto"/>
              <w:bottom w:val="single" w:sz="4" w:space="0" w:color="auto"/>
            </w:tcBorders>
            <w:vAlign w:val="center"/>
          </w:tcPr>
          <w:p w:rsidR="00BD3FE9" w:rsidRPr="00DE525C" w:rsidRDefault="00BD3FE9" w:rsidP="00636E55">
            <w:pPr>
              <w:pStyle w:val="FinTableLeft"/>
              <w:rPr>
                <w:lang w:eastAsia="en-AU"/>
              </w:rPr>
            </w:pPr>
          </w:p>
          <w:p w:rsidR="00BD3FE9" w:rsidRPr="00DE525C" w:rsidRDefault="00BD3FE9" w:rsidP="00636E55">
            <w:pPr>
              <w:pStyle w:val="FinTableLeft"/>
              <w:rPr>
                <w:lang w:eastAsia="en-AU"/>
              </w:rPr>
            </w:pPr>
          </w:p>
          <w:p w:rsidR="00BD3FE9" w:rsidRPr="00DE525C" w:rsidRDefault="00BD3FE9" w:rsidP="00636E55">
            <w:pPr>
              <w:pStyle w:val="FinTableLeft"/>
              <w:rPr>
                <w:lang w:eastAsia="en-AU"/>
              </w:rPr>
            </w:pPr>
          </w:p>
          <w:p w:rsidR="00BD3FE9" w:rsidRPr="00DE525C" w:rsidRDefault="00BD3FE9" w:rsidP="00636E55">
            <w:pPr>
              <w:pStyle w:val="FinTableLeft"/>
              <w:rPr>
                <w:lang w:eastAsia="en-AU"/>
              </w:rPr>
            </w:pPr>
            <w:r w:rsidRPr="00DE525C">
              <w:rPr>
                <w:lang w:eastAsia="en-AU"/>
              </w:rPr>
              <w:t>Entity</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 xml:space="preserve"> 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Non</w:t>
            </w:r>
            <w:r w:rsidR="00DE525C">
              <w:rPr>
                <w:lang w:eastAsia="en-AU"/>
              </w:rPr>
              <w:noBreakHyphen/>
            </w:r>
          </w:p>
          <w:p w:rsidR="00BD3FE9" w:rsidRPr="00DE525C" w:rsidRDefault="00BD3FE9" w:rsidP="00636E55">
            <w:pPr>
              <w:pStyle w:val="FinTableRight"/>
              <w:rPr>
                <w:lang w:eastAsia="en-AU"/>
              </w:rPr>
            </w:pPr>
            <w:r w:rsidRPr="00DE525C">
              <w:rPr>
                <w:lang w:eastAsia="en-AU"/>
              </w:rPr>
              <w:t>operating</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2808" w:type="dxa"/>
            <w:tcBorders>
              <w:top w:val="single" w:sz="4" w:space="0" w:color="auto"/>
            </w:tcBorders>
          </w:tcPr>
          <w:p w:rsidR="00BD3FE9" w:rsidRPr="00DE525C" w:rsidRDefault="00BD3FE9" w:rsidP="00636E55">
            <w:pPr>
              <w:pStyle w:val="FinTableRight"/>
              <w:rPr>
                <w:lang w:eastAsia="en-AU"/>
              </w:rPr>
            </w:pP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rPr>
          <w:tblHeader/>
        </w:trPr>
        <w:tc>
          <w:tcPr>
            <w:tcW w:w="2808"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Department of the Prime Minister and Cabinet</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735</w:t>
            </w:r>
          </w:p>
        </w:tc>
        <w:tc>
          <w:tcPr>
            <w:tcW w:w="1077" w:type="dxa"/>
          </w:tcPr>
          <w:p w:rsidR="00BD3FE9" w:rsidRPr="00DE525C" w:rsidRDefault="00BD3FE9" w:rsidP="00522F4B">
            <w:pPr>
              <w:pStyle w:val="FinTableRight"/>
              <w:keepNext/>
              <w:rPr>
                <w:lang w:eastAsia="en-AU"/>
              </w:rPr>
            </w:pPr>
            <w:r w:rsidRPr="00DE525C">
              <w:rPr>
                <w:lang w:eastAsia="en-AU"/>
              </w:rPr>
              <w:t>735</w:t>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BD3FE9" w:rsidP="00522F4B">
            <w:pPr>
              <w:pStyle w:val="FinTableRightItalic"/>
              <w:keepNext/>
              <w:rPr>
                <w:lang w:eastAsia="en-AU"/>
              </w:rPr>
            </w:pPr>
            <w:r w:rsidRPr="00DE525C">
              <w:rPr>
                <w:lang w:eastAsia="en-AU"/>
              </w:rPr>
              <w:t>249</w:t>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500</w:t>
            </w:r>
          </w:p>
        </w:tc>
        <w:tc>
          <w:tcPr>
            <w:tcW w:w="1077" w:type="dxa"/>
          </w:tcPr>
          <w:p w:rsidR="00BD3FE9" w:rsidRPr="00DE525C" w:rsidRDefault="00BD3FE9" w:rsidP="00522F4B">
            <w:pPr>
              <w:pStyle w:val="FinTableRightItalic"/>
              <w:keepNext/>
              <w:rPr>
                <w:lang w:eastAsia="en-AU"/>
              </w:rPr>
            </w:pPr>
            <w:r w:rsidRPr="00DE525C">
              <w:rPr>
                <w:lang w:eastAsia="en-AU"/>
              </w:rPr>
              <w:t>749</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tcPr>
          <w:p w:rsidR="00BD3FE9" w:rsidRPr="00DE525C" w:rsidRDefault="00BD3FE9" w:rsidP="00522F4B">
            <w:pPr>
              <w:pStyle w:val="FinTableLeftItalic"/>
              <w:keepNext/>
              <w:rPr>
                <w:lang w:eastAsia="en-AU"/>
              </w:rPr>
            </w:pPr>
            <w:r w:rsidRPr="00DE525C">
              <w:rPr>
                <w:lang w:eastAsia="en-AU"/>
              </w:rPr>
              <w:t>Payments to CAC Act bodies:</w:t>
            </w:r>
          </w:p>
        </w:tc>
        <w:tc>
          <w:tcPr>
            <w:tcW w:w="1077" w:type="dxa"/>
          </w:tcPr>
          <w:p w:rsidR="00BD3FE9" w:rsidRPr="00DE525C" w:rsidRDefault="00BD3FE9" w:rsidP="00522F4B">
            <w:pPr>
              <w:pStyle w:val="FinTableRight"/>
              <w:keepNext/>
              <w:rPr>
                <w:lang w:eastAsia="en-AU"/>
              </w:rPr>
            </w:pPr>
          </w:p>
        </w:tc>
        <w:tc>
          <w:tcPr>
            <w:tcW w:w="1077" w:type="dxa"/>
          </w:tcPr>
          <w:p w:rsidR="00BD3FE9" w:rsidRPr="00DE525C" w:rsidRDefault="00BD3FE9" w:rsidP="00522F4B">
            <w:pPr>
              <w:pStyle w:val="FinTableRight"/>
              <w:keepNext/>
              <w:rPr>
                <w:lang w:eastAsia="en-AU"/>
              </w:rPr>
            </w:pPr>
          </w:p>
        </w:tc>
        <w:tc>
          <w:tcPr>
            <w:tcW w:w="1077" w:type="dxa"/>
          </w:tcPr>
          <w:p w:rsidR="00BD3FE9" w:rsidRPr="00DE525C" w:rsidRDefault="00BD3FE9" w:rsidP="00522F4B">
            <w:pPr>
              <w:pStyle w:val="FinTableRight"/>
              <w:keepNext/>
              <w:rPr>
                <w:lang w:eastAsia="en-AU"/>
              </w:rPr>
            </w:pPr>
          </w:p>
        </w:tc>
        <w:tc>
          <w:tcPr>
            <w:tcW w:w="1077" w:type="dxa"/>
          </w:tcPr>
          <w:p w:rsidR="00BD3FE9" w:rsidRPr="00DE525C" w:rsidRDefault="00BD3FE9" w:rsidP="00522F4B">
            <w:pPr>
              <w:pStyle w:val="FinTableRight"/>
              <w:keepNext/>
              <w:rPr>
                <w:lang w:eastAsia="en-AU"/>
              </w:rPr>
            </w:pPr>
          </w:p>
        </w:tc>
      </w:tr>
      <w:tr w:rsidR="00BD3FE9" w:rsidRPr="00DE525C" w:rsidTr="00522F4B">
        <w:tc>
          <w:tcPr>
            <w:tcW w:w="2808" w:type="dxa"/>
          </w:tcPr>
          <w:p w:rsidR="00BD3FE9" w:rsidRPr="00DE525C" w:rsidRDefault="00BD3FE9" w:rsidP="00522F4B">
            <w:pPr>
              <w:pStyle w:val="FinTableSpacerRow"/>
              <w:keepNext/>
              <w:keepLines/>
              <w:rPr>
                <w:lang w:eastAsia="en-AU"/>
              </w:rPr>
            </w:pPr>
          </w:p>
        </w:tc>
        <w:tc>
          <w:tcPr>
            <w:tcW w:w="1077" w:type="dxa"/>
          </w:tcPr>
          <w:p w:rsidR="00BD3FE9" w:rsidRPr="00DE525C" w:rsidRDefault="00BD3FE9" w:rsidP="00522F4B">
            <w:pPr>
              <w:pStyle w:val="FinTableSpacerRow"/>
              <w:keepNext/>
              <w:keepLines/>
              <w:rPr>
                <w:lang w:eastAsia="en-AU"/>
              </w:rPr>
            </w:pPr>
          </w:p>
        </w:tc>
        <w:tc>
          <w:tcPr>
            <w:tcW w:w="1077" w:type="dxa"/>
          </w:tcPr>
          <w:p w:rsidR="00BD3FE9" w:rsidRPr="00DE525C" w:rsidRDefault="00BD3FE9" w:rsidP="00522F4B">
            <w:pPr>
              <w:pStyle w:val="FinTableSpacerRow"/>
              <w:keepNext/>
              <w:keepLines/>
              <w:rPr>
                <w:lang w:eastAsia="en-AU"/>
              </w:rPr>
            </w:pPr>
          </w:p>
        </w:tc>
        <w:tc>
          <w:tcPr>
            <w:tcW w:w="1077" w:type="dxa"/>
          </w:tcPr>
          <w:p w:rsidR="00BD3FE9" w:rsidRPr="00DE525C" w:rsidRDefault="00BD3FE9" w:rsidP="00522F4B">
            <w:pPr>
              <w:pStyle w:val="FinTableSpacerRow"/>
              <w:keepNext/>
              <w:keepLines/>
              <w:rPr>
                <w:lang w:eastAsia="en-AU"/>
              </w:rPr>
            </w:pPr>
          </w:p>
        </w:tc>
        <w:tc>
          <w:tcPr>
            <w:tcW w:w="1077" w:type="dxa"/>
          </w:tcPr>
          <w:p w:rsidR="00BD3FE9" w:rsidRPr="00DE525C" w:rsidRDefault="00BD3FE9" w:rsidP="00522F4B">
            <w:pPr>
              <w:pStyle w:val="FinTableSpacerRow"/>
              <w:keepNext/>
              <w:keepLines/>
              <w:rPr>
                <w:lang w:eastAsia="en-AU"/>
              </w:rPr>
            </w:pPr>
          </w:p>
        </w:tc>
      </w:tr>
      <w:tr w:rsidR="00BD3FE9" w:rsidRPr="00DE525C" w:rsidTr="00522F4B">
        <w:tc>
          <w:tcPr>
            <w:tcW w:w="2808" w:type="dxa"/>
            <w:vMerge w:val="restart"/>
          </w:tcPr>
          <w:p w:rsidR="00BD3FE9" w:rsidRPr="00DE525C" w:rsidRDefault="00BD3FE9" w:rsidP="00522F4B">
            <w:pPr>
              <w:pStyle w:val="FinTableLeftIndent"/>
              <w:keepNext/>
              <w:rPr>
                <w:lang w:eastAsia="en-AU"/>
              </w:rPr>
            </w:pPr>
            <w:r w:rsidRPr="00DE525C">
              <w:rPr>
                <w:lang w:eastAsia="en-AU"/>
              </w:rPr>
              <w:t>Australian National Maritime Museum</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1,668</w:t>
            </w:r>
          </w:p>
        </w:tc>
        <w:tc>
          <w:tcPr>
            <w:tcW w:w="1077" w:type="dxa"/>
          </w:tcPr>
          <w:p w:rsidR="00BD3FE9" w:rsidRPr="00DE525C" w:rsidRDefault="00BD3FE9" w:rsidP="00522F4B">
            <w:pPr>
              <w:pStyle w:val="FinTableRight"/>
              <w:keepNext/>
              <w:rPr>
                <w:lang w:eastAsia="en-AU"/>
              </w:rPr>
            </w:pPr>
            <w:r w:rsidRPr="00DE525C">
              <w:rPr>
                <w:lang w:eastAsia="en-AU"/>
              </w:rPr>
              <w:t>1,668</w:t>
            </w:r>
          </w:p>
        </w:tc>
      </w:tr>
      <w:tr w:rsidR="00BD3FE9" w:rsidRPr="00DE525C" w:rsidTr="00522F4B">
        <w:tc>
          <w:tcPr>
            <w:tcW w:w="2808" w:type="dxa"/>
            <w:vMerge/>
          </w:tcPr>
          <w:p w:rsidR="00BD3FE9" w:rsidRPr="00DE525C" w:rsidRDefault="00BD3FE9" w:rsidP="00522F4B">
            <w:pPr>
              <w:pStyle w:val="FinTableLeftInden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1,638</w:t>
            </w:r>
          </w:p>
        </w:tc>
        <w:tc>
          <w:tcPr>
            <w:tcW w:w="1077" w:type="dxa"/>
          </w:tcPr>
          <w:p w:rsidR="00BD3FE9" w:rsidRPr="00DE525C" w:rsidRDefault="00BD3FE9" w:rsidP="00522F4B">
            <w:pPr>
              <w:pStyle w:val="FinTableRightItalic"/>
              <w:keepNext/>
              <w:rPr>
                <w:lang w:eastAsia="en-AU"/>
              </w:rPr>
            </w:pPr>
            <w:r w:rsidRPr="00DE525C">
              <w:rPr>
                <w:lang w:eastAsia="en-AU"/>
              </w:rPr>
              <w:t>1,638</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Indent"/>
              <w:keepNext/>
              <w:rPr>
                <w:lang w:eastAsia="en-AU"/>
              </w:rPr>
            </w:pPr>
            <w:r w:rsidRPr="00DE525C">
              <w:rPr>
                <w:lang w:eastAsia="en-AU"/>
              </w:rPr>
              <w:t>National Film and Sound Archive</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766</w:t>
            </w:r>
          </w:p>
        </w:tc>
        <w:tc>
          <w:tcPr>
            <w:tcW w:w="1077" w:type="dxa"/>
          </w:tcPr>
          <w:p w:rsidR="00BD3FE9" w:rsidRPr="00DE525C" w:rsidRDefault="00BD3FE9" w:rsidP="00522F4B">
            <w:pPr>
              <w:pStyle w:val="FinTableRight"/>
              <w:keepNext/>
              <w:rPr>
                <w:lang w:eastAsia="en-AU"/>
              </w:rPr>
            </w:pPr>
            <w:r w:rsidRPr="00DE525C">
              <w:rPr>
                <w:lang w:eastAsia="en-AU"/>
              </w:rPr>
              <w:t>766</w:t>
            </w:r>
          </w:p>
        </w:tc>
      </w:tr>
      <w:tr w:rsidR="00BD3FE9" w:rsidRPr="00DE525C" w:rsidTr="00522F4B">
        <w:tc>
          <w:tcPr>
            <w:tcW w:w="2808" w:type="dxa"/>
            <w:vMerge/>
          </w:tcPr>
          <w:p w:rsidR="00BD3FE9" w:rsidRPr="00DE525C" w:rsidRDefault="00BD3FE9" w:rsidP="00522F4B">
            <w:pPr>
              <w:pStyle w:val="FinTableLeftInden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712</w:t>
            </w:r>
          </w:p>
        </w:tc>
        <w:tc>
          <w:tcPr>
            <w:tcW w:w="1077" w:type="dxa"/>
          </w:tcPr>
          <w:p w:rsidR="00BD3FE9" w:rsidRPr="00DE525C" w:rsidRDefault="00BD3FE9" w:rsidP="00522F4B">
            <w:pPr>
              <w:pStyle w:val="FinTableRightItalic"/>
              <w:keepNext/>
              <w:rPr>
                <w:lang w:eastAsia="en-AU"/>
              </w:rPr>
            </w:pPr>
            <w:r w:rsidRPr="00DE525C">
              <w:rPr>
                <w:lang w:eastAsia="en-AU"/>
              </w:rPr>
              <w:t>712</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Indent"/>
              <w:keepNext/>
              <w:rPr>
                <w:lang w:eastAsia="en-AU"/>
              </w:rPr>
            </w:pPr>
            <w:r w:rsidRPr="00DE525C">
              <w:rPr>
                <w:lang w:eastAsia="en-AU"/>
              </w:rPr>
              <w:t>National Gallery of Australia</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16,219</w:t>
            </w:r>
          </w:p>
        </w:tc>
        <w:tc>
          <w:tcPr>
            <w:tcW w:w="1077" w:type="dxa"/>
          </w:tcPr>
          <w:p w:rsidR="00BD3FE9" w:rsidRPr="00DE525C" w:rsidRDefault="00BD3FE9" w:rsidP="00522F4B">
            <w:pPr>
              <w:pStyle w:val="FinTableRight"/>
              <w:keepNext/>
              <w:rPr>
                <w:lang w:eastAsia="en-AU"/>
              </w:rPr>
            </w:pPr>
            <w:r w:rsidRPr="00DE525C">
              <w:rPr>
                <w:lang w:eastAsia="en-AU"/>
              </w:rPr>
              <w:t>16,219</w:t>
            </w:r>
          </w:p>
        </w:tc>
      </w:tr>
      <w:tr w:rsidR="00BD3FE9" w:rsidRPr="00DE525C" w:rsidTr="00522F4B">
        <w:tc>
          <w:tcPr>
            <w:tcW w:w="2808" w:type="dxa"/>
            <w:vMerge/>
          </w:tcPr>
          <w:p w:rsidR="00BD3FE9" w:rsidRPr="00DE525C" w:rsidRDefault="00BD3FE9" w:rsidP="00522F4B">
            <w:pPr>
              <w:pStyle w:val="FinTableLeftInden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17,775</w:t>
            </w:r>
          </w:p>
        </w:tc>
        <w:tc>
          <w:tcPr>
            <w:tcW w:w="1077" w:type="dxa"/>
          </w:tcPr>
          <w:p w:rsidR="00BD3FE9" w:rsidRPr="00DE525C" w:rsidRDefault="00BD3FE9" w:rsidP="00522F4B">
            <w:pPr>
              <w:pStyle w:val="FinTableRightItalic"/>
              <w:keepNext/>
              <w:rPr>
                <w:lang w:eastAsia="en-AU"/>
              </w:rPr>
            </w:pPr>
            <w:r w:rsidRPr="00DE525C">
              <w:rPr>
                <w:lang w:eastAsia="en-AU"/>
              </w:rPr>
              <w:t>17,775</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Indent"/>
              <w:keepNext/>
              <w:rPr>
                <w:lang w:eastAsia="en-AU"/>
              </w:rPr>
            </w:pPr>
            <w:r w:rsidRPr="00DE525C">
              <w:rPr>
                <w:lang w:eastAsia="en-AU"/>
              </w:rPr>
              <w:t>National Library of Australia</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9,779</w:t>
            </w:r>
          </w:p>
        </w:tc>
        <w:tc>
          <w:tcPr>
            <w:tcW w:w="1077" w:type="dxa"/>
          </w:tcPr>
          <w:p w:rsidR="00BD3FE9" w:rsidRPr="00DE525C" w:rsidRDefault="00BD3FE9" w:rsidP="00522F4B">
            <w:pPr>
              <w:pStyle w:val="FinTableRight"/>
              <w:keepNext/>
              <w:rPr>
                <w:lang w:eastAsia="en-AU"/>
              </w:rPr>
            </w:pPr>
            <w:r w:rsidRPr="00DE525C">
              <w:rPr>
                <w:lang w:eastAsia="en-AU"/>
              </w:rPr>
              <w:t>9,779</w:t>
            </w:r>
          </w:p>
        </w:tc>
      </w:tr>
      <w:tr w:rsidR="00BD3FE9" w:rsidRPr="00DE525C" w:rsidTr="00522F4B">
        <w:tc>
          <w:tcPr>
            <w:tcW w:w="2808" w:type="dxa"/>
            <w:vMerge/>
          </w:tcPr>
          <w:p w:rsidR="00BD3FE9" w:rsidRPr="00DE525C" w:rsidRDefault="00BD3FE9" w:rsidP="00522F4B">
            <w:pPr>
              <w:pStyle w:val="FinTableLeftInden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9,743</w:t>
            </w:r>
          </w:p>
        </w:tc>
        <w:tc>
          <w:tcPr>
            <w:tcW w:w="1077" w:type="dxa"/>
          </w:tcPr>
          <w:p w:rsidR="00BD3FE9" w:rsidRPr="00DE525C" w:rsidRDefault="00BD3FE9" w:rsidP="00522F4B">
            <w:pPr>
              <w:pStyle w:val="FinTableRightItalic"/>
              <w:keepNext/>
              <w:rPr>
                <w:lang w:eastAsia="en-AU"/>
              </w:rPr>
            </w:pPr>
            <w:r w:rsidRPr="00DE525C">
              <w:rPr>
                <w:lang w:eastAsia="en-AU"/>
              </w:rPr>
              <w:t>9,743</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Indent"/>
              <w:keepNext/>
              <w:rPr>
                <w:lang w:eastAsia="en-AU"/>
              </w:rPr>
            </w:pPr>
            <w:r w:rsidRPr="00DE525C">
              <w:rPr>
                <w:lang w:eastAsia="en-AU"/>
              </w:rPr>
              <w:t>National Museum of Australia</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1,924</w:t>
            </w:r>
          </w:p>
        </w:tc>
        <w:tc>
          <w:tcPr>
            <w:tcW w:w="1077" w:type="dxa"/>
          </w:tcPr>
          <w:p w:rsidR="00BD3FE9" w:rsidRPr="00DE525C" w:rsidRDefault="00BD3FE9" w:rsidP="00522F4B">
            <w:pPr>
              <w:pStyle w:val="FinTableRight"/>
              <w:keepNext/>
              <w:rPr>
                <w:lang w:eastAsia="en-AU"/>
              </w:rPr>
            </w:pPr>
            <w:r w:rsidRPr="00DE525C">
              <w:rPr>
                <w:lang w:eastAsia="en-AU"/>
              </w:rPr>
              <w:t>1,924</w:t>
            </w:r>
          </w:p>
        </w:tc>
      </w:tr>
      <w:tr w:rsidR="00BD3FE9" w:rsidRPr="00DE525C" w:rsidTr="00522F4B">
        <w:tc>
          <w:tcPr>
            <w:tcW w:w="2808" w:type="dxa"/>
            <w:vMerge/>
          </w:tcPr>
          <w:p w:rsidR="00BD3FE9" w:rsidRPr="00DE525C" w:rsidRDefault="00BD3FE9" w:rsidP="00522F4B">
            <w:pPr>
              <w:pStyle w:val="FinTableLeftInden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1,887</w:t>
            </w:r>
          </w:p>
        </w:tc>
        <w:tc>
          <w:tcPr>
            <w:tcW w:w="1077" w:type="dxa"/>
          </w:tcPr>
          <w:p w:rsidR="00BD3FE9" w:rsidRPr="00DE525C" w:rsidRDefault="00BD3FE9" w:rsidP="00522F4B">
            <w:pPr>
              <w:pStyle w:val="FinTableRightItalic"/>
              <w:keepNext/>
              <w:rPr>
                <w:lang w:eastAsia="en-AU"/>
              </w:rPr>
            </w:pPr>
            <w:r w:rsidRPr="00DE525C">
              <w:rPr>
                <w:lang w:eastAsia="en-AU"/>
              </w:rPr>
              <w:t>1,887</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Australian National Audit Office</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650</w:t>
            </w:r>
          </w:p>
        </w:tc>
        <w:tc>
          <w:tcPr>
            <w:tcW w:w="1077" w:type="dxa"/>
          </w:tcPr>
          <w:p w:rsidR="00BD3FE9" w:rsidRPr="00DE525C" w:rsidRDefault="00BD3FE9" w:rsidP="00522F4B">
            <w:pPr>
              <w:pStyle w:val="FinTableRightItalic"/>
              <w:keepNext/>
              <w:rPr>
                <w:lang w:eastAsia="en-AU"/>
              </w:rPr>
            </w:pPr>
            <w:r w:rsidRPr="00DE525C">
              <w:rPr>
                <w:lang w:eastAsia="en-AU"/>
              </w:rPr>
              <w:t>650</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Office of National Assessments</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2,797</w:t>
            </w:r>
          </w:p>
        </w:tc>
        <w:tc>
          <w:tcPr>
            <w:tcW w:w="1077" w:type="dxa"/>
          </w:tcPr>
          <w:p w:rsidR="00BD3FE9" w:rsidRPr="00DE525C" w:rsidRDefault="00BD3FE9" w:rsidP="00522F4B">
            <w:pPr>
              <w:pStyle w:val="FinTableRightItalic"/>
              <w:keepNext/>
              <w:rPr>
                <w:lang w:eastAsia="en-AU"/>
              </w:rPr>
            </w:pPr>
            <w:r w:rsidRPr="00DE525C">
              <w:rPr>
                <w:lang w:eastAsia="en-AU"/>
              </w:rPr>
              <w:t>2,797</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Office of the Commonwealth Ombudsman</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170</w:t>
            </w:r>
          </w:p>
        </w:tc>
        <w:tc>
          <w:tcPr>
            <w:tcW w:w="1077" w:type="dxa"/>
          </w:tcPr>
          <w:p w:rsidR="00BD3FE9" w:rsidRPr="00DE525C" w:rsidRDefault="00BD3FE9" w:rsidP="00522F4B">
            <w:pPr>
              <w:pStyle w:val="FinTableRightItalic"/>
              <w:keepNext/>
              <w:rPr>
                <w:lang w:eastAsia="en-AU"/>
              </w:rPr>
            </w:pPr>
            <w:r w:rsidRPr="00DE525C">
              <w:rPr>
                <w:lang w:eastAsia="en-AU"/>
              </w:rPr>
              <w:t>170</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Office of the Official Secretary to the Governor</w:t>
            </w:r>
            <w:r w:rsidR="00DE525C">
              <w:rPr>
                <w:lang w:eastAsia="en-AU"/>
              </w:rPr>
              <w:noBreakHyphen/>
            </w:r>
            <w:r w:rsidRPr="00DE525C">
              <w:rPr>
                <w:lang w:eastAsia="en-AU"/>
              </w:rPr>
              <w:t>General</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1,070</w:t>
            </w:r>
          </w:p>
        </w:tc>
        <w:tc>
          <w:tcPr>
            <w:tcW w:w="1077" w:type="dxa"/>
          </w:tcPr>
          <w:p w:rsidR="00BD3FE9" w:rsidRPr="00DE525C" w:rsidRDefault="00BD3FE9" w:rsidP="00522F4B">
            <w:pPr>
              <w:pStyle w:val="FinTableRight"/>
              <w:keepNext/>
              <w:rPr>
                <w:lang w:eastAsia="en-AU"/>
              </w:rPr>
            </w:pPr>
            <w:r w:rsidRPr="00DE525C">
              <w:rPr>
                <w:lang w:eastAsia="en-AU"/>
              </w:rPr>
              <w:t>1,070</w:t>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3,237</w:t>
            </w:r>
          </w:p>
        </w:tc>
        <w:tc>
          <w:tcPr>
            <w:tcW w:w="1077" w:type="dxa"/>
          </w:tcPr>
          <w:p w:rsidR="00BD3FE9" w:rsidRPr="00DE525C" w:rsidRDefault="00BD3FE9" w:rsidP="00522F4B">
            <w:pPr>
              <w:pStyle w:val="FinTableRightItalic"/>
              <w:keepNext/>
              <w:rPr>
                <w:lang w:eastAsia="en-AU"/>
              </w:rPr>
            </w:pPr>
            <w:r w:rsidRPr="00DE525C">
              <w:rPr>
                <w:lang w:eastAsia="en-AU"/>
              </w:rPr>
              <w:t>3,237</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Old Parliament House</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206</w:t>
            </w:r>
          </w:p>
        </w:tc>
        <w:tc>
          <w:tcPr>
            <w:tcW w:w="1077" w:type="dxa"/>
          </w:tcPr>
          <w:p w:rsidR="00BD3FE9" w:rsidRPr="00DE525C" w:rsidRDefault="00BD3FE9" w:rsidP="00522F4B">
            <w:pPr>
              <w:pStyle w:val="FinTableRight"/>
              <w:keepNext/>
              <w:rPr>
                <w:lang w:eastAsia="en-AU"/>
              </w:rPr>
            </w:pPr>
            <w:r w:rsidRPr="00DE525C">
              <w:rPr>
                <w:lang w:eastAsia="en-AU"/>
              </w:rPr>
              <w:t>206</w:t>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206</w:t>
            </w:r>
          </w:p>
        </w:tc>
        <w:tc>
          <w:tcPr>
            <w:tcW w:w="1077" w:type="dxa"/>
          </w:tcPr>
          <w:p w:rsidR="00BD3FE9" w:rsidRPr="00DE525C" w:rsidRDefault="00BD3FE9" w:rsidP="00522F4B">
            <w:pPr>
              <w:pStyle w:val="FinTableRightItalic"/>
              <w:keepNext/>
              <w:rPr>
                <w:lang w:eastAsia="en-AU"/>
              </w:rPr>
            </w:pPr>
            <w:r w:rsidRPr="00DE525C">
              <w:rPr>
                <w:lang w:eastAsia="en-AU"/>
              </w:rPr>
              <w:t>206</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Department of Regional Australia, Regional Development and Local Government</w:t>
            </w:r>
          </w:p>
        </w:tc>
        <w:tc>
          <w:tcPr>
            <w:tcW w:w="1077" w:type="dxa"/>
          </w:tcPr>
          <w:p w:rsidR="00BD3FE9" w:rsidRPr="00DE525C" w:rsidRDefault="00BD3FE9" w:rsidP="00522F4B">
            <w:pPr>
              <w:pStyle w:val="FinTableRight"/>
              <w:keepNext/>
              <w:rPr>
                <w:lang w:eastAsia="en-AU"/>
              </w:rPr>
            </w:pPr>
            <w:r w:rsidRPr="00DE525C">
              <w:rPr>
                <w:lang w:eastAsia="en-AU"/>
              </w:rPr>
              <w:t>56,249</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33,982</w:t>
            </w:r>
          </w:p>
        </w:tc>
        <w:tc>
          <w:tcPr>
            <w:tcW w:w="1077" w:type="dxa"/>
          </w:tcPr>
          <w:p w:rsidR="00BD3FE9" w:rsidRPr="00DE525C" w:rsidRDefault="00BD3FE9" w:rsidP="00522F4B">
            <w:pPr>
              <w:pStyle w:val="FinTableRight"/>
              <w:keepNext/>
              <w:rPr>
                <w:lang w:eastAsia="en-AU"/>
              </w:rPr>
            </w:pPr>
            <w:r w:rsidRPr="00DE525C">
              <w:rPr>
                <w:lang w:eastAsia="en-AU"/>
              </w:rPr>
              <w:t>90,231</w:t>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BD3FE9" w:rsidP="00522F4B">
            <w:pPr>
              <w:pStyle w:val="FinTableRightItalic"/>
              <w:keepNext/>
              <w:rPr>
                <w:lang w:eastAsia="en-AU"/>
              </w:rPr>
            </w:pPr>
            <w:r w:rsidRPr="00DE525C">
              <w:rPr>
                <w:lang w:eastAsia="en-AU"/>
              </w:rPr>
              <w:t>245,272</w:t>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57,738</w:t>
            </w:r>
          </w:p>
        </w:tc>
        <w:tc>
          <w:tcPr>
            <w:tcW w:w="1077" w:type="dxa"/>
          </w:tcPr>
          <w:p w:rsidR="00BD3FE9" w:rsidRPr="00DE525C" w:rsidRDefault="00BD3FE9" w:rsidP="00522F4B">
            <w:pPr>
              <w:pStyle w:val="FinTableRightItalic"/>
              <w:keepNext/>
              <w:rPr>
                <w:lang w:eastAsia="en-AU"/>
              </w:rPr>
            </w:pPr>
            <w:r w:rsidRPr="00DE525C">
              <w:rPr>
                <w:lang w:eastAsia="en-AU"/>
              </w:rPr>
              <w:t>303,010</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Prime Minister and Cabinet</w:t>
            </w:r>
          </w:p>
        </w:tc>
        <w:tc>
          <w:tcPr>
            <w:tcW w:w="1077"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56,249</w:t>
            </w:r>
          </w:p>
        </w:tc>
        <w:tc>
          <w:tcPr>
            <w:tcW w:w="1077"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077"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66,349</w:t>
            </w:r>
          </w:p>
        </w:tc>
        <w:tc>
          <w:tcPr>
            <w:tcW w:w="1077"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122,598</w:t>
            </w:r>
          </w:p>
        </w:tc>
      </w:tr>
      <w:tr w:rsidR="00BD3FE9" w:rsidRPr="00DE525C" w:rsidTr="00522F4B">
        <w:tc>
          <w:tcPr>
            <w:tcW w:w="2808" w:type="dxa"/>
            <w:vMerge/>
            <w:tcBorders>
              <w:bottom w:val="single" w:sz="2" w:space="0" w:color="auto"/>
            </w:tcBorders>
          </w:tcPr>
          <w:p w:rsidR="00BD3FE9" w:rsidRPr="00DE525C" w:rsidRDefault="00BD3FE9" w:rsidP="00522F4B">
            <w:pPr>
              <w:pStyle w:val="FinTableLeftBoldHanging"/>
              <w:keepNext/>
              <w:keepLines/>
              <w:rPr>
                <w:lang w:eastAsia="en-AU"/>
              </w:rPr>
            </w:pPr>
          </w:p>
        </w:tc>
        <w:tc>
          <w:tcPr>
            <w:tcW w:w="1077"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245,521</w:t>
            </w:r>
          </w:p>
        </w:tc>
        <w:tc>
          <w:tcPr>
            <w:tcW w:w="1077"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077"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97,053</w:t>
            </w:r>
          </w:p>
        </w:tc>
        <w:tc>
          <w:tcPr>
            <w:tcW w:w="1077"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342,574</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06"/>
        <w:gridCol w:w="1166"/>
        <w:gridCol w:w="1166"/>
        <w:gridCol w:w="117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Prime Minister and Cabinet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r w:rsidRPr="00DE525C">
              <w:rPr>
                <w:lang w:eastAsia="en-AU"/>
              </w:rPr>
              <w:t>DEPARTMENT OF THE PRIME MINISTER AND CABINET</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BoldIndent"/>
              <w:keepNext/>
              <w:rPr>
                <w:lang w:eastAsia="en-AU"/>
              </w:rPr>
            </w:pPr>
            <w:r w:rsidRPr="00DE525C">
              <w:rPr>
                <w:lang w:eastAsia="en-AU"/>
              </w:rPr>
              <w:t xml:space="preserve">Outcome 3 </w:t>
            </w:r>
            <w:r w:rsidR="00DE525C">
              <w:rPr>
                <w:lang w:eastAsia="en-AU"/>
              </w:rPr>
              <w:noBreakHyphen/>
            </w:r>
            <w:r w:rsidRPr="00DE525C">
              <w:rPr>
                <w:lang w:eastAsia="en-AU"/>
              </w:rPr>
              <w:t xml:space="preserve"> </w:t>
            </w:r>
          </w:p>
          <w:p w:rsidR="00BD3FE9" w:rsidRPr="00DE525C" w:rsidRDefault="00BD3FE9" w:rsidP="00522F4B">
            <w:pPr>
              <w:pStyle w:val="FinTableLeftIndent"/>
              <w:keepNext/>
              <w:rPr>
                <w:lang w:eastAsia="en-AU"/>
              </w:rPr>
            </w:pPr>
            <w:r w:rsidRPr="00DE525C">
              <w:rPr>
                <w:lang w:eastAsia="en-AU"/>
              </w:rPr>
              <w:t>Improved opportunities for community participation in sport and recreation, and excellence in high</w:t>
            </w:r>
            <w:r w:rsidR="00DE525C">
              <w:rPr>
                <w:lang w:eastAsia="en-AU"/>
              </w:rPr>
              <w:noBreakHyphen/>
            </w:r>
            <w:r w:rsidRPr="00DE525C">
              <w:rPr>
                <w:lang w:eastAsia="en-AU"/>
              </w:rPr>
              <w:t>performance athletes, including through investment in sport infrastructure and events, research and international cooperation</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80" w:type="dxa"/>
          </w:tcPr>
          <w:p w:rsidR="00BD3FE9" w:rsidRPr="00DE525C" w:rsidRDefault="00BD3FE9" w:rsidP="00522F4B">
            <w:pPr>
              <w:pStyle w:val="FinTableRight"/>
              <w:keepNext/>
              <w:rPr>
                <w:lang w:eastAsia="en-AU"/>
              </w:rPr>
            </w:pPr>
          </w:p>
        </w:tc>
      </w:tr>
      <w:tr w:rsidR="00BD3FE9" w:rsidRPr="00DE525C" w:rsidTr="00522F4B">
        <w:tc>
          <w:tcPr>
            <w:tcW w:w="3612" w:type="dxa"/>
            <w:vMerge/>
          </w:tcPr>
          <w:p w:rsidR="00BD3FE9" w:rsidRPr="00DE525C" w:rsidRDefault="00BD3FE9" w:rsidP="00522F4B">
            <w:pPr>
              <w:pStyle w:val="FinTableLeftIndent"/>
              <w:keepNext/>
              <w:rPr>
                <w:lang w:eastAsia="en-AU"/>
              </w:rPr>
            </w:pPr>
          </w:p>
        </w:tc>
        <w:tc>
          <w:tcPr>
            <w:tcW w:w="1168" w:type="dxa"/>
          </w:tcPr>
          <w:p w:rsidR="00BD3FE9" w:rsidRPr="00DE525C" w:rsidRDefault="00DE525C" w:rsidP="00522F4B">
            <w:pPr>
              <w:pStyle w:val="FinTableRight"/>
              <w:keepNext/>
              <w:rPr>
                <w:lang w:eastAsia="en-AU"/>
              </w:rPr>
            </w:pPr>
            <w:r>
              <w:rPr>
                <w:lang w:eastAsia="en-AU"/>
              </w:rPr>
              <w:noBreakHyphen/>
            </w:r>
          </w:p>
        </w:tc>
        <w:tc>
          <w:tcPr>
            <w:tcW w:w="1168" w:type="dxa"/>
          </w:tcPr>
          <w:p w:rsidR="00BD3FE9" w:rsidRPr="00DE525C" w:rsidRDefault="00DE525C" w:rsidP="00522F4B">
            <w:pPr>
              <w:pStyle w:val="FinTableRight"/>
              <w:keepNext/>
              <w:rPr>
                <w:lang w:eastAsia="en-AU"/>
              </w:rPr>
            </w:pPr>
            <w:r>
              <w:rPr>
                <w:lang w:eastAsia="en-AU"/>
              </w:rPr>
              <w:noBreakHyphen/>
            </w:r>
          </w:p>
        </w:tc>
        <w:tc>
          <w:tcPr>
            <w:tcW w:w="1168" w:type="dxa"/>
          </w:tcPr>
          <w:p w:rsidR="00BD3FE9" w:rsidRPr="00DE525C" w:rsidRDefault="00DE525C" w:rsidP="00522F4B">
            <w:pPr>
              <w:pStyle w:val="FinTableRight"/>
              <w:keepNext/>
              <w:rPr>
                <w:lang w:eastAsia="en-AU"/>
              </w:rPr>
            </w:pPr>
            <w:r>
              <w:rPr>
                <w:lang w:eastAsia="en-AU"/>
              </w:rPr>
              <w:noBreakHyphen/>
            </w:r>
          </w:p>
        </w:tc>
      </w:tr>
      <w:tr w:rsidR="00BD3FE9" w:rsidRPr="00DE525C" w:rsidTr="00522F4B">
        <w:tc>
          <w:tcPr>
            <w:tcW w:w="3612" w:type="dxa"/>
            <w:vMerge/>
          </w:tcPr>
          <w:p w:rsidR="00BD3FE9" w:rsidRPr="00DE525C" w:rsidRDefault="00BD3FE9" w:rsidP="00522F4B">
            <w:pPr>
              <w:pStyle w:val="FinTableLeftIndent"/>
              <w:keepNext/>
              <w:rPr>
                <w:lang w:eastAsia="en-AU"/>
              </w:rPr>
            </w:pPr>
          </w:p>
        </w:tc>
        <w:tc>
          <w:tcPr>
            <w:tcW w:w="1168" w:type="dxa"/>
          </w:tcPr>
          <w:p w:rsidR="00BD3FE9" w:rsidRPr="00DE525C" w:rsidRDefault="00BD3FE9" w:rsidP="00522F4B">
            <w:pPr>
              <w:pStyle w:val="FinTableRightItalic"/>
              <w:keepNext/>
              <w:rPr>
                <w:lang w:eastAsia="en-AU"/>
              </w:rPr>
            </w:pPr>
            <w:r w:rsidRPr="00DE525C">
              <w:rPr>
                <w:lang w:eastAsia="en-AU"/>
              </w:rPr>
              <w:t>249</w:t>
            </w:r>
          </w:p>
        </w:tc>
        <w:tc>
          <w:tcPr>
            <w:tcW w:w="1168" w:type="dxa"/>
          </w:tcPr>
          <w:p w:rsidR="00BD3FE9" w:rsidRPr="00DE525C" w:rsidRDefault="00DE525C" w:rsidP="00522F4B">
            <w:pPr>
              <w:pStyle w:val="FinTableRightItalic"/>
              <w:keepNext/>
              <w:rPr>
                <w:lang w:eastAsia="en-AU"/>
              </w:rPr>
            </w:pPr>
            <w:r>
              <w:rPr>
                <w:lang w:eastAsia="en-AU"/>
              </w:rPr>
              <w:noBreakHyphen/>
            </w:r>
          </w:p>
        </w:tc>
        <w:tc>
          <w:tcPr>
            <w:tcW w:w="1168" w:type="dxa"/>
          </w:tcPr>
          <w:p w:rsidR="00BD3FE9" w:rsidRPr="00DE525C" w:rsidRDefault="00BD3FE9" w:rsidP="00522F4B">
            <w:pPr>
              <w:pStyle w:val="FinTableRightItalic"/>
              <w:keepNext/>
              <w:rPr>
                <w:lang w:eastAsia="en-AU"/>
              </w:rPr>
            </w:pPr>
            <w:r w:rsidRPr="00DE525C">
              <w:rPr>
                <w:lang w:eastAsia="en-AU"/>
              </w:rPr>
              <w:t>249</w:t>
            </w:r>
          </w:p>
        </w:tc>
      </w:tr>
      <w:tr w:rsidR="00BD3FE9" w:rsidRPr="00DE525C" w:rsidTr="00522F4B">
        <w:tc>
          <w:tcPr>
            <w:tcW w:w="3612" w:type="dxa"/>
          </w:tcPr>
          <w:p w:rsidR="00BD3FE9" w:rsidRPr="00DE525C" w:rsidRDefault="00BD3FE9" w:rsidP="00636E55">
            <w:pPr>
              <w:pStyle w:val="FinTableSpacerRow"/>
              <w:rPr>
                <w:lang w:eastAsia="en-AU"/>
              </w:rPr>
            </w:pPr>
          </w:p>
        </w:tc>
        <w:tc>
          <w:tcPr>
            <w:tcW w:w="1168" w:type="dxa"/>
          </w:tcPr>
          <w:p w:rsidR="00BD3FE9" w:rsidRPr="00DE525C" w:rsidRDefault="00BD3FE9" w:rsidP="00636E55">
            <w:pPr>
              <w:pStyle w:val="FinTableSpacerRow"/>
              <w:rPr>
                <w:lang w:eastAsia="en-AU"/>
              </w:rPr>
            </w:pPr>
          </w:p>
        </w:tc>
        <w:tc>
          <w:tcPr>
            <w:tcW w:w="1168" w:type="dxa"/>
          </w:tcPr>
          <w:p w:rsidR="00BD3FE9" w:rsidRPr="00DE525C" w:rsidRDefault="00BD3FE9" w:rsidP="00636E55">
            <w:pPr>
              <w:pStyle w:val="FinTableSpacerRow"/>
              <w:rPr>
                <w:lang w:eastAsia="en-AU"/>
              </w:rPr>
            </w:pPr>
          </w:p>
        </w:tc>
        <w:tc>
          <w:tcPr>
            <w:tcW w:w="1168" w:type="dxa"/>
          </w:tcPr>
          <w:p w:rsidR="00BD3FE9" w:rsidRPr="00DE525C" w:rsidRDefault="00BD3FE9" w:rsidP="00636E55">
            <w:pPr>
              <w:pStyle w:val="FinTableSpacerRow"/>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Total: Operating</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r>
      <w:tr w:rsidR="00BD3FE9" w:rsidRPr="00DE525C" w:rsidTr="00522F4B">
        <w:tc>
          <w:tcPr>
            <w:tcW w:w="3612" w:type="dxa"/>
          </w:tcPr>
          <w:p w:rsidR="00BD3FE9" w:rsidRPr="00DE525C" w:rsidRDefault="00BD3FE9" w:rsidP="00522F4B">
            <w:pPr>
              <w:pStyle w:val="FinTableLeftBold"/>
              <w:keepLines/>
              <w:rPr>
                <w:lang w:eastAsia="en-AU"/>
              </w:rPr>
            </w:pP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249</w:t>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249</w:t>
            </w: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F95768" w:rsidP="00522F4B">
            <w:pPr>
              <w:pStyle w:val="FinTableRight"/>
              <w:keepNext/>
              <w:rPr>
                <w:lang w:eastAsia="en-AU"/>
              </w:rPr>
            </w:pPr>
            <w:r w:rsidRPr="00DE525C">
              <w:t>563.278</w:t>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500</w:t>
            </w: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Total: Non</w:t>
            </w:r>
            <w:r w:rsidR="00DE525C">
              <w:rPr>
                <w:lang w:eastAsia="en-AU"/>
              </w:rPr>
              <w:noBreakHyphen/>
            </w:r>
            <w:r w:rsidRPr="00DE525C">
              <w:rPr>
                <w:lang w:eastAsia="en-AU"/>
              </w:rPr>
              <w:t>operating</w:t>
            </w:r>
          </w:p>
        </w:tc>
        <w:tc>
          <w:tcPr>
            <w:tcW w:w="1168" w:type="dxa"/>
            <w:tcBorders>
              <w:top w:val="single" w:sz="2" w:space="0" w:color="auto"/>
            </w:tcBorders>
          </w:tcPr>
          <w:p w:rsidR="00BD3FE9" w:rsidRPr="00DE525C" w:rsidRDefault="00BD3FE9" w:rsidP="00522F4B">
            <w:pPr>
              <w:pStyle w:val="FinTableRight"/>
              <w:keepNext/>
              <w:rPr>
                <w:lang w:eastAsia="en-AU"/>
              </w:rPr>
            </w:pPr>
          </w:p>
        </w:tc>
        <w:tc>
          <w:tcPr>
            <w:tcW w:w="1168" w:type="dxa"/>
            <w:tcBorders>
              <w:top w:val="single" w:sz="2" w:space="0" w:color="auto"/>
            </w:tcBorders>
          </w:tcPr>
          <w:p w:rsidR="00BD3FE9" w:rsidRPr="00DE525C" w:rsidRDefault="00BD3FE9" w:rsidP="00522F4B">
            <w:pPr>
              <w:pStyle w:val="FinTableRight"/>
              <w:keepNext/>
              <w:rPr>
                <w:lang w:eastAsia="en-AU"/>
              </w:rPr>
            </w:pP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735</w:t>
            </w:r>
          </w:p>
        </w:tc>
      </w:tr>
      <w:tr w:rsidR="00BD3FE9" w:rsidRPr="00DE525C" w:rsidTr="00522F4B">
        <w:tc>
          <w:tcPr>
            <w:tcW w:w="3612" w:type="dxa"/>
          </w:tcPr>
          <w:p w:rsidR="00BD3FE9" w:rsidRPr="00DE525C" w:rsidRDefault="00BD3FE9" w:rsidP="00522F4B">
            <w:pPr>
              <w:pStyle w:val="FinTableLeftBold"/>
              <w:keepLines/>
              <w:rPr>
                <w:lang w:eastAsia="en-AU"/>
              </w:rPr>
            </w:pPr>
          </w:p>
        </w:tc>
        <w:tc>
          <w:tcPr>
            <w:tcW w:w="1168" w:type="dxa"/>
          </w:tcPr>
          <w:p w:rsidR="00BD3FE9" w:rsidRPr="00DE525C" w:rsidRDefault="00BD3FE9" w:rsidP="00522F4B">
            <w:pPr>
              <w:pStyle w:val="FinTableRightItalic"/>
              <w:keepLines/>
              <w:rPr>
                <w:lang w:eastAsia="en-AU"/>
              </w:rPr>
            </w:pPr>
          </w:p>
        </w:tc>
        <w:tc>
          <w:tcPr>
            <w:tcW w:w="1168" w:type="dxa"/>
          </w:tcPr>
          <w:p w:rsidR="00BD3FE9" w:rsidRPr="00DE525C" w:rsidRDefault="00BD3FE9" w:rsidP="00522F4B">
            <w:pPr>
              <w:pStyle w:val="FinTableRightItalic"/>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500</w:t>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Department of the Prime Minister and Cabinet</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735</w:t>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249</w:t>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749</w:t>
            </w:r>
          </w:p>
        </w:tc>
      </w:tr>
    </w:tbl>
    <w:p w:rsidR="00AE2924" w:rsidRPr="00DE525C" w:rsidRDefault="00AE2924" w:rsidP="00AE2924">
      <w:pPr>
        <w:pStyle w:val="notemargin"/>
      </w:pPr>
      <w:r w:rsidRPr="00DE525C">
        <w:rPr>
          <w:iCs/>
        </w:rPr>
        <w:t>Note</w:t>
      </w:r>
      <w:r w:rsidR="00625C80" w:rsidRPr="00DE525C">
        <w:rPr>
          <w:iCs/>
        </w:rPr>
        <w:t xml:space="preserve"> </w:t>
      </w:r>
      <w:r w:rsidRPr="00DE525C">
        <w:rPr>
          <w:iCs/>
        </w:rPr>
        <w:t>1:</w:t>
      </w:r>
      <w:r w:rsidR="00625C80" w:rsidRPr="00DE525C">
        <w:rPr>
          <w:iCs/>
        </w:rPr>
        <w:tab/>
      </w:r>
      <w:r w:rsidRPr="00DE525C">
        <w:t xml:space="preserve">The table has been amended by a determination under the </w:t>
      </w:r>
      <w:r w:rsidRPr="00DE525C">
        <w:rPr>
          <w:i/>
        </w:rPr>
        <w:t>Financial Management and Accountability Act 1997</w:t>
      </w:r>
      <w:r w:rsidRPr="00DE525C">
        <w:t>. That determination has amended only the actual appropriation items:</w:t>
      </w:r>
    </w:p>
    <w:p w:rsidR="00AE2924" w:rsidRPr="00DE525C" w:rsidRDefault="00AE2924" w:rsidP="00AE2924">
      <w:pPr>
        <w:pStyle w:val="Notepara0"/>
        <w:jc w:val="left"/>
        <w:rPr>
          <w:sz w:val="18"/>
          <w:szCs w:val="18"/>
        </w:rPr>
      </w:pPr>
      <w:r w:rsidRPr="00DE525C">
        <w:rPr>
          <w:sz w:val="18"/>
          <w:szCs w:val="18"/>
        </w:rPr>
        <w:t>a)</w:t>
      </w:r>
      <w:r w:rsidRPr="00DE525C">
        <w:rPr>
          <w:sz w:val="18"/>
          <w:szCs w:val="18"/>
        </w:rPr>
        <w:tab/>
        <w:t>for other departmental items, the actual appropriation item is the amount in relation to an agency opposite the heading “Equity Injections”, or, opposite the heading “Loans”, or, opposite the heading “Previous Years’ Outputs”; and</w:t>
      </w:r>
    </w:p>
    <w:p w:rsidR="00AE2924" w:rsidRPr="00DE525C" w:rsidRDefault="00AE2924" w:rsidP="00AE2924">
      <w:pPr>
        <w:pStyle w:val="Notepara0"/>
        <w:jc w:val="left"/>
        <w:rPr>
          <w:sz w:val="18"/>
          <w:szCs w:val="18"/>
        </w:rPr>
      </w:pPr>
      <w:r w:rsidRPr="00DE525C">
        <w:rPr>
          <w:sz w:val="18"/>
          <w:szCs w:val="18"/>
        </w:rPr>
        <w:t>b)</w:t>
      </w:r>
      <w:r w:rsidRPr="00DE525C">
        <w:rPr>
          <w:sz w:val="18"/>
          <w:szCs w:val="18"/>
        </w:rPr>
        <w:tab/>
        <w:t>for administered items, the actual appropriation item is the amount set out opposite an Outcome of an agency under the heading “New Administered Outcomes”; and</w:t>
      </w:r>
    </w:p>
    <w:p w:rsidR="00AE2924" w:rsidRPr="00DE525C" w:rsidRDefault="00AE2924" w:rsidP="00AE2924">
      <w:pPr>
        <w:pStyle w:val="Notepara0"/>
        <w:jc w:val="left"/>
        <w:rPr>
          <w:sz w:val="18"/>
          <w:szCs w:val="18"/>
        </w:rPr>
      </w:pPr>
      <w:r w:rsidRPr="00DE525C">
        <w:rPr>
          <w:sz w:val="18"/>
          <w:szCs w:val="18"/>
        </w:rPr>
        <w:t>c)</w:t>
      </w:r>
      <w:r w:rsidRPr="00DE525C">
        <w:rPr>
          <w:sz w:val="18"/>
          <w:szCs w:val="18"/>
        </w:rPr>
        <w:tab/>
        <w:t>for State, ACT, NT and local government items, the actual appropriation item is the amount set out opposite an Outcome of an agency under the heading “Payments to States, ACT, NT and local government”; and</w:t>
      </w:r>
    </w:p>
    <w:p w:rsidR="00AE2924" w:rsidRPr="00DE525C" w:rsidRDefault="00AE2924" w:rsidP="00AE2924">
      <w:pPr>
        <w:pStyle w:val="Notepara0"/>
        <w:jc w:val="left"/>
        <w:rPr>
          <w:sz w:val="18"/>
          <w:szCs w:val="18"/>
        </w:rPr>
      </w:pPr>
      <w:r w:rsidRPr="00DE525C">
        <w:rPr>
          <w:sz w:val="18"/>
          <w:szCs w:val="18"/>
        </w:rPr>
        <w:t>d)</w:t>
      </w:r>
      <w:r w:rsidRPr="00DE525C">
        <w:rPr>
          <w:sz w:val="18"/>
          <w:szCs w:val="18"/>
        </w:rPr>
        <w:tab/>
        <w:t>for an administered assets and liabilities item, the actual appropriation item is the amount set out in relation to an agency opposite the heading “Administered Assets and Liabilities”.</w:t>
      </w:r>
    </w:p>
    <w:p w:rsidR="00AE2924" w:rsidRPr="00DE525C" w:rsidRDefault="00625C80" w:rsidP="00625C80">
      <w:pPr>
        <w:pStyle w:val="notemargin"/>
      </w:pPr>
      <w:r w:rsidRPr="00DE525C">
        <w:tab/>
      </w:r>
      <w:r w:rsidR="00AE2924" w:rsidRPr="00DE525C">
        <w:t>No other amounts in the table have been amended.</w:t>
      </w:r>
    </w:p>
    <w:p w:rsidR="00AE2924" w:rsidRPr="00DE525C" w:rsidRDefault="00AE2924" w:rsidP="00625C80">
      <w:pPr>
        <w:pStyle w:val="notemargin"/>
        <w:rPr>
          <w:iCs/>
        </w:rPr>
      </w:pPr>
      <w:r w:rsidRPr="00DE525C">
        <w:rPr>
          <w:iCs/>
        </w:rPr>
        <w:t>Note</w:t>
      </w:r>
      <w:r w:rsidR="00625C80" w:rsidRPr="00DE525C">
        <w:rPr>
          <w:iCs/>
        </w:rPr>
        <w:t xml:space="preserve"> 2:</w:t>
      </w:r>
      <w:r w:rsidR="00625C80" w:rsidRPr="00DE525C">
        <w:rPr>
          <w:iCs/>
        </w:rPr>
        <w:tab/>
      </w:r>
      <w:r w:rsidRPr="00DE525C">
        <w:rPr>
          <w:i/>
          <w:iCs/>
        </w:rPr>
        <w:t>Financial Management and Accountability Act 1997 Determination</w:t>
      </w:r>
      <w:r w:rsidR="00DE525C">
        <w:rPr>
          <w:i/>
          <w:iCs/>
        </w:rPr>
        <w:t> </w:t>
      </w:r>
      <w:r w:rsidRPr="00DE525C">
        <w:rPr>
          <w:i/>
          <w:iCs/>
        </w:rPr>
        <w:t>2012/08 – Section</w:t>
      </w:r>
      <w:r w:rsidR="00DE525C">
        <w:rPr>
          <w:i/>
          <w:iCs/>
        </w:rPr>
        <w:t> </w:t>
      </w:r>
      <w:r w:rsidRPr="00DE525C">
        <w:rPr>
          <w:i/>
          <w:iCs/>
        </w:rPr>
        <w:t xml:space="preserve">32 (Transfer of Functions from </w:t>
      </w:r>
      <w:proofErr w:type="spellStart"/>
      <w:r w:rsidRPr="00DE525C">
        <w:rPr>
          <w:i/>
          <w:iCs/>
        </w:rPr>
        <w:t>DPMC</w:t>
      </w:r>
      <w:proofErr w:type="spellEnd"/>
      <w:r w:rsidRPr="00DE525C">
        <w:rPr>
          <w:i/>
          <w:iCs/>
        </w:rPr>
        <w:t xml:space="preserve"> to </w:t>
      </w:r>
      <w:proofErr w:type="spellStart"/>
      <w:r w:rsidRPr="00DE525C">
        <w:rPr>
          <w:i/>
          <w:iCs/>
        </w:rPr>
        <w:t>NMHC</w:t>
      </w:r>
      <w:proofErr w:type="spellEnd"/>
      <w:r w:rsidRPr="00DE525C">
        <w:rPr>
          <w:i/>
          <w:iCs/>
        </w:rPr>
        <w:t>)</w:t>
      </w:r>
      <w:r w:rsidRPr="00DE525C">
        <w:rPr>
          <w:iCs/>
        </w:rPr>
        <w:t xml:space="preserve"> amended the amount alongside Equity Injections under the heading “Total”, to transfer an amount from the Department of the Prime Minister and Cabinet to the National Mental Health Commission.</w:t>
      </w:r>
    </w:p>
    <w:p w:rsidR="00AE2924" w:rsidRPr="00DE525C" w:rsidRDefault="00625C80" w:rsidP="00625C80">
      <w:pPr>
        <w:pStyle w:val="notemargin"/>
        <w:rPr>
          <w:iCs/>
        </w:rPr>
      </w:pPr>
      <w:r w:rsidRPr="00DE525C">
        <w:rPr>
          <w:iCs/>
        </w:rPr>
        <w:lastRenderedPageBreak/>
        <w:tab/>
      </w:r>
      <w:r w:rsidR="00AE2924" w:rsidRPr="00DE525C">
        <w:rPr>
          <w:iCs/>
        </w:rPr>
        <w:t>The National Mental Health Commission was established as an Executive Agency on 1</w:t>
      </w:r>
      <w:r w:rsidR="00DE525C">
        <w:rPr>
          <w:iCs/>
        </w:rPr>
        <w:t> </w:t>
      </w:r>
      <w:r w:rsidR="00AE2924" w:rsidRPr="00DE525C">
        <w:rPr>
          <w:iCs/>
        </w:rPr>
        <w:t>January 2012. Responsibility for the National Mental Health function was then transferred to the National Mental Health Commission from the Department of the Prime Minister and Cabinet.</w:t>
      </w:r>
    </w:p>
    <w:p w:rsidR="00AE2924" w:rsidRPr="00DE525C" w:rsidRDefault="00AE2924"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062"/>
        <w:gridCol w:w="1274"/>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Prime Minister and Cabinet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A00C2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062" w:type="dxa"/>
            <w:tcBorders>
              <w:bottom w:val="single" w:sz="2" w:space="0" w:color="auto"/>
            </w:tcBorders>
          </w:tcPr>
          <w:p w:rsidR="00BD3FE9" w:rsidRPr="00DE525C" w:rsidRDefault="00BD3FE9" w:rsidP="00636E55">
            <w:pPr>
              <w:pStyle w:val="FinTableRight"/>
              <w:rPr>
                <w:lang w:eastAsia="en-AU"/>
              </w:rPr>
            </w:pPr>
          </w:p>
        </w:tc>
        <w:tc>
          <w:tcPr>
            <w:tcW w:w="1274" w:type="dxa"/>
            <w:tcBorders>
              <w:bottom w:val="single" w:sz="2" w:space="0" w:color="auto"/>
            </w:tcBorders>
          </w:tcPr>
          <w:p w:rsidR="00BD3FE9" w:rsidRPr="00DE525C" w:rsidRDefault="00BD3FE9" w:rsidP="00636E55">
            <w:pPr>
              <w:pStyle w:val="FinTableRight"/>
              <w:rPr>
                <w:lang w:eastAsia="en-AU"/>
              </w:rPr>
            </w:pPr>
          </w:p>
        </w:tc>
      </w:tr>
      <w:tr w:rsidR="00BD3FE9" w:rsidRPr="00DE525C" w:rsidTr="00A00C2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p>
        </w:tc>
        <w:tc>
          <w:tcPr>
            <w:tcW w:w="1062" w:type="dxa"/>
            <w:tcBorders>
              <w:top w:val="single" w:sz="2" w:space="0" w:color="auto"/>
            </w:tcBorders>
            <w:vAlign w:val="center"/>
          </w:tcPr>
          <w:p w:rsidR="00BD3FE9" w:rsidRPr="00DE525C" w:rsidRDefault="00BD3FE9" w:rsidP="00636E55">
            <w:pPr>
              <w:pStyle w:val="FinTableRight"/>
              <w:rPr>
                <w:lang w:eastAsia="en-AU"/>
              </w:rPr>
            </w:pPr>
          </w:p>
        </w:tc>
        <w:tc>
          <w:tcPr>
            <w:tcW w:w="1274"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Non</w:t>
            </w:r>
            <w:r w:rsidR="00DE525C">
              <w:rPr>
                <w:lang w:eastAsia="en-AU"/>
              </w:rPr>
              <w:noBreakHyphen/>
            </w:r>
            <w:r w:rsidRPr="00DE525C">
              <w:rPr>
                <w:lang w:eastAsia="en-AU"/>
              </w:rPr>
              <w:t>operating</w:t>
            </w:r>
          </w:p>
        </w:tc>
      </w:tr>
      <w:tr w:rsidR="00BD3FE9" w:rsidRPr="00DE525C" w:rsidTr="00A00C2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p>
        </w:tc>
        <w:tc>
          <w:tcPr>
            <w:tcW w:w="1062" w:type="dxa"/>
            <w:tcBorders>
              <w:top w:val="single" w:sz="2" w:space="0" w:color="auto"/>
            </w:tcBorders>
          </w:tcPr>
          <w:p w:rsidR="00BD3FE9" w:rsidRPr="00DE525C" w:rsidRDefault="00BD3FE9" w:rsidP="00636E55">
            <w:pPr>
              <w:pStyle w:val="FinTableRight"/>
              <w:rPr>
                <w:lang w:eastAsia="en-AU"/>
              </w:rPr>
            </w:pPr>
          </w:p>
        </w:tc>
        <w:tc>
          <w:tcPr>
            <w:tcW w:w="1274"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A00C2B">
        <w:tc>
          <w:tcPr>
            <w:tcW w:w="3612" w:type="dxa"/>
          </w:tcPr>
          <w:p w:rsidR="00BD3FE9" w:rsidRPr="00DE525C" w:rsidRDefault="00BD3FE9" w:rsidP="00522F4B">
            <w:pPr>
              <w:pStyle w:val="FinTableLeftBold"/>
              <w:keepNext/>
              <w:rPr>
                <w:lang w:eastAsia="en-AU"/>
              </w:rPr>
            </w:pPr>
            <w:r w:rsidRPr="00DE525C">
              <w:rPr>
                <w:lang w:eastAsia="en-AU"/>
              </w:rPr>
              <w:t>DEPARTMENT OF THE PRIME MINISTER AND CABINET FOR PAYMENT TO</w:t>
            </w:r>
          </w:p>
          <w:p w:rsidR="00BD3FE9" w:rsidRPr="00DE525C" w:rsidRDefault="00BD3FE9" w:rsidP="00522F4B">
            <w:pPr>
              <w:pStyle w:val="FinTableLeftBoldItalCACName"/>
              <w:keepLines/>
              <w:rPr>
                <w:lang w:eastAsia="en-AU"/>
              </w:rPr>
            </w:pPr>
            <w:r w:rsidRPr="00DE525C">
              <w:rPr>
                <w:lang w:eastAsia="en-AU"/>
              </w:rPr>
              <w:t>AUSTRALIAN NATIONAL MARITIME MUSEUM</w:t>
            </w:r>
          </w:p>
        </w:tc>
        <w:tc>
          <w:tcPr>
            <w:tcW w:w="1168" w:type="dxa"/>
          </w:tcPr>
          <w:p w:rsidR="00BD3FE9" w:rsidRPr="00DE525C" w:rsidRDefault="00BD3FE9" w:rsidP="00636E55">
            <w:pPr>
              <w:pStyle w:val="FinTableRight"/>
              <w:rPr>
                <w:lang w:eastAsia="en-AU"/>
              </w:rPr>
            </w:pPr>
          </w:p>
        </w:tc>
        <w:tc>
          <w:tcPr>
            <w:tcW w:w="1062" w:type="dxa"/>
          </w:tcPr>
          <w:p w:rsidR="00BD3FE9" w:rsidRPr="00DE525C" w:rsidRDefault="00BD3FE9" w:rsidP="00522F4B">
            <w:pPr>
              <w:pStyle w:val="FinTableRight"/>
              <w:keepNext/>
              <w:rPr>
                <w:lang w:eastAsia="en-AU"/>
              </w:rPr>
            </w:pPr>
          </w:p>
        </w:tc>
        <w:tc>
          <w:tcPr>
            <w:tcW w:w="1274" w:type="dxa"/>
            <w:vAlign w:val="bottom"/>
          </w:tcPr>
          <w:p w:rsidR="00BD3FE9" w:rsidRPr="00DE525C" w:rsidRDefault="00AE2C25" w:rsidP="00522F4B">
            <w:pPr>
              <w:pStyle w:val="FinTableRight"/>
              <w:keepNext/>
              <w:rPr>
                <w:lang w:eastAsia="en-AU"/>
              </w:rPr>
            </w:pPr>
            <w:r w:rsidRPr="00DE525C">
              <w:t>973</w:t>
            </w:r>
          </w:p>
        </w:tc>
      </w:tr>
      <w:tr w:rsidR="00BD3FE9" w:rsidRPr="00DE525C" w:rsidTr="00A00C2B">
        <w:tc>
          <w:tcPr>
            <w:tcW w:w="3612" w:type="dxa"/>
            <w:tcBorders>
              <w:bottom w:val="single" w:sz="2" w:space="0" w:color="auto"/>
            </w:tcBorders>
          </w:tcPr>
          <w:p w:rsidR="00BD3FE9" w:rsidRPr="00DE525C" w:rsidRDefault="00BD3FE9" w:rsidP="00522F4B">
            <w:pPr>
              <w:pStyle w:val="FinTableRight"/>
              <w:keepLines/>
              <w:rPr>
                <w:lang w:eastAsia="en-AU"/>
              </w:rPr>
            </w:pPr>
          </w:p>
        </w:tc>
        <w:tc>
          <w:tcPr>
            <w:tcW w:w="1168" w:type="dxa"/>
            <w:tcBorders>
              <w:bottom w:val="single" w:sz="2" w:space="0" w:color="auto"/>
            </w:tcBorders>
          </w:tcPr>
          <w:p w:rsidR="00BD3FE9" w:rsidRPr="00DE525C" w:rsidRDefault="00BD3FE9" w:rsidP="00522F4B">
            <w:pPr>
              <w:pStyle w:val="FinTableRight"/>
              <w:keepLines/>
              <w:rPr>
                <w:lang w:eastAsia="en-AU"/>
              </w:rPr>
            </w:pPr>
          </w:p>
        </w:tc>
        <w:tc>
          <w:tcPr>
            <w:tcW w:w="1062" w:type="dxa"/>
            <w:tcBorders>
              <w:bottom w:val="single" w:sz="2" w:space="0" w:color="auto"/>
            </w:tcBorders>
          </w:tcPr>
          <w:p w:rsidR="00BD3FE9" w:rsidRPr="00DE525C" w:rsidRDefault="00BD3FE9" w:rsidP="00522F4B">
            <w:pPr>
              <w:pStyle w:val="FinTableRight"/>
              <w:keepLines/>
              <w:rPr>
                <w:lang w:eastAsia="en-AU"/>
              </w:rPr>
            </w:pPr>
          </w:p>
        </w:tc>
        <w:tc>
          <w:tcPr>
            <w:tcW w:w="1274"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1,638</w:t>
            </w:r>
          </w:p>
        </w:tc>
      </w:tr>
    </w:tbl>
    <w:p w:rsidR="007C0189" w:rsidRPr="00DE525C" w:rsidRDefault="007C0189" w:rsidP="007C0189">
      <w:pPr>
        <w:pStyle w:val="notemargin"/>
      </w:pPr>
      <w:r w:rsidRPr="00DE525C">
        <w:t>Note 1:</w:t>
      </w:r>
      <w:r w:rsidRPr="00DE525C">
        <w:tab/>
        <w:t xml:space="preserve">The table has been amended by a determination under the </w:t>
      </w:r>
      <w:r w:rsidRPr="00DE525C">
        <w:rPr>
          <w:i/>
        </w:rPr>
        <w:t>Financial Management and Accountability Act 1997</w:t>
      </w:r>
      <w:r w:rsidRPr="00DE525C">
        <w:t>. That determination has amended only the actual appropriation items:</w:t>
      </w:r>
    </w:p>
    <w:p w:rsidR="007A707B" w:rsidRPr="00DE525C" w:rsidRDefault="007C0189" w:rsidP="007A707B">
      <w:pPr>
        <w:pStyle w:val="Notepara0"/>
        <w:jc w:val="left"/>
        <w:rPr>
          <w:sz w:val="18"/>
          <w:szCs w:val="18"/>
        </w:rPr>
      </w:pPr>
      <w:r w:rsidRPr="00DE525C">
        <w:rPr>
          <w:sz w:val="18"/>
          <w:szCs w:val="18"/>
        </w:rPr>
        <w:t>(a)</w:t>
      </w:r>
      <w:r w:rsidRPr="00DE525C">
        <w:rPr>
          <w:sz w:val="18"/>
          <w:szCs w:val="18"/>
        </w:rPr>
        <w:tab/>
        <w:t xml:space="preserve">for departmental items, the actual appropriation item is the “Total” amount in relation to an agency under the heading “Departmental”; </w:t>
      </w:r>
    </w:p>
    <w:p w:rsidR="007C0189" w:rsidRPr="00DE525C" w:rsidRDefault="007C0189" w:rsidP="007A707B">
      <w:pPr>
        <w:pStyle w:val="Notepara0"/>
        <w:jc w:val="left"/>
        <w:rPr>
          <w:sz w:val="18"/>
          <w:szCs w:val="18"/>
        </w:rPr>
      </w:pPr>
      <w:r w:rsidRPr="00DE525C">
        <w:rPr>
          <w:sz w:val="18"/>
          <w:szCs w:val="18"/>
        </w:rPr>
        <w:t>(b)</w:t>
      </w:r>
      <w:r w:rsidRPr="00DE525C">
        <w:rPr>
          <w:sz w:val="18"/>
          <w:szCs w:val="18"/>
        </w:rPr>
        <w:tab/>
        <w:t>for administered items, the actual appropriation item is the amount set out opposite an Outcome of an agency under the heading “Administered”; and</w:t>
      </w:r>
    </w:p>
    <w:p w:rsidR="007C0189" w:rsidRPr="00DE525C" w:rsidRDefault="007C0189" w:rsidP="007A707B">
      <w:pPr>
        <w:pStyle w:val="Notepara0"/>
        <w:jc w:val="left"/>
        <w:rPr>
          <w:sz w:val="18"/>
          <w:szCs w:val="18"/>
        </w:rPr>
      </w:pPr>
      <w:r w:rsidRPr="00DE525C">
        <w:rPr>
          <w:sz w:val="18"/>
          <w:szCs w:val="18"/>
        </w:rPr>
        <w:t>(c)</w:t>
      </w:r>
      <w:r w:rsidRPr="00DE525C">
        <w:rPr>
          <w:sz w:val="18"/>
          <w:szCs w:val="18"/>
        </w:rPr>
        <w:tab/>
        <w:t>for CAC Act body payment items, the actual appropriation is the amount set out under the heading “Non</w:t>
      </w:r>
      <w:r w:rsidR="00DE525C">
        <w:rPr>
          <w:sz w:val="18"/>
          <w:szCs w:val="18"/>
        </w:rPr>
        <w:noBreakHyphen/>
      </w:r>
      <w:r w:rsidRPr="00DE525C">
        <w:rPr>
          <w:sz w:val="18"/>
          <w:szCs w:val="18"/>
        </w:rPr>
        <w:t>operating”.</w:t>
      </w:r>
    </w:p>
    <w:p w:rsidR="007C0189" w:rsidRPr="00DE525C" w:rsidRDefault="007C0189" w:rsidP="007C0189">
      <w:pPr>
        <w:pStyle w:val="notemargin"/>
      </w:pPr>
      <w:r w:rsidRPr="00DE525C">
        <w:tab/>
        <w:t>No other amounts in the table have been amended.</w:t>
      </w:r>
    </w:p>
    <w:p w:rsidR="007C0189" w:rsidRPr="00DE525C" w:rsidRDefault="007C0189" w:rsidP="007C0189">
      <w:pPr>
        <w:pStyle w:val="notemargin"/>
      </w:pPr>
      <w:r w:rsidRPr="00DE525C">
        <w:t>Note 2:</w:t>
      </w:r>
      <w:r w:rsidRPr="00DE525C">
        <w:tab/>
      </w:r>
      <w:r w:rsidRPr="00DE525C">
        <w:rPr>
          <w:i/>
        </w:rPr>
        <w:t>Financial Management and Accountability Act 1997 Determination</w:t>
      </w:r>
      <w:r w:rsidR="00DE525C">
        <w:rPr>
          <w:i/>
        </w:rPr>
        <w:t> </w:t>
      </w:r>
      <w:r w:rsidRPr="00DE525C">
        <w:rPr>
          <w:i/>
        </w:rPr>
        <w:t>2012/03 — Section</w:t>
      </w:r>
      <w:r w:rsidR="00DE525C">
        <w:rPr>
          <w:i/>
        </w:rPr>
        <w:t> </w:t>
      </w:r>
      <w:r w:rsidRPr="00DE525C">
        <w:rPr>
          <w:i/>
        </w:rPr>
        <w:t xml:space="preserve">32 (Transfer of Functions from </w:t>
      </w:r>
      <w:proofErr w:type="spellStart"/>
      <w:r w:rsidRPr="00DE525C">
        <w:rPr>
          <w:i/>
        </w:rPr>
        <w:t>DPMC</w:t>
      </w:r>
      <w:proofErr w:type="spellEnd"/>
      <w:r w:rsidRPr="00DE525C">
        <w:rPr>
          <w:i/>
        </w:rPr>
        <w:t xml:space="preserve"> to </w:t>
      </w:r>
      <w:proofErr w:type="spellStart"/>
      <w:r w:rsidRPr="00DE525C">
        <w:rPr>
          <w:i/>
        </w:rPr>
        <w:t>DRALGAS</w:t>
      </w:r>
      <w:proofErr w:type="spellEnd"/>
      <w:r w:rsidRPr="00DE525C">
        <w:rPr>
          <w:i/>
        </w:rPr>
        <w:t>)</w:t>
      </w:r>
      <w:r w:rsidRPr="00DE525C">
        <w:t xml:space="preserve"> amended the amount alongside “Department of the Prime Minister and Cabinet for Payment to Australian National Maritime Museum” to reflect the transfer of responsibility for the Australian National Maritime Museum from the Department of the Prime Minister and Cabinet to the Department of Regional Australia, Local Government, Arts, and Sport due to a change to the </w:t>
      </w:r>
      <w:r w:rsidRPr="00DE525C">
        <w:rPr>
          <w:i/>
        </w:rPr>
        <w:t>Administrative Arrangements Order</w:t>
      </w:r>
      <w:r w:rsidRPr="00DE525C">
        <w:t xml:space="preserve"> with effect from 14 December 2011.</w:t>
      </w:r>
    </w:p>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062"/>
        <w:gridCol w:w="1274"/>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Prime Minister and Cabinet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A00C2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062" w:type="dxa"/>
            <w:tcBorders>
              <w:bottom w:val="single" w:sz="2" w:space="0" w:color="auto"/>
            </w:tcBorders>
          </w:tcPr>
          <w:p w:rsidR="00BD3FE9" w:rsidRPr="00DE525C" w:rsidRDefault="00BD3FE9" w:rsidP="00636E55">
            <w:pPr>
              <w:pStyle w:val="FinTableRight"/>
              <w:rPr>
                <w:lang w:eastAsia="en-AU"/>
              </w:rPr>
            </w:pPr>
          </w:p>
        </w:tc>
        <w:tc>
          <w:tcPr>
            <w:tcW w:w="1274" w:type="dxa"/>
            <w:tcBorders>
              <w:bottom w:val="single" w:sz="2" w:space="0" w:color="auto"/>
            </w:tcBorders>
          </w:tcPr>
          <w:p w:rsidR="00BD3FE9" w:rsidRPr="00DE525C" w:rsidRDefault="00BD3FE9" w:rsidP="00636E55">
            <w:pPr>
              <w:pStyle w:val="FinTableRight"/>
              <w:rPr>
                <w:lang w:eastAsia="en-AU"/>
              </w:rPr>
            </w:pPr>
          </w:p>
        </w:tc>
      </w:tr>
      <w:tr w:rsidR="00BD3FE9" w:rsidRPr="00DE525C" w:rsidTr="00A00C2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p>
        </w:tc>
        <w:tc>
          <w:tcPr>
            <w:tcW w:w="1062" w:type="dxa"/>
            <w:tcBorders>
              <w:top w:val="single" w:sz="2" w:space="0" w:color="auto"/>
            </w:tcBorders>
            <w:vAlign w:val="center"/>
          </w:tcPr>
          <w:p w:rsidR="00BD3FE9" w:rsidRPr="00DE525C" w:rsidRDefault="00BD3FE9" w:rsidP="00636E55">
            <w:pPr>
              <w:pStyle w:val="FinTableRight"/>
              <w:rPr>
                <w:lang w:eastAsia="en-AU"/>
              </w:rPr>
            </w:pPr>
          </w:p>
        </w:tc>
        <w:tc>
          <w:tcPr>
            <w:tcW w:w="1274"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Non</w:t>
            </w:r>
            <w:r w:rsidR="00DE525C">
              <w:rPr>
                <w:lang w:eastAsia="en-AU"/>
              </w:rPr>
              <w:noBreakHyphen/>
            </w:r>
            <w:r w:rsidRPr="00DE525C">
              <w:rPr>
                <w:lang w:eastAsia="en-AU"/>
              </w:rPr>
              <w:t>operating</w:t>
            </w:r>
          </w:p>
        </w:tc>
      </w:tr>
      <w:tr w:rsidR="00BD3FE9" w:rsidRPr="00DE525C" w:rsidTr="00A00C2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p>
        </w:tc>
        <w:tc>
          <w:tcPr>
            <w:tcW w:w="1062" w:type="dxa"/>
            <w:tcBorders>
              <w:top w:val="single" w:sz="2" w:space="0" w:color="auto"/>
            </w:tcBorders>
          </w:tcPr>
          <w:p w:rsidR="00BD3FE9" w:rsidRPr="00DE525C" w:rsidRDefault="00BD3FE9" w:rsidP="00636E55">
            <w:pPr>
              <w:pStyle w:val="FinTableRight"/>
              <w:rPr>
                <w:lang w:eastAsia="en-AU"/>
              </w:rPr>
            </w:pPr>
          </w:p>
        </w:tc>
        <w:tc>
          <w:tcPr>
            <w:tcW w:w="1274"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A00C2B">
        <w:tc>
          <w:tcPr>
            <w:tcW w:w="3612" w:type="dxa"/>
          </w:tcPr>
          <w:p w:rsidR="00BD3FE9" w:rsidRPr="00DE525C" w:rsidRDefault="00BD3FE9" w:rsidP="00522F4B">
            <w:pPr>
              <w:pStyle w:val="FinTableLeftBold"/>
              <w:keepNext/>
              <w:rPr>
                <w:lang w:eastAsia="en-AU"/>
              </w:rPr>
            </w:pPr>
            <w:r w:rsidRPr="00DE525C">
              <w:rPr>
                <w:lang w:eastAsia="en-AU"/>
              </w:rPr>
              <w:t>DEPARTMENT OF THE PRIME MINISTER AND CABINET FOR PAYMENT TO</w:t>
            </w:r>
          </w:p>
          <w:p w:rsidR="00BD3FE9" w:rsidRPr="00DE525C" w:rsidRDefault="00BD3FE9" w:rsidP="00522F4B">
            <w:pPr>
              <w:pStyle w:val="FinTableLeftBoldItalCACName"/>
              <w:keepLines/>
              <w:rPr>
                <w:lang w:eastAsia="en-AU"/>
              </w:rPr>
            </w:pPr>
            <w:r w:rsidRPr="00DE525C">
              <w:rPr>
                <w:lang w:eastAsia="en-AU"/>
              </w:rPr>
              <w:t>NATIONAL FILM AND SOUND ARCHIVE</w:t>
            </w:r>
          </w:p>
        </w:tc>
        <w:tc>
          <w:tcPr>
            <w:tcW w:w="1168" w:type="dxa"/>
          </w:tcPr>
          <w:p w:rsidR="00BD3FE9" w:rsidRPr="00DE525C" w:rsidRDefault="00BD3FE9" w:rsidP="00636E55">
            <w:pPr>
              <w:pStyle w:val="FinTableRight"/>
              <w:rPr>
                <w:lang w:eastAsia="en-AU"/>
              </w:rPr>
            </w:pPr>
          </w:p>
        </w:tc>
        <w:tc>
          <w:tcPr>
            <w:tcW w:w="1062" w:type="dxa"/>
          </w:tcPr>
          <w:p w:rsidR="00BD3FE9" w:rsidRPr="00DE525C" w:rsidRDefault="00BD3FE9" w:rsidP="00522F4B">
            <w:pPr>
              <w:pStyle w:val="FinTableRight"/>
              <w:keepNext/>
              <w:rPr>
                <w:lang w:eastAsia="en-AU"/>
              </w:rPr>
            </w:pPr>
          </w:p>
        </w:tc>
        <w:tc>
          <w:tcPr>
            <w:tcW w:w="1274" w:type="dxa"/>
            <w:vAlign w:val="bottom"/>
          </w:tcPr>
          <w:p w:rsidR="00BD3FE9" w:rsidRPr="00DE525C" w:rsidRDefault="00BD3FE9" w:rsidP="00522F4B">
            <w:pPr>
              <w:pStyle w:val="FinTableRight"/>
              <w:keepNext/>
              <w:rPr>
                <w:lang w:eastAsia="en-AU"/>
              </w:rPr>
            </w:pPr>
            <w:r w:rsidRPr="00DE525C">
              <w:rPr>
                <w:lang w:eastAsia="en-AU"/>
              </w:rPr>
              <w:t>766</w:t>
            </w:r>
          </w:p>
        </w:tc>
      </w:tr>
      <w:tr w:rsidR="00BD3FE9" w:rsidRPr="00DE525C" w:rsidTr="00A00C2B">
        <w:tc>
          <w:tcPr>
            <w:tcW w:w="3612" w:type="dxa"/>
            <w:tcBorders>
              <w:bottom w:val="single" w:sz="2" w:space="0" w:color="auto"/>
            </w:tcBorders>
          </w:tcPr>
          <w:p w:rsidR="00BD3FE9" w:rsidRPr="00DE525C" w:rsidRDefault="00BD3FE9" w:rsidP="00522F4B">
            <w:pPr>
              <w:pStyle w:val="FinTableRight"/>
              <w:keepLines/>
              <w:rPr>
                <w:lang w:eastAsia="en-AU"/>
              </w:rPr>
            </w:pPr>
          </w:p>
        </w:tc>
        <w:tc>
          <w:tcPr>
            <w:tcW w:w="1168" w:type="dxa"/>
            <w:tcBorders>
              <w:bottom w:val="single" w:sz="2" w:space="0" w:color="auto"/>
            </w:tcBorders>
          </w:tcPr>
          <w:p w:rsidR="00BD3FE9" w:rsidRPr="00DE525C" w:rsidRDefault="00BD3FE9" w:rsidP="00522F4B">
            <w:pPr>
              <w:pStyle w:val="FinTableRight"/>
              <w:keepLines/>
              <w:rPr>
                <w:lang w:eastAsia="en-AU"/>
              </w:rPr>
            </w:pPr>
          </w:p>
        </w:tc>
        <w:tc>
          <w:tcPr>
            <w:tcW w:w="1062" w:type="dxa"/>
            <w:tcBorders>
              <w:bottom w:val="single" w:sz="2" w:space="0" w:color="auto"/>
            </w:tcBorders>
          </w:tcPr>
          <w:p w:rsidR="00BD3FE9" w:rsidRPr="00DE525C" w:rsidRDefault="00BD3FE9" w:rsidP="00522F4B">
            <w:pPr>
              <w:pStyle w:val="FinTableRight"/>
              <w:keepLines/>
              <w:rPr>
                <w:lang w:eastAsia="en-AU"/>
              </w:rPr>
            </w:pPr>
          </w:p>
        </w:tc>
        <w:tc>
          <w:tcPr>
            <w:tcW w:w="1274"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712</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062"/>
        <w:gridCol w:w="1274"/>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Prime Minister and Cabinet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A00C2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062" w:type="dxa"/>
            <w:tcBorders>
              <w:bottom w:val="single" w:sz="2" w:space="0" w:color="auto"/>
            </w:tcBorders>
          </w:tcPr>
          <w:p w:rsidR="00BD3FE9" w:rsidRPr="00DE525C" w:rsidRDefault="00BD3FE9" w:rsidP="00636E55">
            <w:pPr>
              <w:pStyle w:val="FinTableRight"/>
              <w:rPr>
                <w:lang w:eastAsia="en-AU"/>
              </w:rPr>
            </w:pPr>
          </w:p>
        </w:tc>
        <w:tc>
          <w:tcPr>
            <w:tcW w:w="1274" w:type="dxa"/>
            <w:tcBorders>
              <w:bottom w:val="single" w:sz="2" w:space="0" w:color="auto"/>
            </w:tcBorders>
          </w:tcPr>
          <w:p w:rsidR="00BD3FE9" w:rsidRPr="00DE525C" w:rsidRDefault="00BD3FE9" w:rsidP="00636E55">
            <w:pPr>
              <w:pStyle w:val="FinTableRight"/>
              <w:rPr>
                <w:lang w:eastAsia="en-AU"/>
              </w:rPr>
            </w:pPr>
          </w:p>
        </w:tc>
      </w:tr>
      <w:tr w:rsidR="00BD3FE9" w:rsidRPr="00DE525C" w:rsidTr="00A00C2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p>
        </w:tc>
        <w:tc>
          <w:tcPr>
            <w:tcW w:w="1062" w:type="dxa"/>
            <w:tcBorders>
              <w:top w:val="single" w:sz="2" w:space="0" w:color="auto"/>
            </w:tcBorders>
            <w:vAlign w:val="center"/>
          </w:tcPr>
          <w:p w:rsidR="00BD3FE9" w:rsidRPr="00DE525C" w:rsidRDefault="00BD3FE9" w:rsidP="00636E55">
            <w:pPr>
              <w:pStyle w:val="FinTableRight"/>
              <w:rPr>
                <w:lang w:eastAsia="en-AU"/>
              </w:rPr>
            </w:pPr>
          </w:p>
        </w:tc>
        <w:tc>
          <w:tcPr>
            <w:tcW w:w="1274"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Non</w:t>
            </w:r>
            <w:r w:rsidR="00DE525C">
              <w:rPr>
                <w:lang w:eastAsia="en-AU"/>
              </w:rPr>
              <w:noBreakHyphen/>
            </w:r>
            <w:r w:rsidRPr="00DE525C">
              <w:rPr>
                <w:lang w:eastAsia="en-AU"/>
              </w:rPr>
              <w:t>operating</w:t>
            </w:r>
          </w:p>
        </w:tc>
      </w:tr>
      <w:tr w:rsidR="00BD3FE9" w:rsidRPr="00DE525C" w:rsidTr="00A00C2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p>
        </w:tc>
        <w:tc>
          <w:tcPr>
            <w:tcW w:w="1062" w:type="dxa"/>
            <w:tcBorders>
              <w:top w:val="single" w:sz="2" w:space="0" w:color="auto"/>
            </w:tcBorders>
          </w:tcPr>
          <w:p w:rsidR="00BD3FE9" w:rsidRPr="00DE525C" w:rsidRDefault="00BD3FE9" w:rsidP="00636E55">
            <w:pPr>
              <w:pStyle w:val="FinTableRight"/>
              <w:rPr>
                <w:lang w:eastAsia="en-AU"/>
              </w:rPr>
            </w:pPr>
          </w:p>
        </w:tc>
        <w:tc>
          <w:tcPr>
            <w:tcW w:w="1274"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A00C2B">
        <w:tc>
          <w:tcPr>
            <w:tcW w:w="3612" w:type="dxa"/>
          </w:tcPr>
          <w:p w:rsidR="00BD3FE9" w:rsidRPr="00DE525C" w:rsidRDefault="00BD3FE9" w:rsidP="00522F4B">
            <w:pPr>
              <w:pStyle w:val="FinTableLeftBold"/>
              <w:keepNext/>
              <w:rPr>
                <w:lang w:eastAsia="en-AU"/>
              </w:rPr>
            </w:pPr>
            <w:r w:rsidRPr="00DE525C">
              <w:rPr>
                <w:lang w:eastAsia="en-AU"/>
              </w:rPr>
              <w:t>DEPARTMENT OF THE PRIME MINISTER AND CABINET FOR PAYMENT TO</w:t>
            </w:r>
          </w:p>
          <w:p w:rsidR="00BD3FE9" w:rsidRPr="00DE525C" w:rsidRDefault="00BD3FE9" w:rsidP="00522F4B">
            <w:pPr>
              <w:pStyle w:val="FinTableLeftBoldItalCACName"/>
              <w:keepLines/>
              <w:rPr>
                <w:lang w:eastAsia="en-AU"/>
              </w:rPr>
            </w:pPr>
            <w:r w:rsidRPr="00DE525C">
              <w:rPr>
                <w:lang w:eastAsia="en-AU"/>
              </w:rPr>
              <w:t>NATIONAL GALLERY OF AUSTRALIA</w:t>
            </w:r>
          </w:p>
        </w:tc>
        <w:tc>
          <w:tcPr>
            <w:tcW w:w="1168" w:type="dxa"/>
          </w:tcPr>
          <w:p w:rsidR="00BD3FE9" w:rsidRPr="00DE525C" w:rsidRDefault="00BD3FE9" w:rsidP="00636E55">
            <w:pPr>
              <w:pStyle w:val="FinTableRight"/>
              <w:rPr>
                <w:lang w:eastAsia="en-AU"/>
              </w:rPr>
            </w:pPr>
          </w:p>
        </w:tc>
        <w:tc>
          <w:tcPr>
            <w:tcW w:w="1062" w:type="dxa"/>
          </w:tcPr>
          <w:p w:rsidR="00BD3FE9" w:rsidRPr="00DE525C" w:rsidRDefault="00BD3FE9" w:rsidP="00522F4B">
            <w:pPr>
              <w:pStyle w:val="FinTableRight"/>
              <w:keepNext/>
              <w:rPr>
                <w:lang w:eastAsia="en-AU"/>
              </w:rPr>
            </w:pPr>
          </w:p>
        </w:tc>
        <w:tc>
          <w:tcPr>
            <w:tcW w:w="1274" w:type="dxa"/>
            <w:vAlign w:val="bottom"/>
          </w:tcPr>
          <w:p w:rsidR="00BD3FE9" w:rsidRPr="00DE525C" w:rsidRDefault="00BD3FE9" w:rsidP="00522F4B">
            <w:pPr>
              <w:pStyle w:val="FinTableRight"/>
              <w:keepNext/>
              <w:rPr>
                <w:lang w:eastAsia="en-AU"/>
              </w:rPr>
            </w:pPr>
            <w:r w:rsidRPr="00DE525C">
              <w:rPr>
                <w:lang w:eastAsia="en-AU"/>
              </w:rPr>
              <w:t>16,219</w:t>
            </w:r>
          </w:p>
        </w:tc>
      </w:tr>
      <w:tr w:rsidR="00BD3FE9" w:rsidRPr="00DE525C" w:rsidTr="00A00C2B">
        <w:tc>
          <w:tcPr>
            <w:tcW w:w="3612" w:type="dxa"/>
            <w:tcBorders>
              <w:bottom w:val="single" w:sz="2" w:space="0" w:color="auto"/>
            </w:tcBorders>
          </w:tcPr>
          <w:p w:rsidR="00BD3FE9" w:rsidRPr="00DE525C" w:rsidRDefault="00BD3FE9" w:rsidP="00522F4B">
            <w:pPr>
              <w:pStyle w:val="FinTableRight"/>
              <w:keepLines/>
              <w:rPr>
                <w:lang w:eastAsia="en-AU"/>
              </w:rPr>
            </w:pPr>
          </w:p>
        </w:tc>
        <w:tc>
          <w:tcPr>
            <w:tcW w:w="1168" w:type="dxa"/>
            <w:tcBorders>
              <w:bottom w:val="single" w:sz="2" w:space="0" w:color="auto"/>
            </w:tcBorders>
          </w:tcPr>
          <w:p w:rsidR="00BD3FE9" w:rsidRPr="00DE525C" w:rsidRDefault="00BD3FE9" w:rsidP="00522F4B">
            <w:pPr>
              <w:pStyle w:val="FinTableRight"/>
              <w:keepLines/>
              <w:rPr>
                <w:lang w:eastAsia="en-AU"/>
              </w:rPr>
            </w:pPr>
          </w:p>
        </w:tc>
        <w:tc>
          <w:tcPr>
            <w:tcW w:w="1062" w:type="dxa"/>
            <w:tcBorders>
              <w:bottom w:val="single" w:sz="2" w:space="0" w:color="auto"/>
            </w:tcBorders>
          </w:tcPr>
          <w:p w:rsidR="00BD3FE9" w:rsidRPr="00DE525C" w:rsidRDefault="00BD3FE9" w:rsidP="00522F4B">
            <w:pPr>
              <w:pStyle w:val="FinTableRight"/>
              <w:keepLines/>
              <w:rPr>
                <w:lang w:eastAsia="en-AU"/>
              </w:rPr>
            </w:pPr>
          </w:p>
        </w:tc>
        <w:tc>
          <w:tcPr>
            <w:tcW w:w="1274"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17,775</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062"/>
        <w:gridCol w:w="1274"/>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Prime Minister and Cabinet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A00C2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062" w:type="dxa"/>
            <w:tcBorders>
              <w:bottom w:val="single" w:sz="2" w:space="0" w:color="auto"/>
            </w:tcBorders>
          </w:tcPr>
          <w:p w:rsidR="00BD3FE9" w:rsidRPr="00DE525C" w:rsidRDefault="00BD3FE9" w:rsidP="00636E55">
            <w:pPr>
              <w:pStyle w:val="FinTableRight"/>
              <w:rPr>
                <w:lang w:eastAsia="en-AU"/>
              </w:rPr>
            </w:pPr>
          </w:p>
        </w:tc>
        <w:tc>
          <w:tcPr>
            <w:tcW w:w="1274" w:type="dxa"/>
            <w:tcBorders>
              <w:bottom w:val="single" w:sz="2" w:space="0" w:color="auto"/>
            </w:tcBorders>
          </w:tcPr>
          <w:p w:rsidR="00BD3FE9" w:rsidRPr="00DE525C" w:rsidRDefault="00BD3FE9" w:rsidP="00636E55">
            <w:pPr>
              <w:pStyle w:val="FinTableRight"/>
              <w:rPr>
                <w:lang w:eastAsia="en-AU"/>
              </w:rPr>
            </w:pPr>
          </w:p>
        </w:tc>
      </w:tr>
      <w:tr w:rsidR="00BD3FE9" w:rsidRPr="00DE525C" w:rsidTr="00A00C2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p>
        </w:tc>
        <w:tc>
          <w:tcPr>
            <w:tcW w:w="1062" w:type="dxa"/>
            <w:tcBorders>
              <w:top w:val="single" w:sz="2" w:space="0" w:color="auto"/>
            </w:tcBorders>
            <w:vAlign w:val="center"/>
          </w:tcPr>
          <w:p w:rsidR="00BD3FE9" w:rsidRPr="00DE525C" w:rsidRDefault="00BD3FE9" w:rsidP="00636E55">
            <w:pPr>
              <w:pStyle w:val="FinTableRight"/>
              <w:rPr>
                <w:lang w:eastAsia="en-AU"/>
              </w:rPr>
            </w:pPr>
          </w:p>
        </w:tc>
        <w:tc>
          <w:tcPr>
            <w:tcW w:w="1274"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Non</w:t>
            </w:r>
            <w:r w:rsidR="00DE525C">
              <w:rPr>
                <w:lang w:eastAsia="en-AU"/>
              </w:rPr>
              <w:noBreakHyphen/>
            </w:r>
            <w:r w:rsidRPr="00DE525C">
              <w:rPr>
                <w:lang w:eastAsia="en-AU"/>
              </w:rPr>
              <w:t>operating</w:t>
            </w:r>
          </w:p>
        </w:tc>
      </w:tr>
      <w:tr w:rsidR="00BD3FE9" w:rsidRPr="00DE525C" w:rsidTr="00A00C2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p>
        </w:tc>
        <w:tc>
          <w:tcPr>
            <w:tcW w:w="1062" w:type="dxa"/>
            <w:tcBorders>
              <w:top w:val="single" w:sz="2" w:space="0" w:color="auto"/>
            </w:tcBorders>
          </w:tcPr>
          <w:p w:rsidR="00BD3FE9" w:rsidRPr="00DE525C" w:rsidRDefault="00BD3FE9" w:rsidP="00636E55">
            <w:pPr>
              <w:pStyle w:val="FinTableRight"/>
              <w:rPr>
                <w:lang w:eastAsia="en-AU"/>
              </w:rPr>
            </w:pPr>
          </w:p>
        </w:tc>
        <w:tc>
          <w:tcPr>
            <w:tcW w:w="1274"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A00C2B">
        <w:tc>
          <w:tcPr>
            <w:tcW w:w="3612" w:type="dxa"/>
          </w:tcPr>
          <w:p w:rsidR="00BD3FE9" w:rsidRPr="00DE525C" w:rsidRDefault="00BD3FE9" w:rsidP="00522F4B">
            <w:pPr>
              <w:pStyle w:val="FinTableLeftBold"/>
              <w:keepNext/>
              <w:rPr>
                <w:lang w:eastAsia="en-AU"/>
              </w:rPr>
            </w:pPr>
            <w:r w:rsidRPr="00DE525C">
              <w:rPr>
                <w:lang w:eastAsia="en-AU"/>
              </w:rPr>
              <w:t>DEPARTMENT OF THE PRIME MINISTER AND CABINET FOR PAYMENT TO</w:t>
            </w:r>
          </w:p>
          <w:p w:rsidR="00BD3FE9" w:rsidRPr="00DE525C" w:rsidRDefault="00BD3FE9" w:rsidP="00522F4B">
            <w:pPr>
              <w:pStyle w:val="FinTableLeftBoldItalCACName"/>
              <w:keepLines/>
              <w:rPr>
                <w:lang w:eastAsia="en-AU"/>
              </w:rPr>
            </w:pPr>
            <w:r w:rsidRPr="00DE525C">
              <w:rPr>
                <w:lang w:eastAsia="en-AU"/>
              </w:rPr>
              <w:t>NATIONAL LIBRARY OF AUSTRALIA</w:t>
            </w:r>
          </w:p>
        </w:tc>
        <w:tc>
          <w:tcPr>
            <w:tcW w:w="1168" w:type="dxa"/>
          </w:tcPr>
          <w:p w:rsidR="00BD3FE9" w:rsidRPr="00DE525C" w:rsidRDefault="00BD3FE9" w:rsidP="00636E55">
            <w:pPr>
              <w:pStyle w:val="FinTableRight"/>
              <w:rPr>
                <w:lang w:eastAsia="en-AU"/>
              </w:rPr>
            </w:pPr>
          </w:p>
        </w:tc>
        <w:tc>
          <w:tcPr>
            <w:tcW w:w="1062" w:type="dxa"/>
          </w:tcPr>
          <w:p w:rsidR="00BD3FE9" w:rsidRPr="00DE525C" w:rsidRDefault="00BD3FE9" w:rsidP="00522F4B">
            <w:pPr>
              <w:pStyle w:val="FinTableRight"/>
              <w:keepNext/>
              <w:rPr>
                <w:lang w:eastAsia="en-AU"/>
              </w:rPr>
            </w:pPr>
          </w:p>
        </w:tc>
        <w:tc>
          <w:tcPr>
            <w:tcW w:w="1274" w:type="dxa"/>
            <w:vAlign w:val="bottom"/>
          </w:tcPr>
          <w:p w:rsidR="00BD3FE9" w:rsidRPr="00DE525C" w:rsidRDefault="00017287" w:rsidP="00522F4B">
            <w:pPr>
              <w:pStyle w:val="FinTableRight"/>
              <w:keepNext/>
              <w:rPr>
                <w:lang w:eastAsia="en-AU"/>
              </w:rPr>
            </w:pPr>
            <w:r w:rsidRPr="00DE525C">
              <w:t>5,705</w:t>
            </w:r>
          </w:p>
        </w:tc>
      </w:tr>
      <w:tr w:rsidR="00BD3FE9" w:rsidRPr="00DE525C" w:rsidTr="00A00C2B">
        <w:tc>
          <w:tcPr>
            <w:tcW w:w="3612" w:type="dxa"/>
            <w:tcBorders>
              <w:bottom w:val="single" w:sz="2" w:space="0" w:color="auto"/>
            </w:tcBorders>
          </w:tcPr>
          <w:p w:rsidR="00BD3FE9" w:rsidRPr="00DE525C" w:rsidRDefault="00BD3FE9" w:rsidP="00522F4B">
            <w:pPr>
              <w:pStyle w:val="FinTableRight"/>
              <w:keepLines/>
              <w:rPr>
                <w:lang w:eastAsia="en-AU"/>
              </w:rPr>
            </w:pPr>
          </w:p>
        </w:tc>
        <w:tc>
          <w:tcPr>
            <w:tcW w:w="1168" w:type="dxa"/>
            <w:tcBorders>
              <w:bottom w:val="single" w:sz="2" w:space="0" w:color="auto"/>
            </w:tcBorders>
          </w:tcPr>
          <w:p w:rsidR="00BD3FE9" w:rsidRPr="00DE525C" w:rsidRDefault="00BD3FE9" w:rsidP="00522F4B">
            <w:pPr>
              <w:pStyle w:val="FinTableRight"/>
              <w:keepLines/>
              <w:rPr>
                <w:lang w:eastAsia="en-AU"/>
              </w:rPr>
            </w:pPr>
          </w:p>
        </w:tc>
        <w:tc>
          <w:tcPr>
            <w:tcW w:w="1062" w:type="dxa"/>
            <w:tcBorders>
              <w:bottom w:val="single" w:sz="2" w:space="0" w:color="auto"/>
            </w:tcBorders>
          </w:tcPr>
          <w:p w:rsidR="00BD3FE9" w:rsidRPr="00DE525C" w:rsidRDefault="00BD3FE9" w:rsidP="00522F4B">
            <w:pPr>
              <w:pStyle w:val="FinTableRight"/>
              <w:keepLines/>
              <w:rPr>
                <w:lang w:eastAsia="en-AU"/>
              </w:rPr>
            </w:pPr>
          </w:p>
        </w:tc>
        <w:tc>
          <w:tcPr>
            <w:tcW w:w="1274"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9,743</w:t>
            </w:r>
          </w:p>
        </w:tc>
      </w:tr>
    </w:tbl>
    <w:p w:rsidR="00C00EFC" w:rsidRPr="00DE525C" w:rsidRDefault="00C00EFC" w:rsidP="00C00EFC">
      <w:pPr>
        <w:pStyle w:val="notemargin"/>
      </w:pPr>
      <w:r w:rsidRPr="00DE525C">
        <w:t>Note 1:</w:t>
      </w:r>
      <w:r w:rsidRPr="00DE525C">
        <w:tab/>
        <w:t xml:space="preserve">The table has been amended by a determination under the </w:t>
      </w:r>
      <w:r w:rsidRPr="00DE525C">
        <w:rPr>
          <w:i/>
        </w:rPr>
        <w:t>Financial Management and Accountability Act 1997</w:t>
      </w:r>
      <w:r w:rsidRPr="00DE525C">
        <w:t>. That determination has amended only the actual appropriation items:</w:t>
      </w:r>
    </w:p>
    <w:p w:rsidR="00C00EFC" w:rsidRPr="00DE525C" w:rsidRDefault="00C00EFC" w:rsidP="00B55F8A">
      <w:pPr>
        <w:pStyle w:val="Notepara0"/>
        <w:jc w:val="left"/>
        <w:rPr>
          <w:sz w:val="18"/>
          <w:szCs w:val="18"/>
        </w:rPr>
      </w:pPr>
      <w:r w:rsidRPr="00DE525C">
        <w:rPr>
          <w:sz w:val="18"/>
          <w:szCs w:val="18"/>
        </w:rPr>
        <w:t>(a)</w:t>
      </w:r>
      <w:r w:rsidRPr="00DE525C">
        <w:rPr>
          <w:sz w:val="18"/>
          <w:szCs w:val="18"/>
        </w:rPr>
        <w:tab/>
        <w:t xml:space="preserve">for departmental items, the actual appropriation item is the “Total” amount in relation to an agency under the heading “Departmental”; </w:t>
      </w:r>
    </w:p>
    <w:p w:rsidR="00C00EFC" w:rsidRPr="00DE525C" w:rsidRDefault="00C00EFC" w:rsidP="00B55F8A">
      <w:pPr>
        <w:pStyle w:val="Notepara0"/>
        <w:jc w:val="left"/>
        <w:rPr>
          <w:sz w:val="18"/>
          <w:szCs w:val="18"/>
        </w:rPr>
      </w:pPr>
      <w:r w:rsidRPr="00DE525C">
        <w:rPr>
          <w:sz w:val="18"/>
          <w:szCs w:val="18"/>
        </w:rPr>
        <w:t>(b)</w:t>
      </w:r>
      <w:r w:rsidRPr="00DE525C">
        <w:rPr>
          <w:sz w:val="18"/>
          <w:szCs w:val="18"/>
        </w:rPr>
        <w:tab/>
        <w:t>for administered items, the actual appropriation item is the amount set out opposite an Outcome of an agency under the heading “Administered”; and</w:t>
      </w:r>
    </w:p>
    <w:p w:rsidR="00C00EFC" w:rsidRPr="00DE525C" w:rsidRDefault="00C00EFC" w:rsidP="00B55F8A">
      <w:pPr>
        <w:pStyle w:val="Notepara0"/>
        <w:jc w:val="left"/>
        <w:rPr>
          <w:sz w:val="18"/>
          <w:szCs w:val="18"/>
        </w:rPr>
      </w:pPr>
      <w:r w:rsidRPr="00DE525C">
        <w:rPr>
          <w:sz w:val="18"/>
          <w:szCs w:val="18"/>
        </w:rPr>
        <w:t>(c)</w:t>
      </w:r>
      <w:r w:rsidRPr="00DE525C">
        <w:rPr>
          <w:sz w:val="18"/>
          <w:szCs w:val="18"/>
        </w:rPr>
        <w:tab/>
        <w:t>for CAC Act body payment items, the actual appropriation is the amount set out under the heading “Non</w:t>
      </w:r>
      <w:r w:rsidR="00DE525C">
        <w:rPr>
          <w:sz w:val="18"/>
          <w:szCs w:val="18"/>
        </w:rPr>
        <w:noBreakHyphen/>
      </w:r>
      <w:r w:rsidRPr="00DE525C">
        <w:rPr>
          <w:sz w:val="18"/>
          <w:szCs w:val="18"/>
        </w:rPr>
        <w:t>operating”.</w:t>
      </w:r>
    </w:p>
    <w:p w:rsidR="00C00EFC" w:rsidRPr="00DE525C" w:rsidRDefault="00C00EFC" w:rsidP="00C00EFC">
      <w:pPr>
        <w:pStyle w:val="notemargin"/>
      </w:pPr>
      <w:r w:rsidRPr="00DE525C">
        <w:tab/>
        <w:t>No other amounts in the table have been amended.</w:t>
      </w:r>
    </w:p>
    <w:p w:rsidR="00C00EFC" w:rsidRPr="00DE525C" w:rsidRDefault="00C00EFC" w:rsidP="00C00EFC">
      <w:pPr>
        <w:pStyle w:val="notemargin"/>
      </w:pPr>
      <w:r w:rsidRPr="00DE525C">
        <w:t>Note 2:</w:t>
      </w:r>
      <w:r w:rsidRPr="00DE525C">
        <w:tab/>
      </w:r>
      <w:r w:rsidRPr="00DE525C">
        <w:rPr>
          <w:i/>
        </w:rPr>
        <w:t>Financial Management and Accountability Act 1997 Determination</w:t>
      </w:r>
      <w:r w:rsidR="00DE525C">
        <w:rPr>
          <w:i/>
        </w:rPr>
        <w:t> </w:t>
      </w:r>
      <w:r w:rsidRPr="00DE525C">
        <w:rPr>
          <w:i/>
        </w:rPr>
        <w:t>2012/03— Section</w:t>
      </w:r>
      <w:r w:rsidR="00DE525C">
        <w:rPr>
          <w:i/>
        </w:rPr>
        <w:t> </w:t>
      </w:r>
      <w:r w:rsidRPr="00DE525C">
        <w:rPr>
          <w:i/>
        </w:rPr>
        <w:t xml:space="preserve">32 (Transfer of Functions from </w:t>
      </w:r>
      <w:proofErr w:type="spellStart"/>
      <w:r w:rsidRPr="00DE525C">
        <w:rPr>
          <w:i/>
        </w:rPr>
        <w:t>DPMC</w:t>
      </w:r>
      <w:proofErr w:type="spellEnd"/>
      <w:r w:rsidRPr="00DE525C">
        <w:rPr>
          <w:i/>
        </w:rPr>
        <w:t xml:space="preserve"> to </w:t>
      </w:r>
      <w:proofErr w:type="spellStart"/>
      <w:r w:rsidRPr="00DE525C">
        <w:rPr>
          <w:i/>
        </w:rPr>
        <w:t>DRALGAS</w:t>
      </w:r>
      <w:proofErr w:type="spellEnd"/>
      <w:r w:rsidRPr="00DE525C">
        <w:rPr>
          <w:i/>
        </w:rPr>
        <w:t>)</w:t>
      </w:r>
      <w:r w:rsidRPr="00DE525C">
        <w:t xml:space="preserve"> amended the amount alongside “Department of the Prime Minister and Cabinet for Payment to National Library of Australia” to reflect the transfer of responsibility for the National Library of Australian from the Department of the Prime Minister and Cabinet to the Department of Regional Australia, Local Government, Arts, and Sport due to a change to the Administrative Arrangements Order with effect from 14 December 2011.</w:t>
      </w:r>
    </w:p>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062"/>
        <w:gridCol w:w="1274"/>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Prime Minister and Cabinet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A00C2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062" w:type="dxa"/>
            <w:tcBorders>
              <w:bottom w:val="single" w:sz="2" w:space="0" w:color="auto"/>
            </w:tcBorders>
          </w:tcPr>
          <w:p w:rsidR="00BD3FE9" w:rsidRPr="00DE525C" w:rsidRDefault="00BD3FE9" w:rsidP="00636E55">
            <w:pPr>
              <w:pStyle w:val="FinTableRight"/>
              <w:rPr>
                <w:lang w:eastAsia="en-AU"/>
              </w:rPr>
            </w:pPr>
          </w:p>
        </w:tc>
        <w:tc>
          <w:tcPr>
            <w:tcW w:w="1274" w:type="dxa"/>
            <w:tcBorders>
              <w:bottom w:val="single" w:sz="2" w:space="0" w:color="auto"/>
            </w:tcBorders>
          </w:tcPr>
          <w:p w:rsidR="00BD3FE9" w:rsidRPr="00DE525C" w:rsidRDefault="00BD3FE9" w:rsidP="00636E55">
            <w:pPr>
              <w:pStyle w:val="FinTableRight"/>
              <w:rPr>
                <w:lang w:eastAsia="en-AU"/>
              </w:rPr>
            </w:pPr>
          </w:p>
        </w:tc>
      </w:tr>
      <w:tr w:rsidR="00BD3FE9" w:rsidRPr="00DE525C" w:rsidTr="00A00C2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p>
        </w:tc>
        <w:tc>
          <w:tcPr>
            <w:tcW w:w="1062" w:type="dxa"/>
            <w:tcBorders>
              <w:top w:val="single" w:sz="2" w:space="0" w:color="auto"/>
            </w:tcBorders>
            <w:vAlign w:val="center"/>
          </w:tcPr>
          <w:p w:rsidR="00BD3FE9" w:rsidRPr="00DE525C" w:rsidRDefault="00BD3FE9" w:rsidP="00636E55">
            <w:pPr>
              <w:pStyle w:val="FinTableRight"/>
              <w:rPr>
                <w:lang w:eastAsia="en-AU"/>
              </w:rPr>
            </w:pPr>
          </w:p>
        </w:tc>
        <w:tc>
          <w:tcPr>
            <w:tcW w:w="1274"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Non</w:t>
            </w:r>
            <w:r w:rsidR="00DE525C">
              <w:rPr>
                <w:lang w:eastAsia="en-AU"/>
              </w:rPr>
              <w:noBreakHyphen/>
            </w:r>
            <w:r w:rsidRPr="00DE525C">
              <w:rPr>
                <w:lang w:eastAsia="en-AU"/>
              </w:rPr>
              <w:t>operating</w:t>
            </w:r>
          </w:p>
        </w:tc>
      </w:tr>
      <w:tr w:rsidR="00BD3FE9" w:rsidRPr="00DE525C" w:rsidTr="00A00C2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p>
        </w:tc>
        <w:tc>
          <w:tcPr>
            <w:tcW w:w="1062" w:type="dxa"/>
            <w:tcBorders>
              <w:top w:val="single" w:sz="2" w:space="0" w:color="auto"/>
            </w:tcBorders>
          </w:tcPr>
          <w:p w:rsidR="00BD3FE9" w:rsidRPr="00DE525C" w:rsidRDefault="00BD3FE9" w:rsidP="00636E55">
            <w:pPr>
              <w:pStyle w:val="FinTableRight"/>
              <w:rPr>
                <w:lang w:eastAsia="en-AU"/>
              </w:rPr>
            </w:pPr>
          </w:p>
        </w:tc>
        <w:tc>
          <w:tcPr>
            <w:tcW w:w="1274"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A00C2B">
        <w:tc>
          <w:tcPr>
            <w:tcW w:w="3612" w:type="dxa"/>
          </w:tcPr>
          <w:p w:rsidR="00BD3FE9" w:rsidRPr="00DE525C" w:rsidRDefault="00BD3FE9" w:rsidP="00522F4B">
            <w:pPr>
              <w:pStyle w:val="FinTableLeftBold"/>
              <w:keepNext/>
              <w:rPr>
                <w:lang w:eastAsia="en-AU"/>
              </w:rPr>
            </w:pPr>
            <w:r w:rsidRPr="00DE525C">
              <w:rPr>
                <w:lang w:eastAsia="en-AU"/>
              </w:rPr>
              <w:t>DEPARTMENT OF THE PRIME MINISTER AND CABINET FOR PAYMENT TO</w:t>
            </w:r>
          </w:p>
          <w:p w:rsidR="00BD3FE9" w:rsidRPr="00DE525C" w:rsidRDefault="00BD3FE9" w:rsidP="00522F4B">
            <w:pPr>
              <w:pStyle w:val="FinTableLeftBoldItalCACName"/>
              <w:keepLines/>
              <w:rPr>
                <w:lang w:eastAsia="en-AU"/>
              </w:rPr>
            </w:pPr>
            <w:r w:rsidRPr="00DE525C">
              <w:rPr>
                <w:lang w:eastAsia="en-AU"/>
              </w:rPr>
              <w:t>NATIONAL MUSEUM OF AUSTRALIA</w:t>
            </w:r>
          </w:p>
        </w:tc>
        <w:tc>
          <w:tcPr>
            <w:tcW w:w="1168" w:type="dxa"/>
          </w:tcPr>
          <w:p w:rsidR="00BD3FE9" w:rsidRPr="00DE525C" w:rsidRDefault="00BD3FE9" w:rsidP="00636E55">
            <w:pPr>
              <w:pStyle w:val="FinTableRight"/>
              <w:rPr>
                <w:lang w:eastAsia="en-AU"/>
              </w:rPr>
            </w:pPr>
          </w:p>
        </w:tc>
        <w:tc>
          <w:tcPr>
            <w:tcW w:w="1062" w:type="dxa"/>
          </w:tcPr>
          <w:p w:rsidR="00BD3FE9" w:rsidRPr="00DE525C" w:rsidRDefault="00BD3FE9" w:rsidP="00522F4B">
            <w:pPr>
              <w:pStyle w:val="FinTableRight"/>
              <w:keepNext/>
              <w:rPr>
                <w:lang w:eastAsia="en-AU"/>
              </w:rPr>
            </w:pPr>
          </w:p>
        </w:tc>
        <w:tc>
          <w:tcPr>
            <w:tcW w:w="1274" w:type="dxa"/>
            <w:vAlign w:val="bottom"/>
          </w:tcPr>
          <w:p w:rsidR="00BD3FE9" w:rsidRPr="00DE525C" w:rsidRDefault="00BD3FE9" w:rsidP="00522F4B">
            <w:pPr>
              <w:pStyle w:val="FinTableRight"/>
              <w:keepNext/>
              <w:rPr>
                <w:lang w:eastAsia="en-AU"/>
              </w:rPr>
            </w:pPr>
            <w:r w:rsidRPr="00DE525C">
              <w:rPr>
                <w:lang w:eastAsia="en-AU"/>
              </w:rPr>
              <w:t>1,924</w:t>
            </w:r>
          </w:p>
        </w:tc>
      </w:tr>
      <w:tr w:rsidR="00BD3FE9" w:rsidRPr="00DE525C" w:rsidTr="00A00C2B">
        <w:tc>
          <w:tcPr>
            <w:tcW w:w="3612" w:type="dxa"/>
            <w:tcBorders>
              <w:bottom w:val="single" w:sz="2" w:space="0" w:color="auto"/>
            </w:tcBorders>
          </w:tcPr>
          <w:p w:rsidR="00BD3FE9" w:rsidRPr="00DE525C" w:rsidRDefault="00BD3FE9" w:rsidP="00522F4B">
            <w:pPr>
              <w:pStyle w:val="FinTableRight"/>
              <w:keepLines/>
              <w:rPr>
                <w:lang w:eastAsia="en-AU"/>
              </w:rPr>
            </w:pPr>
          </w:p>
        </w:tc>
        <w:tc>
          <w:tcPr>
            <w:tcW w:w="1168" w:type="dxa"/>
            <w:tcBorders>
              <w:bottom w:val="single" w:sz="2" w:space="0" w:color="auto"/>
            </w:tcBorders>
          </w:tcPr>
          <w:p w:rsidR="00BD3FE9" w:rsidRPr="00DE525C" w:rsidRDefault="00BD3FE9" w:rsidP="00522F4B">
            <w:pPr>
              <w:pStyle w:val="FinTableRight"/>
              <w:keepLines/>
              <w:rPr>
                <w:lang w:eastAsia="en-AU"/>
              </w:rPr>
            </w:pPr>
          </w:p>
        </w:tc>
        <w:tc>
          <w:tcPr>
            <w:tcW w:w="1062" w:type="dxa"/>
            <w:tcBorders>
              <w:bottom w:val="single" w:sz="2" w:space="0" w:color="auto"/>
            </w:tcBorders>
          </w:tcPr>
          <w:p w:rsidR="00BD3FE9" w:rsidRPr="00DE525C" w:rsidRDefault="00BD3FE9" w:rsidP="00522F4B">
            <w:pPr>
              <w:pStyle w:val="FinTableRight"/>
              <w:keepLines/>
              <w:rPr>
                <w:lang w:eastAsia="en-AU"/>
              </w:rPr>
            </w:pPr>
          </w:p>
        </w:tc>
        <w:tc>
          <w:tcPr>
            <w:tcW w:w="1274"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1,887</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Prime Minister and Cabinet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r w:rsidRPr="00DE525C">
              <w:rPr>
                <w:lang w:eastAsia="en-AU"/>
              </w:rPr>
              <w:t>AUSTRALIAN NATIONAL AUDIT OFFICE</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DE525C" w:rsidP="00522F4B">
            <w:pPr>
              <w:pStyle w:val="FinTableRight"/>
              <w:keepNext/>
              <w:rPr>
                <w:lang w:eastAsia="en-AU"/>
              </w:rPr>
            </w:pPr>
            <w:r>
              <w:rPr>
                <w:lang w:eastAsia="en-AU"/>
              </w:rPr>
              <w:noBreakHyphen/>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650</w:t>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Australian National Audit Office</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650</w:t>
            </w:r>
          </w:p>
        </w:tc>
      </w:tr>
    </w:tbl>
    <w:p w:rsidR="006C37D4" w:rsidRPr="00DE525C" w:rsidRDefault="006C37D4" w:rsidP="00DE38CC">
      <w:pPr>
        <w:pStyle w:val="PostTableSpacer"/>
      </w:pPr>
    </w:p>
    <w:p w:rsidR="006C37D4" w:rsidRPr="00DE525C" w:rsidRDefault="006C37D4" w:rsidP="006C37D4">
      <w:pPr>
        <w:pStyle w:val="PostTableSpacer"/>
      </w:pPr>
      <w:r w:rsidRPr="00DE525C">
        <w:br w:type="page"/>
      </w:r>
    </w:p>
    <w:tbl>
      <w:tblPr>
        <w:tblpPr w:leftFromText="180" w:rightFromText="180" w:vertAnchor="text" w:horzAnchor="margin" w:tblpXSpec="center" w:tblpY="236"/>
        <w:tblW w:w="7116" w:type="dxa"/>
        <w:tblLayout w:type="fixed"/>
        <w:tblCellMar>
          <w:left w:w="30" w:type="dxa"/>
          <w:right w:w="30" w:type="dxa"/>
        </w:tblCellMar>
        <w:tblLook w:val="0000" w:firstRow="0" w:lastRow="0" w:firstColumn="0" w:lastColumn="0" w:noHBand="0" w:noVBand="0"/>
      </w:tblPr>
      <w:tblGrid>
        <w:gridCol w:w="3606"/>
        <w:gridCol w:w="1166"/>
        <w:gridCol w:w="1166"/>
        <w:gridCol w:w="1178"/>
      </w:tblGrid>
      <w:tr w:rsidR="008E3260" w:rsidRPr="00DE525C" w:rsidTr="00CC0174">
        <w:trPr>
          <w:trHeight w:val="740"/>
          <w:tblHeader/>
        </w:trPr>
        <w:tc>
          <w:tcPr>
            <w:tcW w:w="3606" w:type="dxa"/>
            <w:tcBorders>
              <w:top w:val="single" w:sz="2" w:space="0" w:color="auto"/>
            </w:tcBorders>
          </w:tcPr>
          <w:p w:rsidR="008E3260" w:rsidRPr="00DE525C" w:rsidRDefault="008E3260" w:rsidP="00CC0174">
            <w:pPr>
              <w:pStyle w:val="FinTableRight"/>
              <w:rPr>
                <w:lang w:eastAsia="en-AU"/>
              </w:rPr>
            </w:pPr>
            <w:r w:rsidRPr="00DE525C">
              <w:rPr>
                <w:lang w:eastAsia="en-AU"/>
              </w:rPr>
              <w:lastRenderedPageBreak/>
              <w:br w:type="page"/>
            </w:r>
          </w:p>
        </w:tc>
        <w:tc>
          <w:tcPr>
            <w:tcW w:w="1166" w:type="dxa"/>
            <w:tcBorders>
              <w:top w:val="single" w:sz="2" w:space="0" w:color="auto"/>
            </w:tcBorders>
            <w:vAlign w:val="center"/>
          </w:tcPr>
          <w:p w:rsidR="008E3260" w:rsidRPr="00DE525C" w:rsidRDefault="008E3260" w:rsidP="00CC0174">
            <w:pPr>
              <w:pStyle w:val="FinTableRight"/>
              <w:rPr>
                <w:lang w:eastAsia="en-AU"/>
              </w:rPr>
            </w:pPr>
            <w:r w:rsidRPr="00DE525C">
              <w:rPr>
                <w:lang w:eastAsia="en-AU"/>
              </w:rPr>
              <w:t>Payments to</w:t>
            </w:r>
          </w:p>
          <w:p w:rsidR="008E3260" w:rsidRPr="00DE525C" w:rsidRDefault="008E3260" w:rsidP="00CC0174">
            <w:pPr>
              <w:pStyle w:val="FinTableRight"/>
              <w:rPr>
                <w:lang w:eastAsia="en-AU"/>
              </w:rPr>
            </w:pPr>
            <w:r w:rsidRPr="00DE525C">
              <w:rPr>
                <w:lang w:eastAsia="en-AU"/>
              </w:rPr>
              <w:t>States, ACT,</w:t>
            </w:r>
          </w:p>
          <w:p w:rsidR="008E3260" w:rsidRPr="00DE525C" w:rsidRDefault="008E3260" w:rsidP="00CC0174">
            <w:pPr>
              <w:pStyle w:val="FinTableRight"/>
              <w:rPr>
                <w:lang w:eastAsia="en-AU"/>
              </w:rPr>
            </w:pPr>
            <w:r w:rsidRPr="00DE525C">
              <w:rPr>
                <w:lang w:eastAsia="en-AU"/>
              </w:rPr>
              <w:t>NT and local</w:t>
            </w:r>
          </w:p>
          <w:p w:rsidR="008E3260" w:rsidRPr="00DE525C" w:rsidRDefault="008E3260" w:rsidP="00CC0174">
            <w:pPr>
              <w:pStyle w:val="FinTableRight"/>
              <w:rPr>
                <w:lang w:eastAsia="en-AU"/>
              </w:rPr>
            </w:pPr>
            <w:r w:rsidRPr="00DE525C">
              <w:rPr>
                <w:lang w:eastAsia="en-AU"/>
              </w:rPr>
              <w:t>government</w:t>
            </w:r>
          </w:p>
        </w:tc>
        <w:tc>
          <w:tcPr>
            <w:tcW w:w="1166" w:type="dxa"/>
            <w:tcBorders>
              <w:top w:val="single" w:sz="2" w:space="0" w:color="auto"/>
            </w:tcBorders>
            <w:vAlign w:val="center"/>
          </w:tcPr>
          <w:p w:rsidR="008E3260" w:rsidRPr="00DE525C" w:rsidRDefault="008E3260" w:rsidP="00CC0174">
            <w:pPr>
              <w:pStyle w:val="FinTableRight"/>
              <w:rPr>
                <w:lang w:eastAsia="en-AU"/>
              </w:rPr>
            </w:pPr>
          </w:p>
          <w:p w:rsidR="008E3260" w:rsidRPr="00DE525C" w:rsidRDefault="008E3260" w:rsidP="00CC0174">
            <w:pPr>
              <w:pStyle w:val="FinTableRight"/>
              <w:rPr>
                <w:lang w:eastAsia="en-AU"/>
              </w:rPr>
            </w:pPr>
            <w:r w:rsidRPr="00DE525C">
              <w:rPr>
                <w:lang w:eastAsia="en-AU"/>
              </w:rPr>
              <w:t>New</w:t>
            </w:r>
          </w:p>
          <w:p w:rsidR="008E3260" w:rsidRPr="00DE525C" w:rsidRDefault="008E3260" w:rsidP="00CC0174">
            <w:pPr>
              <w:pStyle w:val="FinTableRight"/>
              <w:rPr>
                <w:lang w:eastAsia="en-AU"/>
              </w:rPr>
            </w:pPr>
            <w:r w:rsidRPr="00DE525C">
              <w:rPr>
                <w:lang w:eastAsia="en-AU"/>
              </w:rPr>
              <w:t>Administered</w:t>
            </w:r>
          </w:p>
          <w:p w:rsidR="008E3260" w:rsidRPr="00DE525C" w:rsidRDefault="008E3260" w:rsidP="00CC0174">
            <w:pPr>
              <w:pStyle w:val="FinTableRight"/>
              <w:rPr>
                <w:lang w:eastAsia="en-AU"/>
              </w:rPr>
            </w:pPr>
            <w:r w:rsidRPr="00DE525C">
              <w:rPr>
                <w:lang w:eastAsia="en-AU"/>
              </w:rPr>
              <w:t>Outcomes</w:t>
            </w:r>
          </w:p>
        </w:tc>
        <w:tc>
          <w:tcPr>
            <w:tcW w:w="1178" w:type="dxa"/>
            <w:tcBorders>
              <w:top w:val="single" w:sz="2" w:space="0" w:color="auto"/>
            </w:tcBorders>
            <w:vAlign w:val="center"/>
          </w:tcPr>
          <w:p w:rsidR="008E3260" w:rsidRPr="00DE525C" w:rsidRDefault="008E3260" w:rsidP="00CC0174">
            <w:pPr>
              <w:pStyle w:val="FinTableRight"/>
              <w:rPr>
                <w:lang w:eastAsia="en-AU"/>
              </w:rPr>
            </w:pPr>
          </w:p>
          <w:p w:rsidR="008E3260" w:rsidRPr="00DE525C" w:rsidRDefault="008E3260" w:rsidP="00CC0174">
            <w:pPr>
              <w:pStyle w:val="FinTableRight"/>
              <w:rPr>
                <w:lang w:eastAsia="en-AU"/>
              </w:rPr>
            </w:pPr>
          </w:p>
          <w:p w:rsidR="008E3260" w:rsidRPr="00DE525C" w:rsidRDefault="008E3260" w:rsidP="00CC0174">
            <w:pPr>
              <w:pStyle w:val="FinTableRight"/>
              <w:rPr>
                <w:lang w:eastAsia="en-AU"/>
              </w:rPr>
            </w:pPr>
          </w:p>
          <w:p w:rsidR="008E3260" w:rsidRPr="00DE525C" w:rsidRDefault="008E3260" w:rsidP="00CC0174">
            <w:pPr>
              <w:pStyle w:val="FinTableRight"/>
              <w:rPr>
                <w:lang w:eastAsia="en-AU"/>
              </w:rPr>
            </w:pPr>
            <w:r w:rsidRPr="00DE525C">
              <w:rPr>
                <w:lang w:eastAsia="en-AU"/>
              </w:rPr>
              <w:t>Total</w:t>
            </w:r>
          </w:p>
        </w:tc>
      </w:tr>
      <w:tr w:rsidR="008E3260" w:rsidRPr="00DE525C" w:rsidTr="00CC0174">
        <w:trPr>
          <w:tblHeader/>
        </w:trPr>
        <w:tc>
          <w:tcPr>
            <w:tcW w:w="3606" w:type="dxa"/>
            <w:tcBorders>
              <w:top w:val="single" w:sz="2" w:space="0" w:color="auto"/>
            </w:tcBorders>
          </w:tcPr>
          <w:p w:rsidR="008E3260" w:rsidRPr="00DE525C" w:rsidRDefault="008E3260" w:rsidP="00CC0174">
            <w:pPr>
              <w:pStyle w:val="FinTableRight"/>
            </w:pPr>
          </w:p>
        </w:tc>
        <w:tc>
          <w:tcPr>
            <w:tcW w:w="1166" w:type="dxa"/>
            <w:tcBorders>
              <w:top w:val="single" w:sz="2" w:space="0" w:color="auto"/>
            </w:tcBorders>
          </w:tcPr>
          <w:p w:rsidR="008E3260" w:rsidRPr="00DE525C" w:rsidRDefault="008E3260" w:rsidP="00CC0174">
            <w:pPr>
              <w:pStyle w:val="FinTableRight"/>
            </w:pPr>
            <w:r w:rsidRPr="00DE525C">
              <w:t>$'000</w:t>
            </w:r>
          </w:p>
        </w:tc>
        <w:tc>
          <w:tcPr>
            <w:tcW w:w="1166" w:type="dxa"/>
            <w:tcBorders>
              <w:top w:val="single" w:sz="2" w:space="0" w:color="auto"/>
            </w:tcBorders>
          </w:tcPr>
          <w:p w:rsidR="008E3260" w:rsidRPr="00DE525C" w:rsidRDefault="008E3260" w:rsidP="00CC0174">
            <w:pPr>
              <w:pStyle w:val="FinTableRight"/>
            </w:pPr>
            <w:r w:rsidRPr="00DE525C">
              <w:t>$'000</w:t>
            </w:r>
          </w:p>
        </w:tc>
        <w:tc>
          <w:tcPr>
            <w:tcW w:w="1178" w:type="dxa"/>
            <w:tcBorders>
              <w:top w:val="single" w:sz="2" w:space="0" w:color="auto"/>
            </w:tcBorders>
          </w:tcPr>
          <w:p w:rsidR="008E3260" w:rsidRPr="00DE525C" w:rsidRDefault="008E3260" w:rsidP="00CC0174">
            <w:pPr>
              <w:pStyle w:val="FinTableRight"/>
            </w:pPr>
            <w:r w:rsidRPr="00DE525C">
              <w:t>$'000</w:t>
            </w:r>
          </w:p>
        </w:tc>
      </w:tr>
      <w:tr w:rsidR="008E3260" w:rsidRPr="00DE525C" w:rsidTr="00CC0174">
        <w:tc>
          <w:tcPr>
            <w:tcW w:w="3606" w:type="dxa"/>
          </w:tcPr>
          <w:p w:rsidR="008E3260" w:rsidRPr="00DE525C" w:rsidRDefault="008E3260" w:rsidP="00CC0174">
            <w:pPr>
              <w:pStyle w:val="FinTableLeftBold"/>
              <w:keepLines/>
            </w:pPr>
            <w:r w:rsidRPr="00DE525C">
              <w:rPr>
                <w:lang w:eastAsia="en-AU"/>
              </w:rPr>
              <w:t>NATIONAL MENTAL HEALTH COMMISSION</w:t>
            </w:r>
          </w:p>
        </w:tc>
        <w:tc>
          <w:tcPr>
            <w:tcW w:w="1166" w:type="dxa"/>
          </w:tcPr>
          <w:p w:rsidR="008E3260" w:rsidRPr="00DE525C" w:rsidRDefault="008E3260" w:rsidP="00CC0174">
            <w:pPr>
              <w:pStyle w:val="FinTableRight"/>
            </w:pPr>
          </w:p>
        </w:tc>
        <w:tc>
          <w:tcPr>
            <w:tcW w:w="1166" w:type="dxa"/>
          </w:tcPr>
          <w:p w:rsidR="008E3260" w:rsidRPr="00DE525C" w:rsidRDefault="008E3260" w:rsidP="00CC0174">
            <w:pPr>
              <w:pStyle w:val="FinTableRight"/>
              <w:keepNext/>
            </w:pPr>
          </w:p>
        </w:tc>
        <w:tc>
          <w:tcPr>
            <w:tcW w:w="1178" w:type="dxa"/>
            <w:vAlign w:val="bottom"/>
          </w:tcPr>
          <w:p w:rsidR="008E3260" w:rsidRPr="00DE525C" w:rsidRDefault="008E3260" w:rsidP="00CC0174">
            <w:pPr>
              <w:pStyle w:val="FinTableRight"/>
              <w:keepNext/>
            </w:pPr>
          </w:p>
        </w:tc>
      </w:tr>
      <w:tr w:rsidR="008E3260" w:rsidRPr="00DE525C" w:rsidTr="00CC0174">
        <w:tc>
          <w:tcPr>
            <w:tcW w:w="3606" w:type="dxa"/>
          </w:tcPr>
          <w:p w:rsidR="008E3260" w:rsidRPr="00DE525C" w:rsidRDefault="008E3260" w:rsidP="00CC0174">
            <w:pPr>
              <w:pStyle w:val="FinTableLeftBold"/>
              <w:keepNext/>
            </w:pPr>
            <w:r w:rsidRPr="00DE525C">
              <w:rPr>
                <w:lang w:eastAsia="en-AU"/>
              </w:rPr>
              <w:t>Operating</w:t>
            </w:r>
          </w:p>
        </w:tc>
        <w:tc>
          <w:tcPr>
            <w:tcW w:w="1166" w:type="dxa"/>
          </w:tcPr>
          <w:p w:rsidR="008E3260" w:rsidRPr="00DE525C" w:rsidRDefault="008E3260" w:rsidP="00CC0174">
            <w:pPr>
              <w:pStyle w:val="FinTableRight"/>
              <w:keepNext/>
            </w:pPr>
          </w:p>
        </w:tc>
        <w:tc>
          <w:tcPr>
            <w:tcW w:w="1166" w:type="dxa"/>
          </w:tcPr>
          <w:p w:rsidR="008E3260" w:rsidRPr="00DE525C" w:rsidRDefault="008E3260" w:rsidP="00CC0174">
            <w:pPr>
              <w:pStyle w:val="FinTableRight"/>
              <w:keepNext/>
            </w:pPr>
          </w:p>
        </w:tc>
        <w:tc>
          <w:tcPr>
            <w:tcW w:w="1178" w:type="dxa"/>
          </w:tcPr>
          <w:p w:rsidR="008E3260" w:rsidRPr="00DE525C" w:rsidRDefault="008E3260" w:rsidP="00CC0174">
            <w:pPr>
              <w:pStyle w:val="FinTableRight"/>
              <w:keepNext/>
            </w:pPr>
          </w:p>
        </w:tc>
      </w:tr>
      <w:tr w:rsidR="008E3260" w:rsidRPr="00DE525C" w:rsidTr="00CC0174">
        <w:tc>
          <w:tcPr>
            <w:tcW w:w="3606" w:type="dxa"/>
            <w:vMerge w:val="restart"/>
          </w:tcPr>
          <w:p w:rsidR="008E3260" w:rsidRPr="00DE525C" w:rsidRDefault="008E3260" w:rsidP="00CC0174">
            <w:pPr>
              <w:pStyle w:val="FinTableLeftBoldIndent"/>
              <w:keepNext/>
            </w:pPr>
            <w:r w:rsidRPr="00DE525C">
              <w:rPr>
                <w:lang w:eastAsia="en-AU"/>
              </w:rPr>
              <w:t xml:space="preserve">Outcome 1 </w:t>
            </w:r>
            <w:r w:rsidR="00DE525C">
              <w:rPr>
                <w:lang w:eastAsia="en-AU"/>
              </w:rPr>
              <w:noBreakHyphen/>
            </w:r>
            <w:r w:rsidRPr="00DE525C">
              <w:rPr>
                <w:lang w:eastAsia="en-AU"/>
              </w:rPr>
              <w:t xml:space="preserve"> </w:t>
            </w:r>
          </w:p>
          <w:p w:rsidR="008E3260" w:rsidRPr="00DE525C" w:rsidRDefault="008E3260" w:rsidP="00CC0174">
            <w:pPr>
              <w:pStyle w:val="FinTableLeftIndent"/>
              <w:keepNext/>
            </w:pPr>
            <w:r w:rsidRPr="00DE525C">
              <w:rPr>
                <w:lang w:eastAsia="en-AU"/>
              </w:rPr>
              <w:t>Provide expert advice to the Australian Government and cross</w:t>
            </w:r>
            <w:r w:rsidR="00DE525C">
              <w:rPr>
                <w:lang w:eastAsia="en-AU"/>
              </w:rPr>
              <w:noBreakHyphen/>
            </w:r>
            <w:r w:rsidRPr="00DE525C">
              <w:rPr>
                <w:lang w:eastAsia="en-AU"/>
              </w:rPr>
              <w:t>sectoral leadership on the policy, programs, services and systems that support mental health in Australia, including through administering the Annual National Report Card on Mental Health and Suicide Prevention, undertaking performance monitoring and reporting, and engaging consumers and carers</w:t>
            </w:r>
          </w:p>
        </w:tc>
        <w:tc>
          <w:tcPr>
            <w:tcW w:w="1166" w:type="dxa"/>
          </w:tcPr>
          <w:p w:rsidR="008E3260" w:rsidRPr="00DE525C" w:rsidRDefault="008E3260" w:rsidP="00CC0174">
            <w:pPr>
              <w:pStyle w:val="FinTableRight"/>
              <w:keepNext/>
            </w:pPr>
          </w:p>
        </w:tc>
        <w:tc>
          <w:tcPr>
            <w:tcW w:w="1166" w:type="dxa"/>
          </w:tcPr>
          <w:p w:rsidR="008E3260" w:rsidRPr="00DE525C" w:rsidRDefault="008E3260" w:rsidP="00CC0174">
            <w:pPr>
              <w:pStyle w:val="FinTableRight"/>
              <w:keepNext/>
            </w:pPr>
          </w:p>
        </w:tc>
        <w:tc>
          <w:tcPr>
            <w:tcW w:w="1178" w:type="dxa"/>
          </w:tcPr>
          <w:p w:rsidR="008E3260" w:rsidRPr="00DE525C" w:rsidRDefault="008E3260" w:rsidP="00CC0174">
            <w:pPr>
              <w:pStyle w:val="FinTableRight"/>
              <w:keepNext/>
            </w:pPr>
          </w:p>
        </w:tc>
      </w:tr>
      <w:tr w:rsidR="008E3260" w:rsidRPr="00DE525C" w:rsidTr="00CC0174">
        <w:tc>
          <w:tcPr>
            <w:tcW w:w="3606" w:type="dxa"/>
            <w:vMerge/>
          </w:tcPr>
          <w:p w:rsidR="008E3260" w:rsidRPr="00DE525C" w:rsidRDefault="008E3260" w:rsidP="00CC0174">
            <w:pPr>
              <w:pStyle w:val="FinTableLeftIndent"/>
              <w:keepNext/>
            </w:pPr>
          </w:p>
        </w:tc>
        <w:tc>
          <w:tcPr>
            <w:tcW w:w="1166" w:type="dxa"/>
          </w:tcPr>
          <w:p w:rsidR="008E3260" w:rsidRPr="00DE525C" w:rsidRDefault="00DE525C" w:rsidP="00CC0174">
            <w:pPr>
              <w:pStyle w:val="FinTableRight"/>
              <w:keepNext/>
            </w:pPr>
            <w:r>
              <w:noBreakHyphen/>
            </w:r>
          </w:p>
        </w:tc>
        <w:tc>
          <w:tcPr>
            <w:tcW w:w="1166" w:type="dxa"/>
          </w:tcPr>
          <w:p w:rsidR="008E3260" w:rsidRPr="00DE525C" w:rsidRDefault="00DE525C" w:rsidP="00CC0174">
            <w:pPr>
              <w:pStyle w:val="FinTableRight"/>
              <w:keepNext/>
            </w:pPr>
            <w:r>
              <w:noBreakHyphen/>
            </w:r>
          </w:p>
        </w:tc>
        <w:tc>
          <w:tcPr>
            <w:tcW w:w="1178" w:type="dxa"/>
          </w:tcPr>
          <w:p w:rsidR="008E3260" w:rsidRPr="00DE525C" w:rsidRDefault="00DE525C" w:rsidP="00CC0174">
            <w:pPr>
              <w:pStyle w:val="FinTableRight"/>
              <w:keepNext/>
            </w:pPr>
            <w:r>
              <w:noBreakHyphen/>
            </w:r>
          </w:p>
        </w:tc>
      </w:tr>
      <w:tr w:rsidR="008E3260" w:rsidRPr="00DE525C" w:rsidTr="00CC0174">
        <w:tc>
          <w:tcPr>
            <w:tcW w:w="3606" w:type="dxa"/>
            <w:vMerge/>
          </w:tcPr>
          <w:p w:rsidR="008E3260" w:rsidRPr="00DE525C" w:rsidRDefault="008E3260" w:rsidP="00CC0174">
            <w:pPr>
              <w:pStyle w:val="FinTableLeftIndent"/>
              <w:keepNext/>
            </w:pPr>
          </w:p>
        </w:tc>
        <w:tc>
          <w:tcPr>
            <w:tcW w:w="1166" w:type="dxa"/>
          </w:tcPr>
          <w:p w:rsidR="008E3260" w:rsidRPr="00DE525C" w:rsidRDefault="00DE525C" w:rsidP="00CC0174">
            <w:pPr>
              <w:pStyle w:val="FinTableRightItalic"/>
              <w:keepNext/>
            </w:pPr>
            <w:r>
              <w:noBreakHyphen/>
            </w:r>
          </w:p>
        </w:tc>
        <w:tc>
          <w:tcPr>
            <w:tcW w:w="1166" w:type="dxa"/>
          </w:tcPr>
          <w:p w:rsidR="008E3260" w:rsidRPr="00DE525C" w:rsidRDefault="00DE525C" w:rsidP="00CC0174">
            <w:pPr>
              <w:pStyle w:val="FinTableRightItalic"/>
              <w:keepNext/>
            </w:pPr>
            <w:r>
              <w:noBreakHyphen/>
            </w:r>
          </w:p>
        </w:tc>
        <w:tc>
          <w:tcPr>
            <w:tcW w:w="1178" w:type="dxa"/>
          </w:tcPr>
          <w:p w:rsidR="008E3260" w:rsidRPr="00DE525C" w:rsidRDefault="00DE525C" w:rsidP="00CC0174">
            <w:pPr>
              <w:pStyle w:val="FinTableRightItalic"/>
              <w:keepNext/>
            </w:pPr>
            <w:r>
              <w:noBreakHyphen/>
            </w:r>
          </w:p>
        </w:tc>
      </w:tr>
      <w:tr w:rsidR="008E3260" w:rsidRPr="00DE525C" w:rsidTr="00CC0174">
        <w:tc>
          <w:tcPr>
            <w:tcW w:w="3606" w:type="dxa"/>
          </w:tcPr>
          <w:p w:rsidR="008E3260" w:rsidRPr="00DE525C" w:rsidRDefault="008E3260" w:rsidP="00CC0174">
            <w:pPr>
              <w:pStyle w:val="FinTableSpacerRow"/>
            </w:pPr>
          </w:p>
        </w:tc>
        <w:tc>
          <w:tcPr>
            <w:tcW w:w="1166" w:type="dxa"/>
          </w:tcPr>
          <w:p w:rsidR="008E3260" w:rsidRPr="00DE525C" w:rsidRDefault="008E3260" w:rsidP="00CC0174">
            <w:pPr>
              <w:pStyle w:val="FinTableSpacerRow"/>
            </w:pPr>
          </w:p>
        </w:tc>
        <w:tc>
          <w:tcPr>
            <w:tcW w:w="1166" w:type="dxa"/>
          </w:tcPr>
          <w:p w:rsidR="008E3260" w:rsidRPr="00DE525C" w:rsidRDefault="008E3260" w:rsidP="00CC0174">
            <w:pPr>
              <w:pStyle w:val="FinTableSpacerRow"/>
            </w:pPr>
          </w:p>
        </w:tc>
        <w:tc>
          <w:tcPr>
            <w:tcW w:w="1178" w:type="dxa"/>
          </w:tcPr>
          <w:p w:rsidR="008E3260" w:rsidRPr="00DE525C" w:rsidRDefault="008E3260" w:rsidP="00CC0174">
            <w:pPr>
              <w:pStyle w:val="FinTableSpacerRow"/>
            </w:pPr>
          </w:p>
        </w:tc>
      </w:tr>
      <w:tr w:rsidR="008E3260" w:rsidRPr="00DE525C" w:rsidTr="00CC0174">
        <w:tc>
          <w:tcPr>
            <w:tcW w:w="3606" w:type="dxa"/>
          </w:tcPr>
          <w:p w:rsidR="008E3260" w:rsidRPr="00DE525C" w:rsidRDefault="008E3260" w:rsidP="00CC0174">
            <w:pPr>
              <w:pStyle w:val="FinTableLeftBold"/>
              <w:keepNext/>
            </w:pPr>
            <w:r w:rsidRPr="00DE525C">
              <w:t>Total: Operating</w:t>
            </w:r>
          </w:p>
        </w:tc>
        <w:tc>
          <w:tcPr>
            <w:tcW w:w="1166" w:type="dxa"/>
            <w:tcBorders>
              <w:top w:val="single" w:sz="2" w:space="0" w:color="auto"/>
            </w:tcBorders>
          </w:tcPr>
          <w:p w:rsidR="008E3260" w:rsidRPr="00DE525C" w:rsidRDefault="00DE525C" w:rsidP="00CC0174">
            <w:pPr>
              <w:pStyle w:val="FinTableRightBold"/>
              <w:keepNext/>
            </w:pPr>
            <w:r>
              <w:noBreakHyphen/>
            </w:r>
          </w:p>
        </w:tc>
        <w:tc>
          <w:tcPr>
            <w:tcW w:w="1166" w:type="dxa"/>
            <w:tcBorders>
              <w:top w:val="single" w:sz="2" w:space="0" w:color="auto"/>
            </w:tcBorders>
          </w:tcPr>
          <w:p w:rsidR="008E3260" w:rsidRPr="00DE525C" w:rsidRDefault="00DE525C" w:rsidP="00CC0174">
            <w:pPr>
              <w:pStyle w:val="FinTableRightBold"/>
              <w:keepNext/>
            </w:pPr>
            <w:r>
              <w:noBreakHyphen/>
            </w:r>
          </w:p>
        </w:tc>
        <w:tc>
          <w:tcPr>
            <w:tcW w:w="1178" w:type="dxa"/>
            <w:tcBorders>
              <w:top w:val="single" w:sz="2" w:space="0" w:color="auto"/>
            </w:tcBorders>
          </w:tcPr>
          <w:p w:rsidR="008E3260" w:rsidRPr="00DE525C" w:rsidRDefault="00DE525C" w:rsidP="00CC0174">
            <w:pPr>
              <w:pStyle w:val="FinTableRightBold"/>
              <w:keepNext/>
            </w:pPr>
            <w:r>
              <w:noBreakHyphen/>
            </w:r>
          </w:p>
        </w:tc>
      </w:tr>
      <w:tr w:rsidR="008E3260" w:rsidRPr="00DE525C" w:rsidTr="00CC0174">
        <w:tc>
          <w:tcPr>
            <w:tcW w:w="3606" w:type="dxa"/>
          </w:tcPr>
          <w:p w:rsidR="008E3260" w:rsidRPr="00DE525C" w:rsidRDefault="008E3260" w:rsidP="00CC0174">
            <w:pPr>
              <w:pStyle w:val="FinTableLeftBold"/>
              <w:keepLines/>
            </w:pPr>
          </w:p>
        </w:tc>
        <w:tc>
          <w:tcPr>
            <w:tcW w:w="1166" w:type="dxa"/>
            <w:tcBorders>
              <w:bottom w:val="single" w:sz="2" w:space="0" w:color="auto"/>
            </w:tcBorders>
          </w:tcPr>
          <w:p w:rsidR="008E3260" w:rsidRPr="00DE525C" w:rsidRDefault="00DE525C" w:rsidP="00CC0174">
            <w:pPr>
              <w:pStyle w:val="FinTableRightItalic"/>
              <w:keepLines/>
            </w:pPr>
            <w:r>
              <w:noBreakHyphen/>
            </w:r>
          </w:p>
        </w:tc>
        <w:tc>
          <w:tcPr>
            <w:tcW w:w="1166" w:type="dxa"/>
            <w:tcBorders>
              <w:bottom w:val="single" w:sz="2" w:space="0" w:color="auto"/>
            </w:tcBorders>
          </w:tcPr>
          <w:p w:rsidR="008E3260" w:rsidRPr="00DE525C" w:rsidRDefault="00DE525C" w:rsidP="00CC0174">
            <w:pPr>
              <w:pStyle w:val="FinTableRightItalic"/>
              <w:keepLines/>
            </w:pPr>
            <w:r>
              <w:noBreakHyphen/>
            </w:r>
          </w:p>
        </w:tc>
        <w:tc>
          <w:tcPr>
            <w:tcW w:w="1178" w:type="dxa"/>
            <w:tcBorders>
              <w:bottom w:val="single" w:sz="2" w:space="0" w:color="auto"/>
            </w:tcBorders>
          </w:tcPr>
          <w:p w:rsidR="008E3260" w:rsidRPr="00DE525C" w:rsidRDefault="00DE525C" w:rsidP="00CC0174">
            <w:pPr>
              <w:pStyle w:val="FinTableRightItalic"/>
              <w:keepLines/>
            </w:pPr>
            <w:r>
              <w:noBreakHyphen/>
            </w:r>
          </w:p>
        </w:tc>
      </w:tr>
      <w:tr w:rsidR="008E3260" w:rsidRPr="00DE525C" w:rsidTr="00CC0174">
        <w:tc>
          <w:tcPr>
            <w:tcW w:w="3606" w:type="dxa"/>
          </w:tcPr>
          <w:p w:rsidR="008E3260" w:rsidRPr="00DE525C" w:rsidRDefault="008E3260" w:rsidP="00CC0174">
            <w:pPr>
              <w:pStyle w:val="FinTableLeftBold"/>
              <w:keepNext/>
            </w:pPr>
            <w:r w:rsidRPr="00DE525C">
              <w:t>Non</w:t>
            </w:r>
            <w:r w:rsidR="00DE525C">
              <w:noBreakHyphen/>
            </w:r>
            <w:r w:rsidRPr="00DE525C">
              <w:t>operating</w:t>
            </w:r>
          </w:p>
        </w:tc>
        <w:tc>
          <w:tcPr>
            <w:tcW w:w="1166" w:type="dxa"/>
          </w:tcPr>
          <w:p w:rsidR="008E3260" w:rsidRPr="00DE525C" w:rsidRDefault="008E3260" w:rsidP="00CC0174">
            <w:pPr>
              <w:pStyle w:val="FinTableRight"/>
              <w:keepNext/>
            </w:pPr>
          </w:p>
        </w:tc>
        <w:tc>
          <w:tcPr>
            <w:tcW w:w="1166" w:type="dxa"/>
          </w:tcPr>
          <w:p w:rsidR="008E3260" w:rsidRPr="00DE525C" w:rsidRDefault="008E3260" w:rsidP="00CC0174">
            <w:pPr>
              <w:pStyle w:val="FinTableRight"/>
              <w:keepNext/>
            </w:pPr>
          </w:p>
        </w:tc>
        <w:tc>
          <w:tcPr>
            <w:tcW w:w="1178" w:type="dxa"/>
          </w:tcPr>
          <w:p w:rsidR="008E3260" w:rsidRPr="00DE525C" w:rsidRDefault="008E3260" w:rsidP="00CC0174">
            <w:pPr>
              <w:pStyle w:val="FinTableRight"/>
              <w:keepNext/>
            </w:pPr>
          </w:p>
        </w:tc>
      </w:tr>
      <w:tr w:rsidR="008E3260" w:rsidRPr="00DE525C" w:rsidTr="00CC0174">
        <w:tc>
          <w:tcPr>
            <w:tcW w:w="3606" w:type="dxa"/>
            <w:vMerge w:val="restart"/>
          </w:tcPr>
          <w:p w:rsidR="008E3260" w:rsidRPr="00DE525C" w:rsidRDefault="008E3260" w:rsidP="00CC0174">
            <w:pPr>
              <w:pStyle w:val="FinTableLeftIndent"/>
              <w:keepNext/>
              <w:rPr>
                <w:lang w:eastAsia="en-AU"/>
              </w:rPr>
            </w:pPr>
            <w:r w:rsidRPr="00DE525C">
              <w:rPr>
                <w:lang w:eastAsia="en-AU"/>
              </w:rPr>
              <w:t>Equity Injections</w:t>
            </w:r>
          </w:p>
        </w:tc>
        <w:tc>
          <w:tcPr>
            <w:tcW w:w="1166" w:type="dxa"/>
          </w:tcPr>
          <w:p w:rsidR="008E3260" w:rsidRPr="00DE525C" w:rsidRDefault="008E3260" w:rsidP="00CC0174">
            <w:pPr>
              <w:pStyle w:val="FinTableRight"/>
              <w:keepNext/>
            </w:pPr>
          </w:p>
        </w:tc>
        <w:tc>
          <w:tcPr>
            <w:tcW w:w="1166" w:type="dxa"/>
          </w:tcPr>
          <w:p w:rsidR="008E3260" w:rsidRPr="00DE525C" w:rsidRDefault="008E3260" w:rsidP="00CC0174">
            <w:pPr>
              <w:pStyle w:val="FinTableRight"/>
              <w:keepNext/>
            </w:pPr>
          </w:p>
        </w:tc>
        <w:tc>
          <w:tcPr>
            <w:tcW w:w="1178" w:type="dxa"/>
          </w:tcPr>
          <w:p w:rsidR="008E3260" w:rsidRPr="00DE525C" w:rsidRDefault="008E3260" w:rsidP="00CC0174">
            <w:pPr>
              <w:pStyle w:val="FinTableRight"/>
              <w:keepNext/>
            </w:pPr>
            <w:r w:rsidRPr="00DE525C">
              <w:t>171.722</w:t>
            </w:r>
          </w:p>
        </w:tc>
      </w:tr>
      <w:tr w:rsidR="008E3260" w:rsidRPr="00DE525C" w:rsidTr="00CC0174">
        <w:tc>
          <w:tcPr>
            <w:tcW w:w="3606" w:type="dxa"/>
            <w:vMerge/>
          </w:tcPr>
          <w:p w:rsidR="008E3260" w:rsidRPr="00DE525C" w:rsidRDefault="008E3260" w:rsidP="00CC0174">
            <w:pPr>
              <w:pStyle w:val="FinTableRight"/>
              <w:keepLines/>
            </w:pPr>
          </w:p>
        </w:tc>
        <w:tc>
          <w:tcPr>
            <w:tcW w:w="1166" w:type="dxa"/>
          </w:tcPr>
          <w:p w:rsidR="008E3260" w:rsidRPr="00DE525C" w:rsidRDefault="008E3260" w:rsidP="00CC0174">
            <w:pPr>
              <w:pStyle w:val="FinTableRight"/>
              <w:keepLines/>
            </w:pPr>
          </w:p>
        </w:tc>
        <w:tc>
          <w:tcPr>
            <w:tcW w:w="1166" w:type="dxa"/>
          </w:tcPr>
          <w:p w:rsidR="008E3260" w:rsidRPr="00DE525C" w:rsidRDefault="008E3260" w:rsidP="00CC0174">
            <w:pPr>
              <w:pStyle w:val="FinTableRight"/>
              <w:keepLines/>
            </w:pPr>
          </w:p>
        </w:tc>
        <w:tc>
          <w:tcPr>
            <w:tcW w:w="1178" w:type="dxa"/>
          </w:tcPr>
          <w:p w:rsidR="008E3260" w:rsidRPr="00DE525C" w:rsidRDefault="00DE525C" w:rsidP="00CC0174">
            <w:pPr>
              <w:pStyle w:val="FinTableRightItalic"/>
              <w:keepLines/>
            </w:pPr>
            <w:r>
              <w:noBreakHyphen/>
            </w:r>
          </w:p>
        </w:tc>
      </w:tr>
      <w:tr w:rsidR="008E3260" w:rsidRPr="00DE525C" w:rsidTr="00CC0174">
        <w:tc>
          <w:tcPr>
            <w:tcW w:w="3606" w:type="dxa"/>
          </w:tcPr>
          <w:p w:rsidR="008E3260" w:rsidRPr="00DE525C" w:rsidRDefault="008E3260" w:rsidP="00CC0174">
            <w:pPr>
              <w:pStyle w:val="FinTableLeftBold"/>
              <w:keepNext/>
            </w:pPr>
            <w:r w:rsidRPr="00DE525C">
              <w:t>Total: Non</w:t>
            </w:r>
            <w:r w:rsidR="00DE525C">
              <w:noBreakHyphen/>
            </w:r>
            <w:r w:rsidRPr="00DE525C">
              <w:t>operating</w:t>
            </w:r>
          </w:p>
        </w:tc>
        <w:tc>
          <w:tcPr>
            <w:tcW w:w="1166" w:type="dxa"/>
            <w:tcBorders>
              <w:top w:val="single" w:sz="2" w:space="0" w:color="auto"/>
            </w:tcBorders>
          </w:tcPr>
          <w:p w:rsidR="008E3260" w:rsidRPr="00DE525C" w:rsidRDefault="008E3260" w:rsidP="00CC0174">
            <w:pPr>
              <w:pStyle w:val="FinTableRight"/>
              <w:keepNext/>
            </w:pPr>
          </w:p>
        </w:tc>
        <w:tc>
          <w:tcPr>
            <w:tcW w:w="1166" w:type="dxa"/>
            <w:tcBorders>
              <w:top w:val="single" w:sz="2" w:space="0" w:color="auto"/>
            </w:tcBorders>
          </w:tcPr>
          <w:p w:rsidR="008E3260" w:rsidRPr="00DE525C" w:rsidRDefault="008E3260" w:rsidP="00CC0174">
            <w:pPr>
              <w:pStyle w:val="FinTableRight"/>
              <w:keepNext/>
            </w:pPr>
          </w:p>
        </w:tc>
        <w:tc>
          <w:tcPr>
            <w:tcW w:w="1178" w:type="dxa"/>
            <w:tcBorders>
              <w:top w:val="single" w:sz="2" w:space="0" w:color="auto"/>
            </w:tcBorders>
          </w:tcPr>
          <w:p w:rsidR="008E3260" w:rsidRPr="00DE525C" w:rsidRDefault="008E3260" w:rsidP="00CC0174">
            <w:pPr>
              <w:pStyle w:val="FinTableRightBold"/>
              <w:keepNext/>
            </w:pPr>
            <w:r w:rsidRPr="00DE525C">
              <w:t>171.722</w:t>
            </w:r>
          </w:p>
        </w:tc>
      </w:tr>
      <w:tr w:rsidR="008E3260" w:rsidRPr="00DE525C" w:rsidTr="00CC0174">
        <w:tc>
          <w:tcPr>
            <w:tcW w:w="3606" w:type="dxa"/>
          </w:tcPr>
          <w:p w:rsidR="008E3260" w:rsidRPr="00DE525C" w:rsidRDefault="008E3260" w:rsidP="00CC0174">
            <w:pPr>
              <w:pStyle w:val="FinTableLeftBold"/>
              <w:keepLines/>
            </w:pPr>
          </w:p>
        </w:tc>
        <w:tc>
          <w:tcPr>
            <w:tcW w:w="1166" w:type="dxa"/>
          </w:tcPr>
          <w:p w:rsidR="008E3260" w:rsidRPr="00DE525C" w:rsidRDefault="008E3260" w:rsidP="00CC0174">
            <w:pPr>
              <w:pStyle w:val="FinTableRightItalic"/>
              <w:keepLines/>
            </w:pPr>
          </w:p>
        </w:tc>
        <w:tc>
          <w:tcPr>
            <w:tcW w:w="1166" w:type="dxa"/>
          </w:tcPr>
          <w:p w:rsidR="008E3260" w:rsidRPr="00DE525C" w:rsidRDefault="008E3260" w:rsidP="00CC0174">
            <w:pPr>
              <w:pStyle w:val="FinTableRightItalic"/>
              <w:keepLines/>
            </w:pPr>
          </w:p>
        </w:tc>
        <w:tc>
          <w:tcPr>
            <w:tcW w:w="1178" w:type="dxa"/>
          </w:tcPr>
          <w:p w:rsidR="008E3260" w:rsidRPr="00DE525C" w:rsidRDefault="00DE525C" w:rsidP="00CC0174">
            <w:pPr>
              <w:pStyle w:val="FinTableRightItalic"/>
              <w:keepLines/>
            </w:pPr>
            <w:r>
              <w:noBreakHyphen/>
            </w:r>
          </w:p>
        </w:tc>
      </w:tr>
      <w:tr w:rsidR="008E3260" w:rsidRPr="00DE525C" w:rsidTr="00CC0174">
        <w:tc>
          <w:tcPr>
            <w:tcW w:w="3606" w:type="dxa"/>
            <w:vMerge w:val="restart"/>
            <w:tcBorders>
              <w:top w:val="single" w:sz="2" w:space="0" w:color="auto"/>
            </w:tcBorders>
          </w:tcPr>
          <w:p w:rsidR="008E3260" w:rsidRPr="00DE525C" w:rsidRDefault="008E3260" w:rsidP="00CC0174">
            <w:pPr>
              <w:pStyle w:val="FinTableLeftBoldHanging"/>
              <w:keepNext/>
              <w:keepLines/>
            </w:pPr>
            <w:r w:rsidRPr="00DE525C">
              <w:rPr>
                <w:lang w:eastAsia="en-AU"/>
              </w:rPr>
              <w:t>Total: National Mental Health Commission</w:t>
            </w:r>
          </w:p>
        </w:tc>
        <w:tc>
          <w:tcPr>
            <w:tcW w:w="1166" w:type="dxa"/>
            <w:tcBorders>
              <w:top w:val="single" w:sz="2" w:space="0" w:color="auto"/>
            </w:tcBorders>
          </w:tcPr>
          <w:p w:rsidR="008E3260" w:rsidRPr="00DE525C" w:rsidRDefault="00DE525C" w:rsidP="00CC0174">
            <w:pPr>
              <w:pStyle w:val="FinTableRightBold"/>
              <w:keepNext/>
            </w:pPr>
            <w:r>
              <w:noBreakHyphen/>
            </w:r>
          </w:p>
        </w:tc>
        <w:tc>
          <w:tcPr>
            <w:tcW w:w="1166" w:type="dxa"/>
            <w:tcBorders>
              <w:top w:val="single" w:sz="2" w:space="0" w:color="auto"/>
            </w:tcBorders>
          </w:tcPr>
          <w:p w:rsidR="008E3260" w:rsidRPr="00DE525C" w:rsidRDefault="00DE525C" w:rsidP="00CC0174">
            <w:pPr>
              <w:pStyle w:val="FinTableRightBold"/>
              <w:keepNext/>
            </w:pPr>
            <w:r>
              <w:noBreakHyphen/>
            </w:r>
          </w:p>
        </w:tc>
        <w:tc>
          <w:tcPr>
            <w:tcW w:w="1178" w:type="dxa"/>
            <w:tcBorders>
              <w:top w:val="single" w:sz="2" w:space="0" w:color="auto"/>
            </w:tcBorders>
          </w:tcPr>
          <w:p w:rsidR="008E3260" w:rsidRPr="00DE525C" w:rsidRDefault="008E3260" w:rsidP="00CC0174">
            <w:pPr>
              <w:pStyle w:val="FinTableRightBold"/>
              <w:keepNext/>
            </w:pPr>
            <w:r w:rsidRPr="00DE525C">
              <w:t>171.722</w:t>
            </w:r>
          </w:p>
        </w:tc>
      </w:tr>
      <w:tr w:rsidR="008E3260" w:rsidRPr="00DE525C" w:rsidTr="00CC0174">
        <w:tc>
          <w:tcPr>
            <w:tcW w:w="3606" w:type="dxa"/>
            <w:vMerge/>
            <w:tcBorders>
              <w:bottom w:val="single" w:sz="2" w:space="0" w:color="auto"/>
            </w:tcBorders>
          </w:tcPr>
          <w:p w:rsidR="008E3260" w:rsidRPr="00DE525C" w:rsidRDefault="008E3260" w:rsidP="00CC0174">
            <w:pPr>
              <w:pStyle w:val="FinTableLeftBoldHanging"/>
              <w:keepLines/>
            </w:pPr>
          </w:p>
        </w:tc>
        <w:tc>
          <w:tcPr>
            <w:tcW w:w="1166" w:type="dxa"/>
            <w:tcBorders>
              <w:bottom w:val="single" w:sz="2" w:space="0" w:color="auto"/>
            </w:tcBorders>
          </w:tcPr>
          <w:p w:rsidR="008E3260" w:rsidRPr="00DE525C" w:rsidRDefault="00DE525C" w:rsidP="00CC0174">
            <w:pPr>
              <w:pStyle w:val="FinTableRightItalic"/>
              <w:keepLines/>
            </w:pPr>
            <w:r>
              <w:noBreakHyphen/>
            </w:r>
          </w:p>
        </w:tc>
        <w:tc>
          <w:tcPr>
            <w:tcW w:w="1166" w:type="dxa"/>
            <w:tcBorders>
              <w:bottom w:val="single" w:sz="2" w:space="0" w:color="auto"/>
            </w:tcBorders>
          </w:tcPr>
          <w:p w:rsidR="008E3260" w:rsidRPr="00DE525C" w:rsidRDefault="00DE525C" w:rsidP="00CC0174">
            <w:pPr>
              <w:pStyle w:val="FinTableRightItalic"/>
              <w:keepLines/>
            </w:pPr>
            <w:r>
              <w:noBreakHyphen/>
            </w:r>
          </w:p>
        </w:tc>
        <w:tc>
          <w:tcPr>
            <w:tcW w:w="1178" w:type="dxa"/>
            <w:tcBorders>
              <w:bottom w:val="single" w:sz="2" w:space="0" w:color="auto"/>
            </w:tcBorders>
          </w:tcPr>
          <w:p w:rsidR="008E3260" w:rsidRPr="00DE525C" w:rsidRDefault="00DE525C" w:rsidP="00CC0174">
            <w:pPr>
              <w:pStyle w:val="FinTableRightItalic"/>
              <w:keepLines/>
            </w:pPr>
            <w:r>
              <w:noBreakHyphen/>
            </w:r>
          </w:p>
        </w:tc>
      </w:tr>
    </w:tbl>
    <w:p w:rsidR="006C37D4" w:rsidRPr="00DE525C" w:rsidRDefault="006C37D4" w:rsidP="008E3260">
      <w:pPr>
        <w:pStyle w:val="notemargin"/>
      </w:pPr>
    </w:p>
    <w:p w:rsidR="008E3260" w:rsidRPr="00DE525C" w:rsidRDefault="008E3260" w:rsidP="008E3260">
      <w:pPr>
        <w:pStyle w:val="notemargin"/>
      </w:pPr>
      <w:r w:rsidRPr="00DE525C">
        <w:t>Note 1:</w:t>
      </w:r>
      <w:r w:rsidRPr="00DE525C">
        <w:tab/>
      </w:r>
      <w:r w:rsidRPr="00DE525C">
        <w:rPr>
          <w:i/>
        </w:rPr>
        <w:t>Financial Management and Accountability Act 1997 Determination</w:t>
      </w:r>
      <w:r w:rsidR="00DE525C">
        <w:rPr>
          <w:i/>
        </w:rPr>
        <w:t> </w:t>
      </w:r>
      <w:r w:rsidRPr="00DE525C">
        <w:rPr>
          <w:i/>
        </w:rPr>
        <w:t>2012/08 – Section</w:t>
      </w:r>
      <w:r w:rsidR="00DE525C">
        <w:rPr>
          <w:i/>
        </w:rPr>
        <w:t> </w:t>
      </w:r>
      <w:r w:rsidRPr="00DE525C">
        <w:rPr>
          <w:i/>
        </w:rPr>
        <w:t xml:space="preserve">32 (Transfer of Functions from </w:t>
      </w:r>
      <w:r w:rsidRPr="00DE525C">
        <w:rPr>
          <w:i/>
          <w:noProof/>
        </w:rPr>
        <w:t>DPMC to NMHC)</w:t>
      </w:r>
      <w:r w:rsidRPr="00DE525C">
        <w:t xml:space="preserve"> added this table and the amount alongside “Equity Injections”, under the heading “Total”, to transfer amounts from the </w:t>
      </w:r>
      <w:r w:rsidRPr="00DE525C">
        <w:rPr>
          <w:noProof/>
        </w:rPr>
        <w:t>Department of Prime Minister and Cabinet.</w:t>
      </w:r>
    </w:p>
    <w:p w:rsidR="008E3260" w:rsidRPr="00DE525C" w:rsidRDefault="008E3260" w:rsidP="008E3260">
      <w:pPr>
        <w:pStyle w:val="notemargin"/>
      </w:pPr>
      <w:r w:rsidRPr="00DE525C">
        <w:tab/>
        <w:t>The National Mental Health Commission was established as an Executive Agency on 1</w:t>
      </w:r>
      <w:r w:rsidR="00DE525C">
        <w:t> </w:t>
      </w:r>
      <w:r w:rsidRPr="00DE525C">
        <w:t>January 2012. Responsibility for the National Mental Health function was then transferred to the National Mental Health Commission from the Department of the Prime Minister and Cabinet.</w:t>
      </w:r>
    </w:p>
    <w:p w:rsidR="008E3260" w:rsidRPr="00DE525C" w:rsidRDefault="008E3260"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Prime Minister and Cabinet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r w:rsidRPr="00DE525C">
              <w:rPr>
                <w:lang w:eastAsia="en-AU"/>
              </w:rPr>
              <w:t>OFFICE OF NATIONAL ASSESSMENTS</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DE525C" w:rsidP="00522F4B">
            <w:pPr>
              <w:pStyle w:val="FinTableRight"/>
              <w:keepNext/>
              <w:rPr>
                <w:lang w:eastAsia="en-AU"/>
              </w:rPr>
            </w:pPr>
            <w:r>
              <w:rPr>
                <w:lang w:eastAsia="en-AU"/>
              </w:rPr>
              <w:noBreakHyphen/>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2,797</w:t>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Office of National Assessments</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2,797</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Prime Minister and Cabinet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r w:rsidRPr="00DE525C">
              <w:rPr>
                <w:lang w:eastAsia="en-AU"/>
              </w:rPr>
              <w:t>OFFICE OF THE COMMONWEALTH OMBUDSMAN</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DE525C" w:rsidP="00522F4B">
            <w:pPr>
              <w:pStyle w:val="FinTableRight"/>
              <w:keepNext/>
              <w:rPr>
                <w:lang w:eastAsia="en-AU"/>
              </w:rPr>
            </w:pPr>
            <w:r>
              <w:rPr>
                <w:lang w:eastAsia="en-AU"/>
              </w:rPr>
              <w:noBreakHyphen/>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170</w:t>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Office of the Commonwealth Ombudsman</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170</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Prime Minister and Cabinet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r w:rsidRPr="00DE525C">
              <w:rPr>
                <w:lang w:eastAsia="en-AU"/>
              </w:rPr>
              <w:t>OFFICE OF THE OFFICIAL SECRETARY TO THE GOVERNOR</w:t>
            </w:r>
            <w:r w:rsidR="00DE525C">
              <w:rPr>
                <w:lang w:eastAsia="en-AU"/>
              </w:rPr>
              <w:noBreakHyphen/>
            </w:r>
            <w:r w:rsidRPr="00DE525C">
              <w:rPr>
                <w:lang w:eastAsia="en-AU"/>
              </w:rPr>
              <w:t>GENERAL</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r w:rsidRPr="00DE525C">
              <w:rPr>
                <w:lang w:eastAsia="en-AU"/>
              </w:rPr>
              <w:t>1,070</w:t>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3,237</w:t>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Office of the Official Secretary to the Governor</w:t>
            </w:r>
            <w:r w:rsidR="00DE525C">
              <w:rPr>
                <w:lang w:eastAsia="en-AU"/>
              </w:rPr>
              <w:noBreakHyphen/>
            </w:r>
            <w:r w:rsidRPr="00DE525C">
              <w:rPr>
                <w:lang w:eastAsia="en-AU"/>
              </w:rPr>
              <w:t>General</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1,070</w:t>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3,237</w:t>
            </w:r>
          </w:p>
        </w:tc>
      </w:tr>
    </w:tbl>
    <w:p w:rsidR="00BD3FE9" w:rsidRPr="00DE525C" w:rsidRDefault="00BD3FE9" w:rsidP="00BD3FE9">
      <w:pPr>
        <w:pStyle w:val="PostTableSpacer"/>
      </w:pPr>
    </w:p>
    <w:tbl>
      <w:tblPr>
        <w:tblW w:w="7260" w:type="dxa"/>
        <w:tblLayout w:type="fixed"/>
        <w:tblCellMar>
          <w:left w:w="30" w:type="dxa"/>
          <w:right w:w="30" w:type="dxa"/>
        </w:tblCellMar>
        <w:tblLook w:val="0000" w:firstRow="0" w:lastRow="0" w:firstColumn="0" w:lastColumn="0" w:noHBand="0" w:noVBand="0"/>
      </w:tblPr>
      <w:tblGrid>
        <w:gridCol w:w="7260"/>
      </w:tblGrid>
      <w:tr w:rsidR="00E9506C" w:rsidRPr="00DE525C" w:rsidTr="00202E8B">
        <w:trPr>
          <w:tblHeader/>
        </w:trPr>
        <w:tc>
          <w:tcPr>
            <w:tcW w:w="7260" w:type="dxa"/>
          </w:tcPr>
          <w:p w:rsidR="00E9506C" w:rsidRPr="00DE525C" w:rsidRDefault="00210173" w:rsidP="00D73F01">
            <w:pPr>
              <w:pStyle w:val="FinTableHeadingCenteredBold"/>
              <w:pageBreakBefore/>
              <w:ind w:right="769"/>
              <w:jc w:val="left"/>
            </w:pPr>
            <w:r w:rsidRPr="00DE525C">
              <w:rPr>
                <w:rFonts w:ascii="Times New Roman" w:hAnsi="Times New Roman"/>
                <w:b w:val="0"/>
                <w:i/>
                <w:caps w:val="0"/>
                <w:noProof/>
                <w:lang w:eastAsia="en-AU"/>
              </w:rPr>
              <w:lastRenderedPageBreak/>
              <w:drawing>
                <wp:inline distT="0" distB="0" distL="0" distR="0" wp14:anchorId="64440BDD" wp14:editId="2188092F">
                  <wp:extent cx="4848225" cy="4591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848225" cy="4591050"/>
                          </a:xfrm>
                          <a:prstGeom prst="rect">
                            <a:avLst/>
                          </a:prstGeom>
                          <a:noFill/>
                          <a:ln>
                            <a:noFill/>
                          </a:ln>
                        </pic:spPr>
                      </pic:pic>
                    </a:graphicData>
                  </a:graphic>
                </wp:inline>
              </w:drawing>
            </w:r>
          </w:p>
        </w:tc>
      </w:tr>
    </w:tbl>
    <w:p w:rsidR="00A50F8D" w:rsidRPr="00DE525C" w:rsidRDefault="00A50F8D" w:rsidP="00A50F8D">
      <w:pPr>
        <w:pStyle w:val="PostTableSpacer"/>
      </w:pPr>
    </w:p>
    <w:tbl>
      <w:tblPr>
        <w:tblW w:w="7116" w:type="dxa"/>
        <w:tblLayout w:type="fixed"/>
        <w:tblCellMar>
          <w:left w:w="30" w:type="dxa"/>
          <w:right w:w="30" w:type="dxa"/>
        </w:tblCellMar>
        <w:tblLook w:val="0000" w:firstRow="0" w:lastRow="0" w:firstColumn="0" w:lastColumn="0" w:noHBand="0" w:noVBand="0"/>
      </w:tblPr>
      <w:tblGrid>
        <w:gridCol w:w="3606"/>
        <w:gridCol w:w="1166"/>
        <w:gridCol w:w="1166"/>
        <w:gridCol w:w="1178"/>
      </w:tblGrid>
      <w:tr w:rsidR="00A50F8D" w:rsidRPr="00DE525C" w:rsidTr="00FA78DF">
        <w:trPr>
          <w:tblHeader/>
        </w:trPr>
        <w:tc>
          <w:tcPr>
            <w:tcW w:w="7116" w:type="dxa"/>
            <w:gridSpan w:val="4"/>
          </w:tcPr>
          <w:p w:rsidR="00A50F8D" w:rsidRPr="00DE525C" w:rsidRDefault="00A50F8D" w:rsidP="00FA78DF">
            <w:pPr>
              <w:pStyle w:val="FinTableHeadingCenteredBold"/>
              <w:pageBreakBefore/>
            </w:pPr>
            <w:r w:rsidRPr="00DE525C">
              <w:lastRenderedPageBreak/>
              <w:t>Regional Australia, Local Government, Arts and Sport PORTFOLIO</w:t>
            </w:r>
          </w:p>
          <w:p w:rsidR="00A50F8D" w:rsidRPr="00DE525C" w:rsidRDefault="00A50F8D" w:rsidP="00FA78DF">
            <w:pPr>
              <w:pStyle w:val="KeyLight"/>
            </w:pPr>
            <w:r w:rsidRPr="00DE525C">
              <w:t>Appropriation (plain figures)—2011</w:t>
            </w:r>
            <w:r w:rsidR="00DE525C">
              <w:noBreakHyphen/>
            </w:r>
            <w:r w:rsidRPr="00DE525C">
              <w:t>2012</w:t>
            </w:r>
          </w:p>
          <w:p w:rsidR="00A50F8D" w:rsidRPr="00DE525C" w:rsidRDefault="00A50F8D" w:rsidP="00FA78DF">
            <w:pPr>
              <w:pStyle w:val="KeyItalic"/>
            </w:pPr>
            <w:r w:rsidRPr="00DE525C">
              <w:t>Actual Available Appropriation (italic figures)—2010</w:t>
            </w:r>
            <w:r w:rsidR="00DE525C">
              <w:noBreakHyphen/>
            </w:r>
            <w:r w:rsidRPr="00DE525C">
              <w:t>2011</w:t>
            </w:r>
          </w:p>
        </w:tc>
      </w:tr>
      <w:tr w:rsidR="00A50F8D" w:rsidRPr="00DE525C" w:rsidTr="00FA78DF">
        <w:trPr>
          <w:tblHeader/>
        </w:trPr>
        <w:tc>
          <w:tcPr>
            <w:tcW w:w="3606" w:type="dxa"/>
            <w:tcBorders>
              <w:bottom w:val="single" w:sz="2" w:space="0" w:color="auto"/>
            </w:tcBorders>
          </w:tcPr>
          <w:p w:rsidR="00A50F8D" w:rsidRPr="00DE525C" w:rsidRDefault="00A50F8D" w:rsidP="00FA78DF">
            <w:pPr>
              <w:pStyle w:val="FinTableRight"/>
            </w:pPr>
          </w:p>
        </w:tc>
        <w:tc>
          <w:tcPr>
            <w:tcW w:w="1166" w:type="dxa"/>
            <w:tcBorders>
              <w:bottom w:val="single" w:sz="2" w:space="0" w:color="auto"/>
            </w:tcBorders>
          </w:tcPr>
          <w:p w:rsidR="00A50F8D" w:rsidRPr="00DE525C" w:rsidRDefault="00A50F8D" w:rsidP="00FA78DF">
            <w:pPr>
              <w:pStyle w:val="FinTableRight"/>
            </w:pPr>
          </w:p>
        </w:tc>
        <w:tc>
          <w:tcPr>
            <w:tcW w:w="1166" w:type="dxa"/>
            <w:tcBorders>
              <w:bottom w:val="single" w:sz="2" w:space="0" w:color="auto"/>
            </w:tcBorders>
          </w:tcPr>
          <w:p w:rsidR="00A50F8D" w:rsidRPr="00DE525C" w:rsidRDefault="00A50F8D" w:rsidP="00FA78DF">
            <w:pPr>
              <w:pStyle w:val="FinTableRight"/>
            </w:pPr>
          </w:p>
        </w:tc>
        <w:tc>
          <w:tcPr>
            <w:tcW w:w="1178" w:type="dxa"/>
            <w:tcBorders>
              <w:bottom w:val="single" w:sz="2" w:space="0" w:color="auto"/>
            </w:tcBorders>
          </w:tcPr>
          <w:p w:rsidR="00A50F8D" w:rsidRPr="00DE525C" w:rsidRDefault="00A50F8D" w:rsidP="00FA78DF">
            <w:pPr>
              <w:pStyle w:val="FinTableRight"/>
            </w:pPr>
          </w:p>
        </w:tc>
      </w:tr>
      <w:tr w:rsidR="00A50F8D" w:rsidRPr="00DE525C" w:rsidTr="00FA78DF">
        <w:trPr>
          <w:trHeight w:val="740"/>
          <w:tblHeader/>
        </w:trPr>
        <w:tc>
          <w:tcPr>
            <w:tcW w:w="3606" w:type="dxa"/>
            <w:tcBorders>
              <w:top w:val="single" w:sz="2" w:space="0" w:color="auto"/>
            </w:tcBorders>
          </w:tcPr>
          <w:p w:rsidR="00A50F8D" w:rsidRPr="00DE525C" w:rsidRDefault="00A50F8D" w:rsidP="00FA78DF">
            <w:pPr>
              <w:pStyle w:val="FinTableRight"/>
            </w:pPr>
          </w:p>
        </w:tc>
        <w:tc>
          <w:tcPr>
            <w:tcW w:w="1166" w:type="dxa"/>
            <w:tcBorders>
              <w:top w:val="single" w:sz="2" w:space="0" w:color="auto"/>
            </w:tcBorders>
            <w:vAlign w:val="center"/>
          </w:tcPr>
          <w:p w:rsidR="00A50F8D" w:rsidRPr="00DE525C" w:rsidRDefault="00A50F8D" w:rsidP="00FA78DF">
            <w:pPr>
              <w:pStyle w:val="FinTableRight"/>
            </w:pPr>
            <w:r w:rsidRPr="00DE525C">
              <w:t>Payments to</w:t>
            </w:r>
          </w:p>
          <w:p w:rsidR="00A50F8D" w:rsidRPr="00DE525C" w:rsidRDefault="00A50F8D" w:rsidP="00FA78DF">
            <w:pPr>
              <w:pStyle w:val="FinTableRight"/>
            </w:pPr>
            <w:r w:rsidRPr="00DE525C">
              <w:t>States, ACT,</w:t>
            </w:r>
          </w:p>
          <w:p w:rsidR="00A50F8D" w:rsidRPr="00DE525C" w:rsidRDefault="00A50F8D" w:rsidP="00FA78DF">
            <w:pPr>
              <w:pStyle w:val="FinTableRight"/>
            </w:pPr>
            <w:r w:rsidRPr="00DE525C">
              <w:t>NT and local</w:t>
            </w:r>
          </w:p>
          <w:p w:rsidR="00A50F8D" w:rsidRPr="00DE525C" w:rsidRDefault="00A50F8D" w:rsidP="00FA78DF">
            <w:pPr>
              <w:pStyle w:val="FinTableRight"/>
            </w:pPr>
            <w:r w:rsidRPr="00DE525C">
              <w:t>government</w:t>
            </w:r>
          </w:p>
        </w:tc>
        <w:tc>
          <w:tcPr>
            <w:tcW w:w="1166" w:type="dxa"/>
            <w:tcBorders>
              <w:top w:val="single" w:sz="2" w:space="0" w:color="auto"/>
            </w:tcBorders>
            <w:vAlign w:val="center"/>
          </w:tcPr>
          <w:p w:rsidR="00A50F8D" w:rsidRPr="00DE525C" w:rsidRDefault="00A50F8D" w:rsidP="00FA78DF">
            <w:pPr>
              <w:pStyle w:val="FinTableRight"/>
            </w:pPr>
          </w:p>
          <w:p w:rsidR="00A50F8D" w:rsidRPr="00DE525C" w:rsidRDefault="00A50F8D" w:rsidP="00FA78DF">
            <w:pPr>
              <w:pStyle w:val="FinTableRight"/>
            </w:pPr>
            <w:r w:rsidRPr="00DE525C">
              <w:t>New</w:t>
            </w:r>
          </w:p>
          <w:p w:rsidR="00A50F8D" w:rsidRPr="00DE525C" w:rsidRDefault="00A50F8D" w:rsidP="00FA78DF">
            <w:pPr>
              <w:pStyle w:val="FinTableRight"/>
            </w:pPr>
            <w:r w:rsidRPr="00DE525C">
              <w:t>Administered</w:t>
            </w:r>
          </w:p>
          <w:p w:rsidR="00A50F8D" w:rsidRPr="00DE525C" w:rsidRDefault="00A50F8D" w:rsidP="00FA78DF">
            <w:pPr>
              <w:pStyle w:val="FinTableRight"/>
            </w:pPr>
            <w:r w:rsidRPr="00DE525C">
              <w:t>Outcomes</w:t>
            </w:r>
          </w:p>
        </w:tc>
        <w:tc>
          <w:tcPr>
            <w:tcW w:w="1178" w:type="dxa"/>
            <w:tcBorders>
              <w:top w:val="single" w:sz="2" w:space="0" w:color="auto"/>
            </w:tcBorders>
            <w:vAlign w:val="center"/>
          </w:tcPr>
          <w:p w:rsidR="00A50F8D" w:rsidRPr="00DE525C" w:rsidRDefault="00A50F8D" w:rsidP="00FA78DF">
            <w:pPr>
              <w:pStyle w:val="FinTableRight"/>
            </w:pPr>
          </w:p>
          <w:p w:rsidR="00A50F8D" w:rsidRPr="00DE525C" w:rsidRDefault="00A50F8D" w:rsidP="00FA78DF">
            <w:pPr>
              <w:pStyle w:val="FinTableRight"/>
            </w:pPr>
          </w:p>
          <w:p w:rsidR="00A50F8D" w:rsidRPr="00DE525C" w:rsidRDefault="00A50F8D" w:rsidP="00FA78DF">
            <w:pPr>
              <w:pStyle w:val="FinTableRight"/>
            </w:pPr>
          </w:p>
          <w:p w:rsidR="00A50F8D" w:rsidRPr="00DE525C" w:rsidRDefault="00A50F8D" w:rsidP="00FA78DF">
            <w:pPr>
              <w:pStyle w:val="FinTableRight"/>
            </w:pPr>
            <w:r w:rsidRPr="00DE525C">
              <w:t>Total</w:t>
            </w:r>
          </w:p>
        </w:tc>
      </w:tr>
      <w:tr w:rsidR="00A50F8D" w:rsidRPr="00DE525C" w:rsidTr="00FA78DF">
        <w:trPr>
          <w:tblHeader/>
        </w:trPr>
        <w:tc>
          <w:tcPr>
            <w:tcW w:w="3606" w:type="dxa"/>
            <w:tcBorders>
              <w:top w:val="single" w:sz="2" w:space="0" w:color="auto"/>
            </w:tcBorders>
          </w:tcPr>
          <w:p w:rsidR="00A50F8D" w:rsidRPr="00DE525C" w:rsidRDefault="00A50F8D" w:rsidP="00FA78DF">
            <w:pPr>
              <w:pStyle w:val="FinTableRight"/>
            </w:pPr>
          </w:p>
        </w:tc>
        <w:tc>
          <w:tcPr>
            <w:tcW w:w="1166" w:type="dxa"/>
            <w:tcBorders>
              <w:top w:val="single" w:sz="2" w:space="0" w:color="auto"/>
            </w:tcBorders>
          </w:tcPr>
          <w:p w:rsidR="00A50F8D" w:rsidRPr="00DE525C" w:rsidRDefault="00A50F8D" w:rsidP="00FA78DF">
            <w:pPr>
              <w:pStyle w:val="FinTableRight"/>
            </w:pPr>
            <w:r w:rsidRPr="00DE525C">
              <w:t>$'000</w:t>
            </w:r>
          </w:p>
        </w:tc>
        <w:tc>
          <w:tcPr>
            <w:tcW w:w="1166" w:type="dxa"/>
            <w:tcBorders>
              <w:top w:val="single" w:sz="2" w:space="0" w:color="auto"/>
            </w:tcBorders>
          </w:tcPr>
          <w:p w:rsidR="00A50F8D" w:rsidRPr="00DE525C" w:rsidRDefault="00A50F8D" w:rsidP="00FA78DF">
            <w:pPr>
              <w:pStyle w:val="FinTableRight"/>
            </w:pPr>
            <w:r w:rsidRPr="00DE525C">
              <w:t>$'000</w:t>
            </w:r>
          </w:p>
        </w:tc>
        <w:tc>
          <w:tcPr>
            <w:tcW w:w="1178" w:type="dxa"/>
            <w:tcBorders>
              <w:top w:val="single" w:sz="2" w:space="0" w:color="auto"/>
            </w:tcBorders>
          </w:tcPr>
          <w:p w:rsidR="00A50F8D" w:rsidRPr="00DE525C" w:rsidRDefault="00A50F8D" w:rsidP="00FA78DF">
            <w:pPr>
              <w:pStyle w:val="FinTableRight"/>
            </w:pPr>
            <w:r w:rsidRPr="00DE525C">
              <w:t>$'000</w:t>
            </w:r>
          </w:p>
        </w:tc>
      </w:tr>
      <w:tr w:rsidR="00A50F8D" w:rsidRPr="00DE525C" w:rsidTr="00FA78DF">
        <w:tc>
          <w:tcPr>
            <w:tcW w:w="3606" w:type="dxa"/>
          </w:tcPr>
          <w:p w:rsidR="00A50F8D" w:rsidRPr="00DE525C" w:rsidRDefault="00A50F8D" w:rsidP="00FA78DF">
            <w:pPr>
              <w:pStyle w:val="FinTableLeftBold"/>
              <w:keepLines/>
            </w:pPr>
            <w:r w:rsidRPr="00DE525C">
              <w:t>DEPARTMENT OF REGIONAL AUSTRALIA, LOCAL GOVERNMENT, ARTS AND SPORT</w:t>
            </w:r>
          </w:p>
        </w:tc>
        <w:tc>
          <w:tcPr>
            <w:tcW w:w="1166" w:type="dxa"/>
          </w:tcPr>
          <w:p w:rsidR="00A50F8D" w:rsidRPr="00DE525C" w:rsidRDefault="00A50F8D" w:rsidP="00FA78DF">
            <w:pPr>
              <w:pStyle w:val="FinTableRight"/>
            </w:pPr>
          </w:p>
        </w:tc>
        <w:tc>
          <w:tcPr>
            <w:tcW w:w="1166" w:type="dxa"/>
          </w:tcPr>
          <w:p w:rsidR="00A50F8D" w:rsidRPr="00DE525C" w:rsidRDefault="00A50F8D" w:rsidP="00FA78DF">
            <w:pPr>
              <w:pStyle w:val="FinTableRight"/>
              <w:keepNext/>
            </w:pPr>
          </w:p>
        </w:tc>
        <w:tc>
          <w:tcPr>
            <w:tcW w:w="1178" w:type="dxa"/>
            <w:vAlign w:val="bottom"/>
          </w:tcPr>
          <w:p w:rsidR="00A50F8D" w:rsidRPr="00DE525C" w:rsidRDefault="00A50F8D" w:rsidP="00FA78DF">
            <w:pPr>
              <w:pStyle w:val="FinTableRight"/>
              <w:keepNext/>
            </w:pPr>
          </w:p>
        </w:tc>
      </w:tr>
      <w:tr w:rsidR="00A50F8D" w:rsidRPr="00DE525C" w:rsidTr="00FA78DF">
        <w:tc>
          <w:tcPr>
            <w:tcW w:w="3606" w:type="dxa"/>
          </w:tcPr>
          <w:p w:rsidR="00A50F8D" w:rsidRPr="00DE525C" w:rsidRDefault="00A50F8D" w:rsidP="00FA78DF">
            <w:pPr>
              <w:pStyle w:val="FinTableLeftBold"/>
              <w:keepNext/>
            </w:pPr>
            <w:r w:rsidRPr="00DE525C">
              <w:t>Operating</w:t>
            </w:r>
          </w:p>
        </w:tc>
        <w:tc>
          <w:tcPr>
            <w:tcW w:w="1166" w:type="dxa"/>
          </w:tcPr>
          <w:p w:rsidR="00A50F8D" w:rsidRPr="00DE525C" w:rsidRDefault="00A50F8D" w:rsidP="00FA78DF">
            <w:pPr>
              <w:pStyle w:val="FinTableRight"/>
              <w:keepNext/>
            </w:pPr>
          </w:p>
        </w:tc>
        <w:tc>
          <w:tcPr>
            <w:tcW w:w="1166" w:type="dxa"/>
          </w:tcPr>
          <w:p w:rsidR="00A50F8D" w:rsidRPr="00DE525C" w:rsidRDefault="00A50F8D" w:rsidP="00FA78DF">
            <w:pPr>
              <w:pStyle w:val="FinTableRight"/>
              <w:keepNext/>
            </w:pPr>
          </w:p>
        </w:tc>
        <w:tc>
          <w:tcPr>
            <w:tcW w:w="1178" w:type="dxa"/>
          </w:tcPr>
          <w:p w:rsidR="00A50F8D" w:rsidRPr="00DE525C" w:rsidRDefault="00A50F8D" w:rsidP="00FA78DF">
            <w:pPr>
              <w:pStyle w:val="FinTableRight"/>
              <w:keepNext/>
            </w:pPr>
          </w:p>
        </w:tc>
      </w:tr>
      <w:tr w:rsidR="00A50F8D" w:rsidRPr="00DE525C" w:rsidTr="00FA78DF">
        <w:tc>
          <w:tcPr>
            <w:tcW w:w="3606" w:type="dxa"/>
            <w:vMerge w:val="restart"/>
          </w:tcPr>
          <w:p w:rsidR="00A50F8D" w:rsidRPr="00DE525C" w:rsidRDefault="00A50F8D" w:rsidP="00FA78DF">
            <w:pPr>
              <w:pStyle w:val="FinTableLeftBoldIndent"/>
              <w:keepNext/>
            </w:pPr>
            <w:r w:rsidRPr="00DE525C">
              <w:t xml:space="preserve">Outcome 1 </w:t>
            </w:r>
            <w:r w:rsidR="00DE525C">
              <w:noBreakHyphen/>
            </w:r>
            <w:r w:rsidRPr="00DE525C">
              <w:t xml:space="preserve"> </w:t>
            </w:r>
          </w:p>
          <w:p w:rsidR="00A50F8D" w:rsidRPr="00DE525C" w:rsidRDefault="00A50F8D" w:rsidP="00FA78DF">
            <w:pPr>
              <w:pStyle w:val="FinTableLeftIndent"/>
              <w:keepNext/>
            </w:pPr>
            <w:r w:rsidRPr="00DE525C">
              <w:t>Coordinated community infrastructure and services in rural, regional and local government areas through financial assistance</w:t>
            </w:r>
          </w:p>
        </w:tc>
        <w:tc>
          <w:tcPr>
            <w:tcW w:w="1166" w:type="dxa"/>
          </w:tcPr>
          <w:p w:rsidR="00A50F8D" w:rsidRPr="00DE525C" w:rsidRDefault="00A50F8D" w:rsidP="00FA78DF">
            <w:pPr>
              <w:pStyle w:val="FinTableRight"/>
              <w:keepNext/>
            </w:pPr>
          </w:p>
        </w:tc>
        <w:tc>
          <w:tcPr>
            <w:tcW w:w="1166" w:type="dxa"/>
          </w:tcPr>
          <w:p w:rsidR="00A50F8D" w:rsidRPr="00DE525C" w:rsidRDefault="00A50F8D" w:rsidP="00FA78DF">
            <w:pPr>
              <w:pStyle w:val="FinTableRight"/>
              <w:keepNext/>
            </w:pPr>
          </w:p>
        </w:tc>
        <w:tc>
          <w:tcPr>
            <w:tcW w:w="1178" w:type="dxa"/>
          </w:tcPr>
          <w:p w:rsidR="00A50F8D" w:rsidRPr="00DE525C" w:rsidRDefault="00A50F8D" w:rsidP="00FA78DF">
            <w:pPr>
              <w:pStyle w:val="FinTableRight"/>
              <w:keepNext/>
            </w:pPr>
          </w:p>
        </w:tc>
      </w:tr>
      <w:tr w:rsidR="00A50F8D" w:rsidRPr="00DE525C" w:rsidTr="00FA78DF">
        <w:tc>
          <w:tcPr>
            <w:tcW w:w="3606" w:type="dxa"/>
            <w:vMerge/>
          </w:tcPr>
          <w:p w:rsidR="00A50F8D" w:rsidRPr="00DE525C" w:rsidRDefault="00A50F8D" w:rsidP="00FA78DF">
            <w:pPr>
              <w:pStyle w:val="FinTableLeftIndent"/>
              <w:keepNext/>
            </w:pPr>
          </w:p>
        </w:tc>
        <w:tc>
          <w:tcPr>
            <w:tcW w:w="1166" w:type="dxa"/>
          </w:tcPr>
          <w:p w:rsidR="00A50F8D" w:rsidRPr="00DE525C" w:rsidRDefault="00A50F8D" w:rsidP="00FA78DF">
            <w:pPr>
              <w:pStyle w:val="FinTableRight"/>
              <w:keepNext/>
            </w:pPr>
            <w:r w:rsidRPr="00DE525C">
              <w:t>56,249</w:t>
            </w:r>
          </w:p>
        </w:tc>
        <w:tc>
          <w:tcPr>
            <w:tcW w:w="1166" w:type="dxa"/>
          </w:tcPr>
          <w:p w:rsidR="00A50F8D" w:rsidRPr="00DE525C" w:rsidRDefault="00DE525C" w:rsidP="00FA78DF">
            <w:pPr>
              <w:pStyle w:val="FinTableRight"/>
              <w:keepNext/>
            </w:pPr>
            <w:r>
              <w:noBreakHyphen/>
            </w:r>
          </w:p>
        </w:tc>
        <w:tc>
          <w:tcPr>
            <w:tcW w:w="1178" w:type="dxa"/>
          </w:tcPr>
          <w:p w:rsidR="00A50F8D" w:rsidRPr="00DE525C" w:rsidRDefault="00A50F8D" w:rsidP="00FA78DF">
            <w:pPr>
              <w:pStyle w:val="FinTableRight"/>
              <w:keepNext/>
            </w:pPr>
            <w:r w:rsidRPr="00DE525C">
              <w:t>56,249</w:t>
            </w:r>
          </w:p>
        </w:tc>
      </w:tr>
      <w:tr w:rsidR="00A50F8D" w:rsidRPr="00DE525C" w:rsidTr="00FA78DF">
        <w:tc>
          <w:tcPr>
            <w:tcW w:w="3606" w:type="dxa"/>
            <w:vMerge/>
          </w:tcPr>
          <w:p w:rsidR="00A50F8D" w:rsidRPr="00DE525C" w:rsidRDefault="00A50F8D" w:rsidP="00FA78DF">
            <w:pPr>
              <w:pStyle w:val="FinTableLeftIndent"/>
              <w:keepNext/>
            </w:pPr>
          </w:p>
        </w:tc>
        <w:tc>
          <w:tcPr>
            <w:tcW w:w="1166" w:type="dxa"/>
          </w:tcPr>
          <w:p w:rsidR="00A50F8D" w:rsidRPr="00DE525C" w:rsidRDefault="00A50F8D" w:rsidP="00FA78DF">
            <w:pPr>
              <w:pStyle w:val="FinTableRightItalic"/>
              <w:keepNext/>
            </w:pPr>
            <w:r w:rsidRPr="00DE525C">
              <w:t>192,147</w:t>
            </w:r>
          </w:p>
        </w:tc>
        <w:tc>
          <w:tcPr>
            <w:tcW w:w="1166" w:type="dxa"/>
          </w:tcPr>
          <w:p w:rsidR="00A50F8D" w:rsidRPr="00DE525C" w:rsidRDefault="00DE525C" w:rsidP="00FA78DF">
            <w:pPr>
              <w:pStyle w:val="FinTableRightItalic"/>
              <w:keepNext/>
            </w:pPr>
            <w:r>
              <w:noBreakHyphen/>
            </w:r>
          </w:p>
        </w:tc>
        <w:tc>
          <w:tcPr>
            <w:tcW w:w="1178" w:type="dxa"/>
          </w:tcPr>
          <w:p w:rsidR="00A50F8D" w:rsidRPr="00DE525C" w:rsidRDefault="00A50F8D" w:rsidP="00FA78DF">
            <w:pPr>
              <w:pStyle w:val="FinTableRightItalic"/>
              <w:keepNext/>
            </w:pPr>
            <w:r w:rsidRPr="00DE525C">
              <w:t>192,147</w:t>
            </w:r>
          </w:p>
        </w:tc>
      </w:tr>
      <w:tr w:rsidR="00A50F8D" w:rsidRPr="00DE525C" w:rsidTr="00FA78DF">
        <w:tc>
          <w:tcPr>
            <w:tcW w:w="3606" w:type="dxa"/>
          </w:tcPr>
          <w:p w:rsidR="00A50F8D" w:rsidRPr="00DE525C" w:rsidRDefault="00A50F8D" w:rsidP="00FA78DF">
            <w:pPr>
              <w:pStyle w:val="FinTableSpacerRow"/>
            </w:pPr>
          </w:p>
        </w:tc>
        <w:tc>
          <w:tcPr>
            <w:tcW w:w="1166" w:type="dxa"/>
          </w:tcPr>
          <w:p w:rsidR="00A50F8D" w:rsidRPr="00DE525C" w:rsidRDefault="00A50F8D" w:rsidP="00FA78DF">
            <w:pPr>
              <w:pStyle w:val="FinTableSpacerRow"/>
            </w:pPr>
          </w:p>
        </w:tc>
        <w:tc>
          <w:tcPr>
            <w:tcW w:w="1166" w:type="dxa"/>
          </w:tcPr>
          <w:p w:rsidR="00A50F8D" w:rsidRPr="00DE525C" w:rsidRDefault="00A50F8D" w:rsidP="00FA78DF">
            <w:pPr>
              <w:pStyle w:val="FinTableSpacerRow"/>
            </w:pPr>
          </w:p>
        </w:tc>
        <w:tc>
          <w:tcPr>
            <w:tcW w:w="1178" w:type="dxa"/>
          </w:tcPr>
          <w:p w:rsidR="00A50F8D" w:rsidRPr="00DE525C" w:rsidRDefault="00A50F8D" w:rsidP="00FA78DF">
            <w:pPr>
              <w:pStyle w:val="FinTableSpacerRow"/>
            </w:pPr>
          </w:p>
        </w:tc>
      </w:tr>
      <w:tr w:rsidR="00A50F8D" w:rsidRPr="00DE525C" w:rsidTr="00FA78DF">
        <w:tc>
          <w:tcPr>
            <w:tcW w:w="3606" w:type="dxa"/>
          </w:tcPr>
          <w:p w:rsidR="00A50F8D" w:rsidRPr="00DE525C" w:rsidRDefault="00A50F8D" w:rsidP="00FA78DF">
            <w:pPr>
              <w:pStyle w:val="FinTableLeftBold"/>
              <w:keepNext/>
            </w:pPr>
            <w:r w:rsidRPr="00DE525C">
              <w:t>Total: Operating</w:t>
            </w:r>
          </w:p>
        </w:tc>
        <w:tc>
          <w:tcPr>
            <w:tcW w:w="1166" w:type="dxa"/>
            <w:tcBorders>
              <w:top w:val="single" w:sz="2" w:space="0" w:color="auto"/>
            </w:tcBorders>
          </w:tcPr>
          <w:p w:rsidR="00A50F8D" w:rsidRPr="00DE525C" w:rsidRDefault="00A50F8D" w:rsidP="00FA78DF">
            <w:pPr>
              <w:pStyle w:val="FinTableRightBold"/>
              <w:keepNext/>
            </w:pPr>
            <w:r w:rsidRPr="00DE525C">
              <w:t>56,249</w:t>
            </w:r>
          </w:p>
        </w:tc>
        <w:tc>
          <w:tcPr>
            <w:tcW w:w="1166" w:type="dxa"/>
            <w:tcBorders>
              <w:top w:val="single" w:sz="2" w:space="0" w:color="auto"/>
            </w:tcBorders>
          </w:tcPr>
          <w:p w:rsidR="00A50F8D" w:rsidRPr="00DE525C" w:rsidRDefault="00DE525C" w:rsidP="00FA78DF">
            <w:pPr>
              <w:pStyle w:val="FinTableRightBold"/>
              <w:keepNext/>
            </w:pPr>
            <w:r>
              <w:noBreakHyphen/>
            </w:r>
          </w:p>
        </w:tc>
        <w:tc>
          <w:tcPr>
            <w:tcW w:w="1178" w:type="dxa"/>
            <w:tcBorders>
              <w:top w:val="single" w:sz="2" w:space="0" w:color="auto"/>
            </w:tcBorders>
          </w:tcPr>
          <w:p w:rsidR="00A50F8D" w:rsidRPr="00DE525C" w:rsidRDefault="00A50F8D" w:rsidP="00FA78DF">
            <w:pPr>
              <w:pStyle w:val="FinTableRightBold"/>
              <w:keepNext/>
            </w:pPr>
            <w:r w:rsidRPr="00DE525C">
              <w:t>56,249</w:t>
            </w:r>
          </w:p>
        </w:tc>
      </w:tr>
      <w:tr w:rsidR="00A50F8D" w:rsidRPr="00DE525C" w:rsidTr="00FA78DF">
        <w:tc>
          <w:tcPr>
            <w:tcW w:w="3606" w:type="dxa"/>
          </w:tcPr>
          <w:p w:rsidR="00A50F8D" w:rsidRPr="00DE525C" w:rsidRDefault="00A50F8D" w:rsidP="00FA78DF">
            <w:pPr>
              <w:pStyle w:val="FinTableLeftBold"/>
              <w:keepLines/>
            </w:pPr>
          </w:p>
        </w:tc>
        <w:tc>
          <w:tcPr>
            <w:tcW w:w="1166" w:type="dxa"/>
            <w:tcBorders>
              <w:bottom w:val="single" w:sz="2" w:space="0" w:color="auto"/>
            </w:tcBorders>
          </w:tcPr>
          <w:p w:rsidR="00A50F8D" w:rsidRPr="00DE525C" w:rsidRDefault="00A50F8D" w:rsidP="00FA78DF">
            <w:pPr>
              <w:pStyle w:val="FinTableRightItalic"/>
              <w:keepLines/>
            </w:pPr>
            <w:r w:rsidRPr="00DE525C">
              <w:t>192,147</w:t>
            </w:r>
          </w:p>
        </w:tc>
        <w:tc>
          <w:tcPr>
            <w:tcW w:w="1166" w:type="dxa"/>
            <w:tcBorders>
              <w:bottom w:val="single" w:sz="2" w:space="0" w:color="auto"/>
            </w:tcBorders>
          </w:tcPr>
          <w:p w:rsidR="00A50F8D" w:rsidRPr="00DE525C" w:rsidRDefault="00DE525C" w:rsidP="00FA78DF">
            <w:pPr>
              <w:pStyle w:val="FinTableRightItalic"/>
              <w:keepLines/>
            </w:pPr>
            <w:r>
              <w:noBreakHyphen/>
            </w:r>
          </w:p>
        </w:tc>
        <w:tc>
          <w:tcPr>
            <w:tcW w:w="1178" w:type="dxa"/>
            <w:tcBorders>
              <w:bottom w:val="single" w:sz="2" w:space="0" w:color="auto"/>
            </w:tcBorders>
          </w:tcPr>
          <w:p w:rsidR="00A50F8D" w:rsidRPr="00DE525C" w:rsidRDefault="00A50F8D" w:rsidP="00FA78DF">
            <w:pPr>
              <w:pStyle w:val="FinTableRightItalic"/>
              <w:keepLines/>
            </w:pPr>
            <w:r w:rsidRPr="00DE525C">
              <w:t>192,147</w:t>
            </w:r>
          </w:p>
        </w:tc>
      </w:tr>
      <w:tr w:rsidR="00A50F8D" w:rsidRPr="00DE525C" w:rsidTr="00FA78DF">
        <w:tc>
          <w:tcPr>
            <w:tcW w:w="3606" w:type="dxa"/>
          </w:tcPr>
          <w:p w:rsidR="00A50F8D" w:rsidRPr="00DE525C" w:rsidRDefault="00A50F8D" w:rsidP="00FA78DF">
            <w:pPr>
              <w:pStyle w:val="FinTableLeftBold"/>
              <w:keepNext/>
            </w:pPr>
            <w:r w:rsidRPr="00DE525C">
              <w:t>Non</w:t>
            </w:r>
            <w:r w:rsidR="00DE525C">
              <w:noBreakHyphen/>
            </w:r>
            <w:r w:rsidRPr="00DE525C">
              <w:t>operating</w:t>
            </w:r>
          </w:p>
        </w:tc>
        <w:tc>
          <w:tcPr>
            <w:tcW w:w="1166" w:type="dxa"/>
          </w:tcPr>
          <w:p w:rsidR="00A50F8D" w:rsidRPr="00DE525C" w:rsidRDefault="00A50F8D" w:rsidP="00FA78DF">
            <w:pPr>
              <w:pStyle w:val="FinTableRight"/>
              <w:keepNext/>
            </w:pPr>
          </w:p>
        </w:tc>
        <w:tc>
          <w:tcPr>
            <w:tcW w:w="1166" w:type="dxa"/>
          </w:tcPr>
          <w:p w:rsidR="00A50F8D" w:rsidRPr="00DE525C" w:rsidRDefault="00A50F8D" w:rsidP="00FA78DF">
            <w:pPr>
              <w:pStyle w:val="FinTableRight"/>
              <w:keepNext/>
            </w:pPr>
          </w:p>
        </w:tc>
        <w:tc>
          <w:tcPr>
            <w:tcW w:w="1178" w:type="dxa"/>
          </w:tcPr>
          <w:p w:rsidR="00A50F8D" w:rsidRPr="00DE525C" w:rsidRDefault="00A50F8D" w:rsidP="00FA78DF">
            <w:pPr>
              <w:pStyle w:val="FinTableRight"/>
              <w:keepNext/>
            </w:pPr>
          </w:p>
        </w:tc>
      </w:tr>
      <w:tr w:rsidR="00A50F8D" w:rsidRPr="00DE525C" w:rsidTr="00FA78DF">
        <w:tc>
          <w:tcPr>
            <w:tcW w:w="3606" w:type="dxa"/>
            <w:vMerge w:val="restart"/>
          </w:tcPr>
          <w:p w:rsidR="00A50F8D" w:rsidRPr="00DE525C" w:rsidRDefault="00A50F8D" w:rsidP="00FA78DF">
            <w:pPr>
              <w:pStyle w:val="FinTableLeftIndent"/>
              <w:keepNext/>
            </w:pPr>
            <w:r w:rsidRPr="00DE525C">
              <w:t>Administered Assets and Liabilities</w:t>
            </w:r>
          </w:p>
        </w:tc>
        <w:tc>
          <w:tcPr>
            <w:tcW w:w="1166" w:type="dxa"/>
          </w:tcPr>
          <w:p w:rsidR="00A50F8D" w:rsidRPr="00DE525C" w:rsidRDefault="00A50F8D" w:rsidP="00FA78DF">
            <w:pPr>
              <w:pStyle w:val="FinTableRight"/>
              <w:keepNext/>
            </w:pPr>
          </w:p>
        </w:tc>
        <w:tc>
          <w:tcPr>
            <w:tcW w:w="1166" w:type="dxa"/>
          </w:tcPr>
          <w:p w:rsidR="00A50F8D" w:rsidRPr="00DE525C" w:rsidRDefault="00A50F8D" w:rsidP="00FA78DF">
            <w:pPr>
              <w:pStyle w:val="FinTableRight"/>
              <w:keepNext/>
            </w:pPr>
          </w:p>
        </w:tc>
        <w:tc>
          <w:tcPr>
            <w:tcW w:w="1178" w:type="dxa"/>
          </w:tcPr>
          <w:p w:rsidR="00A50F8D" w:rsidRPr="00DE525C" w:rsidRDefault="00A50F8D" w:rsidP="00FA78DF">
            <w:pPr>
              <w:pStyle w:val="FinTableRight"/>
              <w:keepNext/>
            </w:pPr>
            <w:r w:rsidRPr="00DE525C">
              <w:t>33,982</w:t>
            </w:r>
          </w:p>
        </w:tc>
      </w:tr>
      <w:tr w:rsidR="00A50F8D" w:rsidRPr="00DE525C" w:rsidTr="00FA78DF">
        <w:tc>
          <w:tcPr>
            <w:tcW w:w="3606" w:type="dxa"/>
            <w:vMerge/>
          </w:tcPr>
          <w:p w:rsidR="00A50F8D" w:rsidRPr="00DE525C" w:rsidRDefault="00A50F8D" w:rsidP="00FA78DF">
            <w:pPr>
              <w:pStyle w:val="FinTableRight"/>
              <w:keepLines/>
            </w:pPr>
          </w:p>
        </w:tc>
        <w:tc>
          <w:tcPr>
            <w:tcW w:w="1166" w:type="dxa"/>
          </w:tcPr>
          <w:p w:rsidR="00A50F8D" w:rsidRPr="00DE525C" w:rsidRDefault="00A50F8D" w:rsidP="00FA78DF">
            <w:pPr>
              <w:pStyle w:val="FinTableRight"/>
              <w:keepLines/>
            </w:pPr>
          </w:p>
        </w:tc>
        <w:tc>
          <w:tcPr>
            <w:tcW w:w="1166" w:type="dxa"/>
          </w:tcPr>
          <w:p w:rsidR="00A50F8D" w:rsidRPr="00DE525C" w:rsidRDefault="00A50F8D" w:rsidP="00FA78DF">
            <w:pPr>
              <w:pStyle w:val="FinTableRight"/>
              <w:keepLines/>
            </w:pPr>
          </w:p>
        </w:tc>
        <w:tc>
          <w:tcPr>
            <w:tcW w:w="1178" w:type="dxa"/>
          </w:tcPr>
          <w:p w:rsidR="00A50F8D" w:rsidRPr="00DE525C" w:rsidRDefault="00A50F8D" w:rsidP="00FA78DF">
            <w:pPr>
              <w:pStyle w:val="FinTableRightItalic"/>
              <w:keepLines/>
            </w:pPr>
            <w:r w:rsidRPr="00DE525C">
              <w:t>24,728</w:t>
            </w:r>
          </w:p>
        </w:tc>
      </w:tr>
      <w:tr w:rsidR="00A50F8D" w:rsidRPr="00DE525C" w:rsidTr="00FA78DF">
        <w:tc>
          <w:tcPr>
            <w:tcW w:w="3606" w:type="dxa"/>
          </w:tcPr>
          <w:p w:rsidR="00A50F8D" w:rsidRPr="00DE525C" w:rsidRDefault="00A50F8D" w:rsidP="00FA78DF">
            <w:pPr>
              <w:pStyle w:val="FinTableLeftBold"/>
              <w:keepNext/>
            </w:pPr>
            <w:r w:rsidRPr="00DE525C">
              <w:t>Total: Non</w:t>
            </w:r>
            <w:r w:rsidR="00DE525C">
              <w:noBreakHyphen/>
            </w:r>
            <w:r w:rsidRPr="00DE525C">
              <w:t>operating</w:t>
            </w:r>
          </w:p>
        </w:tc>
        <w:tc>
          <w:tcPr>
            <w:tcW w:w="1166" w:type="dxa"/>
            <w:tcBorders>
              <w:top w:val="single" w:sz="2" w:space="0" w:color="auto"/>
            </w:tcBorders>
          </w:tcPr>
          <w:p w:rsidR="00A50F8D" w:rsidRPr="00DE525C" w:rsidRDefault="00A50F8D" w:rsidP="00FA78DF">
            <w:pPr>
              <w:pStyle w:val="FinTableRight"/>
              <w:keepNext/>
            </w:pPr>
          </w:p>
        </w:tc>
        <w:tc>
          <w:tcPr>
            <w:tcW w:w="1166" w:type="dxa"/>
            <w:tcBorders>
              <w:top w:val="single" w:sz="2" w:space="0" w:color="auto"/>
            </w:tcBorders>
          </w:tcPr>
          <w:p w:rsidR="00A50F8D" w:rsidRPr="00DE525C" w:rsidRDefault="00A50F8D" w:rsidP="00FA78DF">
            <w:pPr>
              <w:pStyle w:val="FinTableRight"/>
              <w:keepNext/>
            </w:pPr>
          </w:p>
        </w:tc>
        <w:tc>
          <w:tcPr>
            <w:tcW w:w="1178" w:type="dxa"/>
            <w:tcBorders>
              <w:top w:val="single" w:sz="2" w:space="0" w:color="auto"/>
            </w:tcBorders>
          </w:tcPr>
          <w:p w:rsidR="00A50F8D" w:rsidRPr="00DE525C" w:rsidRDefault="00A50F8D" w:rsidP="00FA78DF">
            <w:pPr>
              <w:pStyle w:val="FinTableRightBold"/>
              <w:keepNext/>
            </w:pPr>
            <w:r w:rsidRPr="00DE525C">
              <w:t>33,982</w:t>
            </w:r>
          </w:p>
        </w:tc>
      </w:tr>
      <w:tr w:rsidR="00A50F8D" w:rsidRPr="00DE525C" w:rsidTr="00FA78DF">
        <w:tc>
          <w:tcPr>
            <w:tcW w:w="3606" w:type="dxa"/>
          </w:tcPr>
          <w:p w:rsidR="00A50F8D" w:rsidRPr="00DE525C" w:rsidRDefault="00A50F8D" w:rsidP="00FA78DF">
            <w:pPr>
              <w:pStyle w:val="FinTableLeftBold"/>
              <w:keepLines/>
            </w:pPr>
          </w:p>
        </w:tc>
        <w:tc>
          <w:tcPr>
            <w:tcW w:w="1166" w:type="dxa"/>
          </w:tcPr>
          <w:p w:rsidR="00A50F8D" w:rsidRPr="00DE525C" w:rsidRDefault="00A50F8D" w:rsidP="00FA78DF">
            <w:pPr>
              <w:pStyle w:val="FinTableRightItalic"/>
              <w:keepLines/>
            </w:pPr>
          </w:p>
        </w:tc>
        <w:tc>
          <w:tcPr>
            <w:tcW w:w="1166" w:type="dxa"/>
          </w:tcPr>
          <w:p w:rsidR="00A50F8D" w:rsidRPr="00DE525C" w:rsidRDefault="00A50F8D" w:rsidP="00FA78DF">
            <w:pPr>
              <w:pStyle w:val="FinTableRightItalic"/>
              <w:keepLines/>
            </w:pPr>
          </w:p>
        </w:tc>
        <w:tc>
          <w:tcPr>
            <w:tcW w:w="1178" w:type="dxa"/>
          </w:tcPr>
          <w:p w:rsidR="00A50F8D" w:rsidRPr="00DE525C" w:rsidRDefault="00A50F8D" w:rsidP="00FA78DF">
            <w:pPr>
              <w:pStyle w:val="FinTableRightItalic"/>
              <w:keepLines/>
            </w:pPr>
            <w:r w:rsidRPr="00DE525C">
              <w:t>24,728</w:t>
            </w:r>
          </w:p>
        </w:tc>
      </w:tr>
      <w:tr w:rsidR="00A50F8D" w:rsidRPr="00DE525C" w:rsidTr="00FA78DF">
        <w:tc>
          <w:tcPr>
            <w:tcW w:w="3606" w:type="dxa"/>
            <w:vMerge w:val="restart"/>
            <w:tcBorders>
              <w:top w:val="single" w:sz="2" w:space="0" w:color="auto"/>
            </w:tcBorders>
          </w:tcPr>
          <w:p w:rsidR="00A50F8D" w:rsidRPr="00DE525C" w:rsidRDefault="00A50F8D" w:rsidP="00FA78DF">
            <w:pPr>
              <w:pStyle w:val="FinTableLeftBoldHanging"/>
              <w:keepNext/>
              <w:keepLines/>
            </w:pPr>
            <w:r w:rsidRPr="00DE525C">
              <w:t>Total: Department of Regional Australia, Local Government, Arts and Sport</w:t>
            </w:r>
          </w:p>
        </w:tc>
        <w:tc>
          <w:tcPr>
            <w:tcW w:w="1166" w:type="dxa"/>
            <w:tcBorders>
              <w:top w:val="single" w:sz="2" w:space="0" w:color="auto"/>
            </w:tcBorders>
          </w:tcPr>
          <w:p w:rsidR="00A50F8D" w:rsidRPr="00DE525C" w:rsidRDefault="00A50F8D" w:rsidP="00FA78DF">
            <w:pPr>
              <w:pStyle w:val="FinTableRightBold"/>
              <w:keepNext/>
            </w:pPr>
            <w:r w:rsidRPr="00DE525C">
              <w:t>56,249</w:t>
            </w:r>
          </w:p>
        </w:tc>
        <w:tc>
          <w:tcPr>
            <w:tcW w:w="1166" w:type="dxa"/>
            <w:tcBorders>
              <w:top w:val="single" w:sz="2" w:space="0" w:color="auto"/>
            </w:tcBorders>
          </w:tcPr>
          <w:p w:rsidR="00A50F8D" w:rsidRPr="00DE525C" w:rsidRDefault="00DE525C" w:rsidP="00FA78DF">
            <w:pPr>
              <w:pStyle w:val="FinTableRightBold"/>
              <w:keepNext/>
            </w:pPr>
            <w:r>
              <w:noBreakHyphen/>
            </w:r>
          </w:p>
        </w:tc>
        <w:tc>
          <w:tcPr>
            <w:tcW w:w="1178" w:type="dxa"/>
            <w:tcBorders>
              <w:top w:val="single" w:sz="2" w:space="0" w:color="auto"/>
            </w:tcBorders>
          </w:tcPr>
          <w:p w:rsidR="00A50F8D" w:rsidRPr="00DE525C" w:rsidRDefault="00A50F8D" w:rsidP="00FA78DF">
            <w:pPr>
              <w:pStyle w:val="FinTableRightBold"/>
              <w:keepNext/>
            </w:pPr>
            <w:r w:rsidRPr="00DE525C">
              <w:t>90,231</w:t>
            </w:r>
          </w:p>
        </w:tc>
      </w:tr>
      <w:tr w:rsidR="00A50F8D" w:rsidRPr="00DE525C" w:rsidTr="00FA78DF">
        <w:tc>
          <w:tcPr>
            <w:tcW w:w="3606" w:type="dxa"/>
            <w:vMerge/>
            <w:tcBorders>
              <w:bottom w:val="single" w:sz="2" w:space="0" w:color="auto"/>
            </w:tcBorders>
          </w:tcPr>
          <w:p w:rsidR="00A50F8D" w:rsidRPr="00DE525C" w:rsidRDefault="00A50F8D" w:rsidP="00FA78DF">
            <w:pPr>
              <w:pStyle w:val="FinTableLeftBoldHanging"/>
              <w:keepLines/>
            </w:pPr>
          </w:p>
        </w:tc>
        <w:tc>
          <w:tcPr>
            <w:tcW w:w="1166" w:type="dxa"/>
            <w:tcBorders>
              <w:bottom w:val="single" w:sz="2" w:space="0" w:color="auto"/>
            </w:tcBorders>
          </w:tcPr>
          <w:p w:rsidR="00A50F8D" w:rsidRPr="00DE525C" w:rsidRDefault="00A50F8D" w:rsidP="00FA78DF">
            <w:pPr>
              <w:pStyle w:val="FinTableRightItalic"/>
              <w:keepLines/>
            </w:pPr>
            <w:r w:rsidRPr="00DE525C">
              <w:t>192,147</w:t>
            </w:r>
          </w:p>
        </w:tc>
        <w:tc>
          <w:tcPr>
            <w:tcW w:w="1166" w:type="dxa"/>
            <w:tcBorders>
              <w:bottom w:val="single" w:sz="2" w:space="0" w:color="auto"/>
            </w:tcBorders>
          </w:tcPr>
          <w:p w:rsidR="00A50F8D" w:rsidRPr="00DE525C" w:rsidRDefault="00DE525C" w:rsidP="00FA78DF">
            <w:pPr>
              <w:pStyle w:val="FinTableRightItalic"/>
              <w:keepLines/>
            </w:pPr>
            <w:r>
              <w:noBreakHyphen/>
            </w:r>
          </w:p>
        </w:tc>
        <w:tc>
          <w:tcPr>
            <w:tcW w:w="1178" w:type="dxa"/>
            <w:tcBorders>
              <w:bottom w:val="single" w:sz="2" w:space="0" w:color="auto"/>
            </w:tcBorders>
          </w:tcPr>
          <w:p w:rsidR="00A50F8D" w:rsidRPr="00DE525C" w:rsidRDefault="00A50F8D" w:rsidP="00FA78DF">
            <w:pPr>
              <w:pStyle w:val="FinTableRightItalic"/>
              <w:keepLines/>
            </w:pPr>
            <w:r w:rsidRPr="00DE525C">
              <w:t>216,875</w:t>
            </w:r>
          </w:p>
        </w:tc>
      </w:tr>
    </w:tbl>
    <w:p w:rsidR="003961E5" w:rsidRPr="00DE525C" w:rsidRDefault="003961E5" w:rsidP="003961E5">
      <w:pPr>
        <w:pStyle w:val="notemargin"/>
        <w:rPr>
          <w:b/>
          <w:bCs/>
          <w:caps/>
          <w:szCs w:val="18"/>
        </w:rPr>
      </w:pPr>
      <w:r w:rsidRPr="00DE525C">
        <w:rPr>
          <w:szCs w:val="18"/>
        </w:rPr>
        <w:t>Note:</w:t>
      </w:r>
      <w:r w:rsidRPr="00DE525C">
        <w:rPr>
          <w:szCs w:val="18"/>
        </w:rPr>
        <w:tab/>
      </w:r>
      <w:r w:rsidRPr="00DE525C">
        <w:rPr>
          <w:i/>
          <w:szCs w:val="18"/>
        </w:rPr>
        <w:t>Financial Management and Accountability Act 1997 Determination</w:t>
      </w:r>
      <w:r w:rsidR="00DE525C">
        <w:rPr>
          <w:i/>
          <w:szCs w:val="18"/>
        </w:rPr>
        <w:t> </w:t>
      </w:r>
      <w:r w:rsidRPr="00DE525C">
        <w:rPr>
          <w:i/>
          <w:szCs w:val="18"/>
        </w:rPr>
        <w:t>2012/03 – Section</w:t>
      </w:r>
      <w:r w:rsidR="00DE525C">
        <w:rPr>
          <w:i/>
          <w:szCs w:val="18"/>
        </w:rPr>
        <w:t> </w:t>
      </w:r>
      <w:r w:rsidRPr="00DE525C">
        <w:rPr>
          <w:i/>
          <w:szCs w:val="18"/>
        </w:rPr>
        <w:t xml:space="preserve">32 (Transfer of Functions from </w:t>
      </w:r>
      <w:proofErr w:type="spellStart"/>
      <w:r w:rsidRPr="00DE525C">
        <w:rPr>
          <w:i/>
          <w:szCs w:val="18"/>
        </w:rPr>
        <w:t>DPMC</w:t>
      </w:r>
      <w:proofErr w:type="spellEnd"/>
      <w:r w:rsidRPr="00DE525C">
        <w:rPr>
          <w:i/>
          <w:szCs w:val="18"/>
        </w:rPr>
        <w:t xml:space="preserve"> to </w:t>
      </w:r>
      <w:proofErr w:type="spellStart"/>
      <w:r w:rsidRPr="00DE525C">
        <w:rPr>
          <w:i/>
          <w:szCs w:val="18"/>
        </w:rPr>
        <w:t>DRALGAS</w:t>
      </w:r>
      <w:proofErr w:type="spellEnd"/>
      <w:r w:rsidRPr="00DE525C">
        <w:rPr>
          <w:i/>
          <w:szCs w:val="18"/>
        </w:rPr>
        <w:t>)</w:t>
      </w:r>
      <w:r w:rsidRPr="00DE525C">
        <w:rPr>
          <w:szCs w:val="18"/>
        </w:rPr>
        <w:t xml:space="preserve"> </w:t>
      </w:r>
      <w:r w:rsidRPr="00DE525C">
        <w:t xml:space="preserve">inserted this table for the </w:t>
      </w:r>
      <w:r w:rsidRPr="00DE525C">
        <w:rPr>
          <w:szCs w:val="18"/>
        </w:rPr>
        <w:t>Department of Regional Australia, Local Government, Arts and Sport</w:t>
      </w:r>
      <w:r w:rsidRPr="00DE525C">
        <w:t xml:space="preserve">, to reflect the creation of the </w:t>
      </w:r>
      <w:r w:rsidRPr="00DE525C">
        <w:rPr>
          <w:szCs w:val="18"/>
        </w:rPr>
        <w:t>Regional Australia, Local Government, Arts and Sport portfolio</w:t>
      </w:r>
      <w:r w:rsidRPr="00DE525C">
        <w:rPr>
          <w:noProof/>
          <w:szCs w:val="18"/>
        </w:rPr>
        <w:t xml:space="preserve"> </w:t>
      </w:r>
      <w:r w:rsidRPr="00DE525C">
        <w:rPr>
          <w:szCs w:val="18"/>
        </w:rPr>
        <w:t xml:space="preserve">due to a change to the </w:t>
      </w:r>
      <w:r w:rsidRPr="00DE525C">
        <w:rPr>
          <w:i/>
          <w:szCs w:val="18"/>
        </w:rPr>
        <w:t>Administrative Arrangements Order</w:t>
      </w:r>
      <w:r w:rsidRPr="00DE525C">
        <w:rPr>
          <w:szCs w:val="18"/>
        </w:rPr>
        <w:t xml:space="preserve"> on 14 December 2011.</w:t>
      </w:r>
    </w:p>
    <w:p w:rsidR="003961E5" w:rsidRPr="00DE525C" w:rsidRDefault="003961E5"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A25A2D" w:rsidRPr="00DE525C" w:rsidTr="007171CE">
        <w:trPr>
          <w:tblHeader/>
        </w:trPr>
        <w:tc>
          <w:tcPr>
            <w:tcW w:w="7116" w:type="dxa"/>
            <w:gridSpan w:val="4"/>
          </w:tcPr>
          <w:p w:rsidR="00A25A2D" w:rsidRPr="00DE525C" w:rsidRDefault="00A25A2D" w:rsidP="007171CE">
            <w:pPr>
              <w:pStyle w:val="FinTableHeadingCenteredBold"/>
              <w:pageBreakBefore/>
            </w:pPr>
            <w:r w:rsidRPr="00DE525C">
              <w:lastRenderedPageBreak/>
              <w:t>Regional Australia, Local Government, Arts and Sport PORTFOLIO</w:t>
            </w:r>
          </w:p>
          <w:p w:rsidR="00A25A2D" w:rsidRPr="00DE525C" w:rsidRDefault="00A25A2D" w:rsidP="007171CE">
            <w:pPr>
              <w:pStyle w:val="KeyLight"/>
            </w:pPr>
            <w:r w:rsidRPr="00DE525C">
              <w:t>Appropriation (plain figures)—2011</w:t>
            </w:r>
            <w:r w:rsidR="00DE525C">
              <w:noBreakHyphen/>
            </w:r>
            <w:r w:rsidRPr="00DE525C">
              <w:t>2012</w:t>
            </w:r>
          </w:p>
          <w:p w:rsidR="00A25A2D" w:rsidRPr="00DE525C" w:rsidRDefault="00A25A2D" w:rsidP="007171CE">
            <w:pPr>
              <w:pStyle w:val="KeyItalic"/>
            </w:pPr>
            <w:r w:rsidRPr="00DE525C">
              <w:t>Actual Available Appropriation (italic figures)—2010</w:t>
            </w:r>
            <w:r w:rsidR="00DE525C">
              <w:noBreakHyphen/>
            </w:r>
            <w:r w:rsidRPr="00DE525C">
              <w:t>2011</w:t>
            </w:r>
          </w:p>
        </w:tc>
      </w:tr>
      <w:tr w:rsidR="00A25A2D" w:rsidRPr="00DE525C" w:rsidTr="007171CE">
        <w:trPr>
          <w:tblHeader/>
        </w:trPr>
        <w:tc>
          <w:tcPr>
            <w:tcW w:w="3612" w:type="dxa"/>
            <w:tcBorders>
              <w:bottom w:val="single" w:sz="2" w:space="0" w:color="auto"/>
            </w:tcBorders>
          </w:tcPr>
          <w:p w:rsidR="00A25A2D" w:rsidRPr="00DE525C" w:rsidRDefault="00A25A2D" w:rsidP="007171CE">
            <w:pPr>
              <w:pStyle w:val="FinTableRight"/>
            </w:pPr>
          </w:p>
        </w:tc>
        <w:tc>
          <w:tcPr>
            <w:tcW w:w="1168" w:type="dxa"/>
            <w:tcBorders>
              <w:bottom w:val="single" w:sz="2" w:space="0" w:color="auto"/>
            </w:tcBorders>
          </w:tcPr>
          <w:p w:rsidR="00A25A2D" w:rsidRPr="00DE525C" w:rsidRDefault="00A25A2D" w:rsidP="007171CE">
            <w:pPr>
              <w:pStyle w:val="FinTableRight"/>
            </w:pPr>
          </w:p>
        </w:tc>
        <w:tc>
          <w:tcPr>
            <w:tcW w:w="1168" w:type="dxa"/>
            <w:tcBorders>
              <w:bottom w:val="single" w:sz="2" w:space="0" w:color="auto"/>
            </w:tcBorders>
          </w:tcPr>
          <w:p w:rsidR="00A25A2D" w:rsidRPr="00DE525C" w:rsidRDefault="00A25A2D" w:rsidP="007171CE">
            <w:pPr>
              <w:pStyle w:val="FinTableRight"/>
            </w:pPr>
          </w:p>
        </w:tc>
        <w:tc>
          <w:tcPr>
            <w:tcW w:w="1168" w:type="dxa"/>
            <w:tcBorders>
              <w:bottom w:val="single" w:sz="2" w:space="0" w:color="auto"/>
            </w:tcBorders>
          </w:tcPr>
          <w:p w:rsidR="00A25A2D" w:rsidRPr="00DE525C" w:rsidRDefault="00A25A2D" w:rsidP="007171CE">
            <w:pPr>
              <w:pStyle w:val="FinTableRight"/>
            </w:pPr>
          </w:p>
        </w:tc>
      </w:tr>
      <w:tr w:rsidR="00A25A2D" w:rsidRPr="00DE525C" w:rsidTr="007171CE">
        <w:trPr>
          <w:trHeight w:val="740"/>
          <w:tblHeader/>
        </w:trPr>
        <w:tc>
          <w:tcPr>
            <w:tcW w:w="3612" w:type="dxa"/>
            <w:tcBorders>
              <w:top w:val="single" w:sz="2" w:space="0" w:color="auto"/>
            </w:tcBorders>
          </w:tcPr>
          <w:p w:rsidR="00A25A2D" w:rsidRPr="00DE525C" w:rsidRDefault="00A25A2D" w:rsidP="007171CE">
            <w:pPr>
              <w:pStyle w:val="FinTableRight"/>
            </w:pPr>
          </w:p>
        </w:tc>
        <w:tc>
          <w:tcPr>
            <w:tcW w:w="1168" w:type="dxa"/>
            <w:tcBorders>
              <w:top w:val="single" w:sz="2" w:space="0" w:color="auto"/>
            </w:tcBorders>
            <w:vAlign w:val="center"/>
          </w:tcPr>
          <w:p w:rsidR="00A25A2D" w:rsidRPr="00DE525C" w:rsidRDefault="00A25A2D" w:rsidP="007171CE">
            <w:pPr>
              <w:pStyle w:val="FinTableRight"/>
            </w:pPr>
          </w:p>
        </w:tc>
        <w:tc>
          <w:tcPr>
            <w:tcW w:w="1168" w:type="dxa"/>
            <w:tcBorders>
              <w:top w:val="single" w:sz="2" w:space="0" w:color="auto"/>
            </w:tcBorders>
            <w:vAlign w:val="center"/>
          </w:tcPr>
          <w:p w:rsidR="00A25A2D" w:rsidRPr="00DE525C" w:rsidRDefault="00A25A2D" w:rsidP="007171CE">
            <w:pPr>
              <w:pStyle w:val="FinTableRight"/>
            </w:pPr>
          </w:p>
        </w:tc>
        <w:tc>
          <w:tcPr>
            <w:tcW w:w="1168" w:type="dxa"/>
            <w:tcBorders>
              <w:top w:val="single" w:sz="2" w:space="0" w:color="auto"/>
            </w:tcBorders>
            <w:vAlign w:val="center"/>
          </w:tcPr>
          <w:p w:rsidR="00A25A2D" w:rsidRPr="00DE525C" w:rsidRDefault="00A25A2D" w:rsidP="007171CE">
            <w:pPr>
              <w:pStyle w:val="FinTableRight"/>
            </w:pPr>
          </w:p>
          <w:p w:rsidR="00A25A2D" w:rsidRPr="00DE525C" w:rsidRDefault="00A25A2D" w:rsidP="007171CE">
            <w:pPr>
              <w:pStyle w:val="FinTableRight"/>
            </w:pPr>
          </w:p>
          <w:p w:rsidR="00A25A2D" w:rsidRPr="00DE525C" w:rsidRDefault="00A25A2D" w:rsidP="007171CE">
            <w:pPr>
              <w:pStyle w:val="FinTableRight"/>
            </w:pPr>
          </w:p>
          <w:p w:rsidR="00A25A2D" w:rsidRPr="00DE525C" w:rsidRDefault="00A25A2D" w:rsidP="007171CE">
            <w:pPr>
              <w:pStyle w:val="FinTableRight"/>
            </w:pPr>
            <w:r w:rsidRPr="00DE525C">
              <w:t>Non</w:t>
            </w:r>
            <w:r w:rsidR="00DE525C">
              <w:noBreakHyphen/>
            </w:r>
            <w:r w:rsidRPr="00DE525C">
              <w:t>operating</w:t>
            </w:r>
          </w:p>
        </w:tc>
      </w:tr>
      <w:tr w:rsidR="00A25A2D" w:rsidRPr="00DE525C" w:rsidTr="007171CE">
        <w:trPr>
          <w:tblHeader/>
        </w:trPr>
        <w:tc>
          <w:tcPr>
            <w:tcW w:w="3612" w:type="dxa"/>
            <w:tcBorders>
              <w:top w:val="single" w:sz="2" w:space="0" w:color="auto"/>
            </w:tcBorders>
          </w:tcPr>
          <w:p w:rsidR="00A25A2D" w:rsidRPr="00DE525C" w:rsidRDefault="00A25A2D" w:rsidP="007171CE">
            <w:pPr>
              <w:pStyle w:val="FinTableRight"/>
            </w:pPr>
          </w:p>
        </w:tc>
        <w:tc>
          <w:tcPr>
            <w:tcW w:w="1168" w:type="dxa"/>
            <w:tcBorders>
              <w:top w:val="single" w:sz="2" w:space="0" w:color="auto"/>
            </w:tcBorders>
          </w:tcPr>
          <w:p w:rsidR="00A25A2D" w:rsidRPr="00DE525C" w:rsidRDefault="00A25A2D" w:rsidP="007171CE">
            <w:pPr>
              <w:pStyle w:val="FinTableRight"/>
            </w:pPr>
          </w:p>
        </w:tc>
        <w:tc>
          <w:tcPr>
            <w:tcW w:w="1168" w:type="dxa"/>
            <w:tcBorders>
              <w:top w:val="single" w:sz="2" w:space="0" w:color="auto"/>
            </w:tcBorders>
          </w:tcPr>
          <w:p w:rsidR="00A25A2D" w:rsidRPr="00DE525C" w:rsidRDefault="00A25A2D" w:rsidP="007171CE">
            <w:pPr>
              <w:pStyle w:val="FinTableRight"/>
            </w:pPr>
          </w:p>
        </w:tc>
        <w:tc>
          <w:tcPr>
            <w:tcW w:w="1168" w:type="dxa"/>
            <w:tcBorders>
              <w:top w:val="single" w:sz="2" w:space="0" w:color="auto"/>
            </w:tcBorders>
          </w:tcPr>
          <w:p w:rsidR="00A25A2D" w:rsidRPr="00DE525C" w:rsidRDefault="00A25A2D" w:rsidP="007171CE">
            <w:pPr>
              <w:pStyle w:val="FinTableRight"/>
            </w:pPr>
            <w:r w:rsidRPr="00DE525C">
              <w:t>$'000</w:t>
            </w:r>
          </w:p>
        </w:tc>
      </w:tr>
      <w:tr w:rsidR="00A25A2D" w:rsidRPr="00DE525C" w:rsidTr="007171CE">
        <w:tc>
          <w:tcPr>
            <w:tcW w:w="3612" w:type="dxa"/>
          </w:tcPr>
          <w:p w:rsidR="00A25A2D" w:rsidRPr="00DE525C" w:rsidRDefault="00A25A2D" w:rsidP="007171CE">
            <w:pPr>
              <w:pStyle w:val="FinTableLeftBold"/>
              <w:keepNext/>
            </w:pPr>
            <w:r w:rsidRPr="00DE525C">
              <w:t>DEPARTMENT OF REGIONAL AUSTRALIA, LOCAL GOVERNMENT, ARTS AND SPORT FOR PAYMENT TO</w:t>
            </w:r>
          </w:p>
          <w:p w:rsidR="00A25A2D" w:rsidRPr="00DE525C" w:rsidRDefault="00A25A2D" w:rsidP="007171CE">
            <w:pPr>
              <w:pStyle w:val="FinTableLeftBoldItalCACName"/>
              <w:keepLines/>
            </w:pPr>
            <w:r w:rsidRPr="00DE525C">
              <w:t>AUSTRALIAN NATIONAL MARITIME MUSEUM</w:t>
            </w:r>
          </w:p>
        </w:tc>
        <w:tc>
          <w:tcPr>
            <w:tcW w:w="1168" w:type="dxa"/>
          </w:tcPr>
          <w:p w:rsidR="00A25A2D" w:rsidRPr="00DE525C" w:rsidRDefault="00A25A2D" w:rsidP="007171CE">
            <w:pPr>
              <w:pStyle w:val="FinTableRight"/>
            </w:pPr>
          </w:p>
        </w:tc>
        <w:tc>
          <w:tcPr>
            <w:tcW w:w="1168" w:type="dxa"/>
          </w:tcPr>
          <w:p w:rsidR="00A25A2D" w:rsidRPr="00DE525C" w:rsidRDefault="00A25A2D" w:rsidP="007171CE">
            <w:pPr>
              <w:pStyle w:val="FinTableRight"/>
              <w:keepNext/>
            </w:pPr>
          </w:p>
        </w:tc>
        <w:tc>
          <w:tcPr>
            <w:tcW w:w="1168" w:type="dxa"/>
            <w:vAlign w:val="bottom"/>
          </w:tcPr>
          <w:p w:rsidR="00A25A2D" w:rsidRPr="00DE525C" w:rsidRDefault="00A25A2D" w:rsidP="007171CE">
            <w:pPr>
              <w:pStyle w:val="FinTableRight"/>
              <w:keepNext/>
            </w:pPr>
            <w:r w:rsidRPr="00DE525C">
              <w:t>695</w:t>
            </w:r>
          </w:p>
        </w:tc>
      </w:tr>
      <w:tr w:rsidR="00A25A2D" w:rsidRPr="00DE525C" w:rsidTr="007171CE">
        <w:tc>
          <w:tcPr>
            <w:tcW w:w="3612" w:type="dxa"/>
            <w:tcBorders>
              <w:bottom w:val="single" w:sz="2" w:space="0" w:color="auto"/>
            </w:tcBorders>
          </w:tcPr>
          <w:p w:rsidR="00A25A2D" w:rsidRPr="00DE525C" w:rsidRDefault="00A25A2D" w:rsidP="007171CE">
            <w:pPr>
              <w:pStyle w:val="FinTableRight"/>
              <w:keepLines/>
            </w:pPr>
          </w:p>
        </w:tc>
        <w:tc>
          <w:tcPr>
            <w:tcW w:w="1168" w:type="dxa"/>
            <w:tcBorders>
              <w:bottom w:val="single" w:sz="2" w:space="0" w:color="auto"/>
            </w:tcBorders>
          </w:tcPr>
          <w:p w:rsidR="00A25A2D" w:rsidRPr="00DE525C" w:rsidRDefault="00A25A2D" w:rsidP="007171CE">
            <w:pPr>
              <w:pStyle w:val="FinTableRight"/>
              <w:keepLines/>
            </w:pPr>
          </w:p>
        </w:tc>
        <w:tc>
          <w:tcPr>
            <w:tcW w:w="1168" w:type="dxa"/>
            <w:tcBorders>
              <w:bottom w:val="single" w:sz="2" w:space="0" w:color="auto"/>
            </w:tcBorders>
          </w:tcPr>
          <w:p w:rsidR="00A25A2D" w:rsidRPr="00DE525C" w:rsidRDefault="00A25A2D" w:rsidP="007171CE">
            <w:pPr>
              <w:pStyle w:val="FinTableRight"/>
              <w:keepLines/>
            </w:pPr>
          </w:p>
        </w:tc>
        <w:tc>
          <w:tcPr>
            <w:tcW w:w="1168" w:type="dxa"/>
            <w:tcBorders>
              <w:bottom w:val="single" w:sz="2" w:space="0" w:color="auto"/>
            </w:tcBorders>
          </w:tcPr>
          <w:p w:rsidR="00A25A2D" w:rsidRPr="00DE525C" w:rsidRDefault="00A25A2D" w:rsidP="007171CE">
            <w:pPr>
              <w:pStyle w:val="FinTableRightItalic"/>
              <w:keepLines/>
            </w:pPr>
            <w:r w:rsidRPr="00DE525C">
              <w:t>1,638</w:t>
            </w:r>
          </w:p>
        </w:tc>
      </w:tr>
    </w:tbl>
    <w:p w:rsidR="00A25A2D" w:rsidRPr="00DE525C" w:rsidRDefault="00A25A2D" w:rsidP="00A25A2D">
      <w:pPr>
        <w:pStyle w:val="notemargin"/>
      </w:pPr>
      <w:r w:rsidRPr="00DE525C">
        <w:t>Note:</w:t>
      </w:r>
      <w:r w:rsidRPr="00DE525C">
        <w:tab/>
      </w:r>
      <w:r w:rsidRPr="00DE525C">
        <w:rPr>
          <w:i/>
        </w:rPr>
        <w:t>Financial Management and Accountability Act 1997 Determination</w:t>
      </w:r>
      <w:r w:rsidR="00DE525C">
        <w:rPr>
          <w:i/>
        </w:rPr>
        <w:t> </w:t>
      </w:r>
      <w:r w:rsidRPr="00DE525C">
        <w:rPr>
          <w:i/>
        </w:rPr>
        <w:t>2012/03 – Section</w:t>
      </w:r>
      <w:r w:rsidR="00DE525C">
        <w:rPr>
          <w:i/>
        </w:rPr>
        <w:t> </w:t>
      </w:r>
      <w:r w:rsidRPr="00DE525C">
        <w:rPr>
          <w:i/>
        </w:rPr>
        <w:t xml:space="preserve">32 (Transfer of Functions from </w:t>
      </w:r>
      <w:proofErr w:type="spellStart"/>
      <w:r w:rsidRPr="00DE525C">
        <w:rPr>
          <w:i/>
        </w:rPr>
        <w:t>DPMC</w:t>
      </w:r>
      <w:proofErr w:type="spellEnd"/>
      <w:r w:rsidRPr="00DE525C">
        <w:rPr>
          <w:i/>
        </w:rPr>
        <w:t xml:space="preserve"> to </w:t>
      </w:r>
      <w:proofErr w:type="spellStart"/>
      <w:r w:rsidRPr="00DE525C">
        <w:rPr>
          <w:i/>
        </w:rPr>
        <w:t>DRALGAS</w:t>
      </w:r>
      <w:proofErr w:type="spellEnd"/>
      <w:r w:rsidRPr="00DE525C">
        <w:rPr>
          <w:i/>
        </w:rPr>
        <w:t>)</w:t>
      </w:r>
      <w:r w:rsidRPr="00DE525C">
        <w:t xml:space="preserve"> inserted this table for the Australian National Maritime Museum, to transfer responsibility for CAC Act body payments for the Australian National Maritime Museum from the Prime Minister and Cabinet portfolio to Regional Australia, Local Government, Arts and Sport portfolio due to a change to the </w:t>
      </w:r>
      <w:r w:rsidRPr="00DE525C">
        <w:rPr>
          <w:i/>
        </w:rPr>
        <w:t>Administrative Arrangements Order</w:t>
      </w:r>
      <w:r w:rsidRPr="00DE525C">
        <w:t xml:space="preserve"> on 14 December 2011.</w:t>
      </w:r>
    </w:p>
    <w:p w:rsidR="00A25A2D" w:rsidRPr="00DE525C" w:rsidRDefault="00A25A2D"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DE2042" w:rsidRPr="00DE525C" w:rsidTr="007171CE">
        <w:trPr>
          <w:tblHeader/>
        </w:trPr>
        <w:tc>
          <w:tcPr>
            <w:tcW w:w="7116" w:type="dxa"/>
            <w:gridSpan w:val="4"/>
          </w:tcPr>
          <w:p w:rsidR="00DE2042" w:rsidRPr="00DE525C" w:rsidRDefault="00DE2042" w:rsidP="007171CE">
            <w:pPr>
              <w:pStyle w:val="FinTableHeadingCenteredBold"/>
              <w:pageBreakBefore/>
            </w:pPr>
            <w:r w:rsidRPr="00DE525C">
              <w:lastRenderedPageBreak/>
              <w:t>Regional Australia, Local Government, Arts and Sport PORTFOLIO</w:t>
            </w:r>
          </w:p>
          <w:p w:rsidR="00DE2042" w:rsidRPr="00DE525C" w:rsidRDefault="00DE2042" w:rsidP="007171CE">
            <w:pPr>
              <w:pStyle w:val="KeyLight"/>
            </w:pPr>
            <w:r w:rsidRPr="00DE525C">
              <w:t>Appropriation (plain figures)—2011</w:t>
            </w:r>
            <w:r w:rsidR="00DE525C">
              <w:noBreakHyphen/>
            </w:r>
            <w:r w:rsidRPr="00DE525C">
              <w:t>2012</w:t>
            </w:r>
          </w:p>
          <w:p w:rsidR="00DE2042" w:rsidRPr="00DE525C" w:rsidRDefault="00DE2042" w:rsidP="007171CE">
            <w:pPr>
              <w:pStyle w:val="KeyItalic"/>
            </w:pPr>
            <w:r w:rsidRPr="00DE525C">
              <w:t>Actual Available Appropriation (italic figures)—2010</w:t>
            </w:r>
            <w:r w:rsidR="00DE525C">
              <w:noBreakHyphen/>
            </w:r>
            <w:r w:rsidRPr="00DE525C">
              <w:t>2011</w:t>
            </w:r>
          </w:p>
        </w:tc>
      </w:tr>
      <w:tr w:rsidR="00DE2042" w:rsidRPr="00DE525C" w:rsidTr="007171CE">
        <w:trPr>
          <w:tblHeader/>
        </w:trPr>
        <w:tc>
          <w:tcPr>
            <w:tcW w:w="3612" w:type="dxa"/>
            <w:tcBorders>
              <w:bottom w:val="single" w:sz="2" w:space="0" w:color="auto"/>
            </w:tcBorders>
          </w:tcPr>
          <w:p w:rsidR="00DE2042" w:rsidRPr="00DE525C" w:rsidRDefault="00DE2042" w:rsidP="007171CE">
            <w:pPr>
              <w:pStyle w:val="FinTableRight"/>
            </w:pPr>
          </w:p>
        </w:tc>
        <w:tc>
          <w:tcPr>
            <w:tcW w:w="1168" w:type="dxa"/>
            <w:tcBorders>
              <w:bottom w:val="single" w:sz="2" w:space="0" w:color="auto"/>
            </w:tcBorders>
          </w:tcPr>
          <w:p w:rsidR="00DE2042" w:rsidRPr="00DE525C" w:rsidRDefault="00DE2042" w:rsidP="007171CE">
            <w:pPr>
              <w:pStyle w:val="FinTableRight"/>
            </w:pPr>
          </w:p>
        </w:tc>
        <w:tc>
          <w:tcPr>
            <w:tcW w:w="1168" w:type="dxa"/>
            <w:tcBorders>
              <w:bottom w:val="single" w:sz="2" w:space="0" w:color="auto"/>
            </w:tcBorders>
          </w:tcPr>
          <w:p w:rsidR="00DE2042" w:rsidRPr="00DE525C" w:rsidRDefault="00DE2042" w:rsidP="007171CE">
            <w:pPr>
              <w:pStyle w:val="FinTableRight"/>
            </w:pPr>
          </w:p>
        </w:tc>
        <w:tc>
          <w:tcPr>
            <w:tcW w:w="1168" w:type="dxa"/>
            <w:tcBorders>
              <w:bottom w:val="single" w:sz="2" w:space="0" w:color="auto"/>
            </w:tcBorders>
          </w:tcPr>
          <w:p w:rsidR="00DE2042" w:rsidRPr="00DE525C" w:rsidRDefault="00DE2042" w:rsidP="007171CE">
            <w:pPr>
              <w:pStyle w:val="FinTableRight"/>
            </w:pPr>
          </w:p>
        </w:tc>
      </w:tr>
      <w:tr w:rsidR="00DE2042" w:rsidRPr="00DE525C" w:rsidTr="007171CE">
        <w:trPr>
          <w:trHeight w:val="740"/>
          <w:tblHeader/>
        </w:trPr>
        <w:tc>
          <w:tcPr>
            <w:tcW w:w="3612" w:type="dxa"/>
            <w:tcBorders>
              <w:top w:val="single" w:sz="2" w:space="0" w:color="auto"/>
            </w:tcBorders>
          </w:tcPr>
          <w:p w:rsidR="00DE2042" w:rsidRPr="00DE525C" w:rsidRDefault="00DE2042" w:rsidP="007171CE">
            <w:pPr>
              <w:pStyle w:val="FinTableRight"/>
            </w:pPr>
          </w:p>
        </w:tc>
        <w:tc>
          <w:tcPr>
            <w:tcW w:w="1168" w:type="dxa"/>
            <w:tcBorders>
              <w:top w:val="single" w:sz="2" w:space="0" w:color="auto"/>
            </w:tcBorders>
            <w:vAlign w:val="center"/>
          </w:tcPr>
          <w:p w:rsidR="00DE2042" w:rsidRPr="00DE525C" w:rsidRDefault="00DE2042" w:rsidP="007171CE">
            <w:pPr>
              <w:pStyle w:val="FinTableRight"/>
            </w:pPr>
          </w:p>
        </w:tc>
        <w:tc>
          <w:tcPr>
            <w:tcW w:w="1168" w:type="dxa"/>
            <w:tcBorders>
              <w:top w:val="single" w:sz="2" w:space="0" w:color="auto"/>
            </w:tcBorders>
            <w:vAlign w:val="center"/>
          </w:tcPr>
          <w:p w:rsidR="00DE2042" w:rsidRPr="00DE525C" w:rsidRDefault="00DE2042" w:rsidP="007171CE">
            <w:pPr>
              <w:pStyle w:val="FinTableRight"/>
            </w:pPr>
          </w:p>
        </w:tc>
        <w:tc>
          <w:tcPr>
            <w:tcW w:w="1168" w:type="dxa"/>
            <w:tcBorders>
              <w:top w:val="single" w:sz="2" w:space="0" w:color="auto"/>
            </w:tcBorders>
            <w:vAlign w:val="center"/>
          </w:tcPr>
          <w:p w:rsidR="00DE2042" w:rsidRPr="00DE525C" w:rsidRDefault="00DE2042" w:rsidP="007171CE">
            <w:pPr>
              <w:pStyle w:val="FinTableRight"/>
            </w:pPr>
          </w:p>
          <w:p w:rsidR="00DE2042" w:rsidRPr="00DE525C" w:rsidRDefault="00DE2042" w:rsidP="007171CE">
            <w:pPr>
              <w:pStyle w:val="FinTableRight"/>
            </w:pPr>
          </w:p>
          <w:p w:rsidR="00DE2042" w:rsidRPr="00DE525C" w:rsidRDefault="00DE2042" w:rsidP="007171CE">
            <w:pPr>
              <w:pStyle w:val="FinTableRight"/>
            </w:pPr>
          </w:p>
          <w:p w:rsidR="00DE2042" w:rsidRPr="00DE525C" w:rsidRDefault="00DE2042" w:rsidP="007171CE">
            <w:pPr>
              <w:pStyle w:val="FinTableRight"/>
            </w:pPr>
            <w:r w:rsidRPr="00DE525C">
              <w:t>Non</w:t>
            </w:r>
            <w:r w:rsidR="00DE525C">
              <w:noBreakHyphen/>
            </w:r>
            <w:r w:rsidRPr="00DE525C">
              <w:t>operating</w:t>
            </w:r>
          </w:p>
        </w:tc>
      </w:tr>
      <w:tr w:rsidR="00DE2042" w:rsidRPr="00DE525C" w:rsidTr="007171CE">
        <w:trPr>
          <w:tblHeader/>
        </w:trPr>
        <w:tc>
          <w:tcPr>
            <w:tcW w:w="3612" w:type="dxa"/>
            <w:tcBorders>
              <w:top w:val="single" w:sz="2" w:space="0" w:color="auto"/>
            </w:tcBorders>
          </w:tcPr>
          <w:p w:rsidR="00DE2042" w:rsidRPr="00DE525C" w:rsidRDefault="00DE2042" w:rsidP="007171CE">
            <w:pPr>
              <w:pStyle w:val="FinTableRight"/>
            </w:pPr>
          </w:p>
        </w:tc>
        <w:tc>
          <w:tcPr>
            <w:tcW w:w="1168" w:type="dxa"/>
            <w:tcBorders>
              <w:top w:val="single" w:sz="2" w:space="0" w:color="auto"/>
            </w:tcBorders>
          </w:tcPr>
          <w:p w:rsidR="00DE2042" w:rsidRPr="00DE525C" w:rsidRDefault="00DE2042" w:rsidP="007171CE">
            <w:pPr>
              <w:pStyle w:val="FinTableRight"/>
            </w:pPr>
          </w:p>
        </w:tc>
        <w:tc>
          <w:tcPr>
            <w:tcW w:w="1168" w:type="dxa"/>
            <w:tcBorders>
              <w:top w:val="single" w:sz="2" w:space="0" w:color="auto"/>
            </w:tcBorders>
          </w:tcPr>
          <w:p w:rsidR="00DE2042" w:rsidRPr="00DE525C" w:rsidRDefault="00DE2042" w:rsidP="007171CE">
            <w:pPr>
              <w:pStyle w:val="FinTableRight"/>
            </w:pPr>
          </w:p>
        </w:tc>
        <w:tc>
          <w:tcPr>
            <w:tcW w:w="1168" w:type="dxa"/>
            <w:tcBorders>
              <w:top w:val="single" w:sz="2" w:space="0" w:color="auto"/>
            </w:tcBorders>
          </w:tcPr>
          <w:p w:rsidR="00DE2042" w:rsidRPr="00DE525C" w:rsidRDefault="00DE2042" w:rsidP="007171CE">
            <w:pPr>
              <w:pStyle w:val="FinTableRight"/>
            </w:pPr>
            <w:r w:rsidRPr="00DE525C">
              <w:t>$'000</w:t>
            </w:r>
          </w:p>
        </w:tc>
      </w:tr>
      <w:tr w:rsidR="00DE2042" w:rsidRPr="00DE525C" w:rsidTr="007171CE">
        <w:tc>
          <w:tcPr>
            <w:tcW w:w="3612" w:type="dxa"/>
          </w:tcPr>
          <w:p w:rsidR="00DE2042" w:rsidRPr="00DE525C" w:rsidRDefault="00DE2042" w:rsidP="007171CE">
            <w:pPr>
              <w:pStyle w:val="FinTableLeftBold"/>
              <w:keepNext/>
            </w:pPr>
            <w:r w:rsidRPr="00DE525C">
              <w:t>DEPARTMENT OF REGIONAL AUSTRALIA, LOCAL GOVERNMENT, ARTS AND SPORT FOR PAYMENT TO</w:t>
            </w:r>
          </w:p>
          <w:p w:rsidR="00DE2042" w:rsidRPr="00DE525C" w:rsidRDefault="00DE2042" w:rsidP="007171CE">
            <w:pPr>
              <w:pStyle w:val="FinTableLeftBoldItalCACName"/>
              <w:keepLines/>
            </w:pPr>
            <w:r w:rsidRPr="00DE525C">
              <w:t>NATIONAL FILM AND SOUND ARCHIVE</w:t>
            </w:r>
          </w:p>
        </w:tc>
        <w:tc>
          <w:tcPr>
            <w:tcW w:w="1168" w:type="dxa"/>
          </w:tcPr>
          <w:p w:rsidR="00DE2042" w:rsidRPr="00DE525C" w:rsidRDefault="00DE2042" w:rsidP="007171CE">
            <w:pPr>
              <w:pStyle w:val="FinTableRight"/>
            </w:pPr>
          </w:p>
        </w:tc>
        <w:tc>
          <w:tcPr>
            <w:tcW w:w="1168" w:type="dxa"/>
          </w:tcPr>
          <w:p w:rsidR="00DE2042" w:rsidRPr="00DE525C" w:rsidRDefault="00DE2042" w:rsidP="007171CE">
            <w:pPr>
              <w:pStyle w:val="FinTableRight"/>
              <w:keepNext/>
            </w:pPr>
          </w:p>
        </w:tc>
        <w:tc>
          <w:tcPr>
            <w:tcW w:w="1168" w:type="dxa"/>
            <w:vAlign w:val="bottom"/>
          </w:tcPr>
          <w:p w:rsidR="00DE2042" w:rsidRPr="00DE525C" w:rsidRDefault="00DE2042" w:rsidP="007171CE">
            <w:pPr>
              <w:pStyle w:val="FinTableRight"/>
              <w:keepNext/>
            </w:pPr>
            <w:r w:rsidRPr="00DE525C">
              <w:t>0</w:t>
            </w:r>
          </w:p>
        </w:tc>
      </w:tr>
      <w:tr w:rsidR="00DE2042" w:rsidRPr="00DE525C" w:rsidTr="007171CE">
        <w:tc>
          <w:tcPr>
            <w:tcW w:w="3612" w:type="dxa"/>
          </w:tcPr>
          <w:p w:rsidR="00DE2042" w:rsidRPr="00DE525C" w:rsidRDefault="00DE2042" w:rsidP="007171CE">
            <w:pPr>
              <w:pStyle w:val="FinTableRight"/>
              <w:keepLines/>
            </w:pPr>
          </w:p>
        </w:tc>
        <w:tc>
          <w:tcPr>
            <w:tcW w:w="1168" w:type="dxa"/>
          </w:tcPr>
          <w:p w:rsidR="00DE2042" w:rsidRPr="00DE525C" w:rsidRDefault="00DE2042" w:rsidP="007171CE">
            <w:pPr>
              <w:pStyle w:val="FinTableRight"/>
              <w:keepLines/>
            </w:pPr>
          </w:p>
        </w:tc>
        <w:tc>
          <w:tcPr>
            <w:tcW w:w="1168" w:type="dxa"/>
          </w:tcPr>
          <w:p w:rsidR="00DE2042" w:rsidRPr="00DE525C" w:rsidRDefault="00DE2042" w:rsidP="007171CE">
            <w:pPr>
              <w:pStyle w:val="FinTableRight"/>
              <w:keepLines/>
            </w:pPr>
          </w:p>
        </w:tc>
        <w:tc>
          <w:tcPr>
            <w:tcW w:w="1168" w:type="dxa"/>
          </w:tcPr>
          <w:p w:rsidR="00DE2042" w:rsidRPr="00DE525C" w:rsidRDefault="00DE2042" w:rsidP="007171CE">
            <w:pPr>
              <w:pStyle w:val="FinTableRightItalic"/>
              <w:keepLines/>
            </w:pPr>
            <w:r w:rsidRPr="00DE525C">
              <w:t>712</w:t>
            </w:r>
          </w:p>
        </w:tc>
      </w:tr>
      <w:tr w:rsidR="00DE2042" w:rsidRPr="00DE525C" w:rsidTr="007171CE">
        <w:tc>
          <w:tcPr>
            <w:tcW w:w="3612" w:type="dxa"/>
            <w:tcBorders>
              <w:bottom w:val="single" w:sz="2" w:space="0" w:color="auto"/>
            </w:tcBorders>
          </w:tcPr>
          <w:p w:rsidR="00DE2042" w:rsidRPr="00DE525C" w:rsidRDefault="00DE2042" w:rsidP="007171CE">
            <w:pPr>
              <w:pStyle w:val="FinTableRight"/>
              <w:keepLines/>
            </w:pPr>
          </w:p>
        </w:tc>
        <w:tc>
          <w:tcPr>
            <w:tcW w:w="1168" w:type="dxa"/>
            <w:tcBorders>
              <w:bottom w:val="single" w:sz="2" w:space="0" w:color="auto"/>
            </w:tcBorders>
          </w:tcPr>
          <w:p w:rsidR="00DE2042" w:rsidRPr="00DE525C" w:rsidRDefault="00DE2042" w:rsidP="007171CE">
            <w:pPr>
              <w:pStyle w:val="FinTableRight"/>
              <w:keepLines/>
            </w:pPr>
          </w:p>
        </w:tc>
        <w:tc>
          <w:tcPr>
            <w:tcW w:w="1168" w:type="dxa"/>
            <w:tcBorders>
              <w:bottom w:val="single" w:sz="2" w:space="0" w:color="auto"/>
            </w:tcBorders>
          </w:tcPr>
          <w:p w:rsidR="00DE2042" w:rsidRPr="00DE525C" w:rsidRDefault="00DE2042" w:rsidP="007171CE">
            <w:pPr>
              <w:pStyle w:val="FinTableRight"/>
              <w:keepLines/>
            </w:pPr>
          </w:p>
        </w:tc>
        <w:tc>
          <w:tcPr>
            <w:tcW w:w="1168" w:type="dxa"/>
            <w:tcBorders>
              <w:bottom w:val="single" w:sz="2" w:space="0" w:color="auto"/>
            </w:tcBorders>
          </w:tcPr>
          <w:p w:rsidR="00DE2042" w:rsidRPr="00DE525C" w:rsidRDefault="00DE2042" w:rsidP="007171CE">
            <w:pPr>
              <w:pStyle w:val="FinTableRightItalic"/>
              <w:keepLines/>
            </w:pPr>
          </w:p>
        </w:tc>
      </w:tr>
    </w:tbl>
    <w:p w:rsidR="00DE2042" w:rsidRPr="00DE525C" w:rsidRDefault="00DE2042" w:rsidP="00DE2042">
      <w:pPr>
        <w:pStyle w:val="notemargin"/>
        <w:rPr>
          <w:szCs w:val="18"/>
        </w:rPr>
      </w:pPr>
      <w:r w:rsidRPr="00DE525C">
        <w:rPr>
          <w:szCs w:val="18"/>
        </w:rPr>
        <w:t>Note:</w:t>
      </w:r>
      <w:r w:rsidRPr="00DE525C">
        <w:rPr>
          <w:szCs w:val="18"/>
        </w:rPr>
        <w:tab/>
      </w:r>
      <w:r w:rsidRPr="00DE525C">
        <w:rPr>
          <w:i/>
          <w:szCs w:val="18"/>
        </w:rPr>
        <w:t>Financial Management and Accountability Act 1997 Determination</w:t>
      </w:r>
      <w:r w:rsidR="00DE525C">
        <w:rPr>
          <w:i/>
          <w:szCs w:val="18"/>
        </w:rPr>
        <w:t> </w:t>
      </w:r>
      <w:r w:rsidRPr="00DE525C">
        <w:rPr>
          <w:i/>
          <w:szCs w:val="18"/>
        </w:rPr>
        <w:t>2012/03 – Section</w:t>
      </w:r>
      <w:r w:rsidR="00DE525C">
        <w:rPr>
          <w:i/>
          <w:szCs w:val="18"/>
        </w:rPr>
        <w:t> </w:t>
      </w:r>
      <w:r w:rsidRPr="00DE525C">
        <w:rPr>
          <w:i/>
          <w:szCs w:val="18"/>
        </w:rPr>
        <w:t xml:space="preserve">32 (Transfer of Functions from </w:t>
      </w:r>
      <w:proofErr w:type="spellStart"/>
      <w:r w:rsidRPr="00DE525C">
        <w:rPr>
          <w:i/>
          <w:szCs w:val="18"/>
        </w:rPr>
        <w:t>DPMC</w:t>
      </w:r>
      <w:proofErr w:type="spellEnd"/>
      <w:r w:rsidRPr="00DE525C">
        <w:rPr>
          <w:i/>
          <w:szCs w:val="18"/>
        </w:rPr>
        <w:t xml:space="preserve"> to </w:t>
      </w:r>
      <w:proofErr w:type="spellStart"/>
      <w:r w:rsidRPr="00DE525C">
        <w:rPr>
          <w:i/>
          <w:szCs w:val="18"/>
        </w:rPr>
        <w:t>DRALGAS</w:t>
      </w:r>
      <w:proofErr w:type="spellEnd"/>
      <w:r w:rsidRPr="00DE525C">
        <w:rPr>
          <w:i/>
          <w:szCs w:val="18"/>
        </w:rPr>
        <w:t>)</w:t>
      </w:r>
      <w:r w:rsidRPr="00DE525C">
        <w:rPr>
          <w:szCs w:val="18"/>
        </w:rPr>
        <w:t xml:space="preserve"> </w:t>
      </w:r>
      <w:r w:rsidRPr="00DE525C">
        <w:t xml:space="preserve">inserted this table for the National Film and Sound Archive, to transfer responsibility for CAC Act body payments for the </w:t>
      </w:r>
      <w:r w:rsidRPr="00DE525C">
        <w:rPr>
          <w:szCs w:val="18"/>
        </w:rPr>
        <w:t>National Film and Sound Archive from the Prime Minister and Cabinet portfolio</w:t>
      </w:r>
      <w:r w:rsidRPr="00DE525C">
        <w:t xml:space="preserve"> to the</w:t>
      </w:r>
      <w:r w:rsidRPr="00DE525C">
        <w:rPr>
          <w:szCs w:val="18"/>
        </w:rPr>
        <w:t xml:space="preserve"> Regional Australia, Local Government, Arts and Sport</w:t>
      </w:r>
      <w:r w:rsidRPr="00DE525C">
        <w:t xml:space="preserve"> portfolio</w:t>
      </w:r>
      <w:r w:rsidRPr="00DE525C">
        <w:rPr>
          <w:szCs w:val="18"/>
        </w:rPr>
        <w:t xml:space="preserve"> due to a change to the </w:t>
      </w:r>
      <w:r w:rsidRPr="00DE525C">
        <w:rPr>
          <w:i/>
          <w:szCs w:val="18"/>
        </w:rPr>
        <w:t>Administrative Arrangements Order</w:t>
      </w:r>
      <w:r w:rsidRPr="00DE525C">
        <w:rPr>
          <w:szCs w:val="18"/>
        </w:rPr>
        <w:t xml:space="preserve"> on 14 December 2011.</w:t>
      </w:r>
    </w:p>
    <w:p w:rsidR="00DE2042" w:rsidRPr="00DE525C" w:rsidRDefault="00DE2042"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E5161D" w:rsidRPr="00DE525C" w:rsidTr="007171CE">
        <w:trPr>
          <w:tblHeader/>
        </w:trPr>
        <w:tc>
          <w:tcPr>
            <w:tcW w:w="7116" w:type="dxa"/>
            <w:gridSpan w:val="4"/>
          </w:tcPr>
          <w:p w:rsidR="00E5161D" w:rsidRPr="00DE525C" w:rsidRDefault="00E5161D" w:rsidP="007171CE">
            <w:pPr>
              <w:pStyle w:val="FinTableHeadingCenteredBold"/>
              <w:pageBreakBefore/>
            </w:pPr>
            <w:r w:rsidRPr="00DE525C">
              <w:lastRenderedPageBreak/>
              <w:t>Regional Australia, Local Government, Arts and Sport PORTFOLIO</w:t>
            </w:r>
          </w:p>
          <w:p w:rsidR="00E5161D" w:rsidRPr="00DE525C" w:rsidRDefault="00E5161D" w:rsidP="007171CE">
            <w:pPr>
              <w:pStyle w:val="KeyLight"/>
            </w:pPr>
            <w:r w:rsidRPr="00DE525C">
              <w:t>Appropriation (plain figures)—2011</w:t>
            </w:r>
            <w:r w:rsidR="00DE525C">
              <w:noBreakHyphen/>
            </w:r>
            <w:r w:rsidRPr="00DE525C">
              <w:t>2012</w:t>
            </w:r>
          </w:p>
          <w:p w:rsidR="00E5161D" w:rsidRPr="00DE525C" w:rsidRDefault="00E5161D" w:rsidP="007171CE">
            <w:pPr>
              <w:pStyle w:val="KeyItalic"/>
            </w:pPr>
            <w:r w:rsidRPr="00DE525C">
              <w:t>Actual Available Appropriation (italic figures)—2010</w:t>
            </w:r>
            <w:r w:rsidR="00DE525C">
              <w:noBreakHyphen/>
            </w:r>
            <w:r w:rsidRPr="00DE525C">
              <w:t>2011</w:t>
            </w:r>
          </w:p>
        </w:tc>
      </w:tr>
      <w:tr w:rsidR="00E5161D" w:rsidRPr="00DE525C" w:rsidTr="007171CE">
        <w:trPr>
          <w:tblHeader/>
        </w:trPr>
        <w:tc>
          <w:tcPr>
            <w:tcW w:w="3612" w:type="dxa"/>
            <w:tcBorders>
              <w:bottom w:val="single" w:sz="2" w:space="0" w:color="auto"/>
            </w:tcBorders>
          </w:tcPr>
          <w:p w:rsidR="00E5161D" w:rsidRPr="00DE525C" w:rsidRDefault="00E5161D" w:rsidP="007171CE">
            <w:pPr>
              <w:pStyle w:val="FinTableRight"/>
            </w:pPr>
          </w:p>
        </w:tc>
        <w:tc>
          <w:tcPr>
            <w:tcW w:w="1168" w:type="dxa"/>
            <w:tcBorders>
              <w:bottom w:val="single" w:sz="2" w:space="0" w:color="auto"/>
            </w:tcBorders>
          </w:tcPr>
          <w:p w:rsidR="00E5161D" w:rsidRPr="00DE525C" w:rsidRDefault="00E5161D" w:rsidP="007171CE">
            <w:pPr>
              <w:pStyle w:val="FinTableRight"/>
            </w:pPr>
          </w:p>
        </w:tc>
        <w:tc>
          <w:tcPr>
            <w:tcW w:w="1168" w:type="dxa"/>
            <w:tcBorders>
              <w:bottom w:val="single" w:sz="2" w:space="0" w:color="auto"/>
            </w:tcBorders>
          </w:tcPr>
          <w:p w:rsidR="00E5161D" w:rsidRPr="00DE525C" w:rsidRDefault="00E5161D" w:rsidP="007171CE">
            <w:pPr>
              <w:pStyle w:val="FinTableRight"/>
            </w:pPr>
          </w:p>
        </w:tc>
        <w:tc>
          <w:tcPr>
            <w:tcW w:w="1168" w:type="dxa"/>
            <w:tcBorders>
              <w:bottom w:val="single" w:sz="2" w:space="0" w:color="auto"/>
            </w:tcBorders>
          </w:tcPr>
          <w:p w:rsidR="00E5161D" w:rsidRPr="00DE525C" w:rsidRDefault="00E5161D" w:rsidP="007171CE">
            <w:pPr>
              <w:pStyle w:val="FinTableRight"/>
            </w:pPr>
          </w:p>
        </w:tc>
      </w:tr>
      <w:tr w:rsidR="00E5161D" w:rsidRPr="00DE525C" w:rsidTr="007171CE">
        <w:trPr>
          <w:trHeight w:val="740"/>
          <w:tblHeader/>
        </w:trPr>
        <w:tc>
          <w:tcPr>
            <w:tcW w:w="3612" w:type="dxa"/>
            <w:tcBorders>
              <w:top w:val="single" w:sz="2" w:space="0" w:color="auto"/>
            </w:tcBorders>
          </w:tcPr>
          <w:p w:rsidR="00E5161D" w:rsidRPr="00DE525C" w:rsidRDefault="00E5161D" w:rsidP="007171CE">
            <w:pPr>
              <w:pStyle w:val="FinTableRight"/>
            </w:pPr>
          </w:p>
        </w:tc>
        <w:tc>
          <w:tcPr>
            <w:tcW w:w="1168" w:type="dxa"/>
            <w:tcBorders>
              <w:top w:val="single" w:sz="2" w:space="0" w:color="auto"/>
            </w:tcBorders>
            <w:vAlign w:val="center"/>
          </w:tcPr>
          <w:p w:rsidR="00E5161D" w:rsidRPr="00DE525C" w:rsidRDefault="00E5161D" w:rsidP="007171CE">
            <w:pPr>
              <w:pStyle w:val="FinTableRight"/>
            </w:pPr>
          </w:p>
        </w:tc>
        <w:tc>
          <w:tcPr>
            <w:tcW w:w="1168" w:type="dxa"/>
            <w:tcBorders>
              <w:top w:val="single" w:sz="2" w:space="0" w:color="auto"/>
            </w:tcBorders>
            <w:vAlign w:val="center"/>
          </w:tcPr>
          <w:p w:rsidR="00E5161D" w:rsidRPr="00DE525C" w:rsidRDefault="00E5161D" w:rsidP="007171CE">
            <w:pPr>
              <w:pStyle w:val="FinTableRight"/>
            </w:pPr>
          </w:p>
        </w:tc>
        <w:tc>
          <w:tcPr>
            <w:tcW w:w="1168" w:type="dxa"/>
            <w:tcBorders>
              <w:top w:val="single" w:sz="2" w:space="0" w:color="auto"/>
            </w:tcBorders>
            <w:vAlign w:val="center"/>
          </w:tcPr>
          <w:p w:rsidR="00E5161D" w:rsidRPr="00DE525C" w:rsidRDefault="00E5161D" w:rsidP="007171CE">
            <w:pPr>
              <w:pStyle w:val="FinTableRight"/>
            </w:pPr>
          </w:p>
          <w:p w:rsidR="00E5161D" w:rsidRPr="00DE525C" w:rsidRDefault="00E5161D" w:rsidP="007171CE">
            <w:pPr>
              <w:pStyle w:val="FinTableRight"/>
            </w:pPr>
          </w:p>
          <w:p w:rsidR="00E5161D" w:rsidRPr="00DE525C" w:rsidRDefault="00E5161D" w:rsidP="007171CE">
            <w:pPr>
              <w:pStyle w:val="FinTableRight"/>
            </w:pPr>
          </w:p>
          <w:p w:rsidR="00E5161D" w:rsidRPr="00DE525C" w:rsidRDefault="00E5161D" w:rsidP="007171CE">
            <w:pPr>
              <w:pStyle w:val="FinTableRight"/>
            </w:pPr>
            <w:r w:rsidRPr="00DE525C">
              <w:t>Non</w:t>
            </w:r>
            <w:r w:rsidR="00DE525C">
              <w:noBreakHyphen/>
            </w:r>
            <w:r w:rsidRPr="00DE525C">
              <w:t>operating</w:t>
            </w:r>
          </w:p>
        </w:tc>
      </w:tr>
      <w:tr w:rsidR="00E5161D" w:rsidRPr="00DE525C" w:rsidTr="007171CE">
        <w:trPr>
          <w:tblHeader/>
        </w:trPr>
        <w:tc>
          <w:tcPr>
            <w:tcW w:w="3612" w:type="dxa"/>
            <w:tcBorders>
              <w:top w:val="single" w:sz="2" w:space="0" w:color="auto"/>
            </w:tcBorders>
          </w:tcPr>
          <w:p w:rsidR="00E5161D" w:rsidRPr="00DE525C" w:rsidRDefault="00E5161D" w:rsidP="007171CE">
            <w:pPr>
              <w:pStyle w:val="FinTableRight"/>
            </w:pPr>
          </w:p>
        </w:tc>
        <w:tc>
          <w:tcPr>
            <w:tcW w:w="1168" w:type="dxa"/>
            <w:tcBorders>
              <w:top w:val="single" w:sz="2" w:space="0" w:color="auto"/>
            </w:tcBorders>
          </w:tcPr>
          <w:p w:rsidR="00E5161D" w:rsidRPr="00DE525C" w:rsidRDefault="00E5161D" w:rsidP="007171CE">
            <w:pPr>
              <w:pStyle w:val="FinTableRight"/>
            </w:pPr>
          </w:p>
        </w:tc>
        <w:tc>
          <w:tcPr>
            <w:tcW w:w="1168" w:type="dxa"/>
            <w:tcBorders>
              <w:top w:val="single" w:sz="2" w:space="0" w:color="auto"/>
            </w:tcBorders>
          </w:tcPr>
          <w:p w:rsidR="00E5161D" w:rsidRPr="00DE525C" w:rsidRDefault="00E5161D" w:rsidP="007171CE">
            <w:pPr>
              <w:pStyle w:val="FinTableRight"/>
            </w:pPr>
          </w:p>
        </w:tc>
        <w:tc>
          <w:tcPr>
            <w:tcW w:w="1168" w:type="dxa"/>
            <w:tcBorders>
              <w:top w:val="single" w:sz="2" w:space="0" w:color="auto"/>
            </w:tcBorders>
          </w:tcPr>
          <w:p w:rsidR="00E5161D" w:rsidRPr="00DE525C" w:rsidRDefault="00E5161D" w:rsidP="007171CE">
            <w:pPr>
              <w:pStyle w:val="FinTableRight"/>
            </w:pPr>
            <w:r w:rsidRPr="00DE525C">
              <w:t>$'000</w:t>
            </w:r>
          </w:p>
        </w:tc>
      </w:tr>
      <w:tr w:rsidR="00E5161D" w:rsidRPr="00DE525C" w:rsidTr="007171CE">
        <w:tc>
          <w:tcPr>
            <w:tcW w:w="3612" w:type="dxa"/>
          </w:tcPr>
          <w:p w:rsidR="00E5161D" w:rsidRPr="00DE525C" w:rsidRDefault="00E5161D" w:rsidP="007171CE">
            <w:pPr>
              <w:pStyle w:val="FinTableLeftBold"/>
              <w:keepNext/>
            </w:pPr>
            <w:r w:rsidRPr="00DE525C">
              <w:t>DEPARTMENT OF REGIONAL AUSTRALIA, LOCAL GOVERNMENT, ARTS AND SPORT FOR PAYMENT TO</w:t>
            </w:r>
          </w:p>
          <w:p w:rsidR="00E5161D" w:rsidRPr="00DE525C" w:rsidRDefault="00E5161D" w:rsidP="007171CE">
            <w:pPr>
              <w:pStyle w:val="FinTableLeftBoldItalCACName"/>
              <w:keepLines/>
            </w:pPr>
            <w:r w:rsidRPr="00DE525C">
              <w:t>NATIONAL GALLERY OF AUSTRALIA</w:t>
            </w:r>
          </w:p>
        </w:tc>
        <w:tc>
          <w:tcPr>
            <w:tcW w:w="1168" w:type="dxa"/>
          </w:tcPr>
          <w:p w:rsidR="00E5161D" w:rsidRPr="00DE525C" w:rsidRDefault="00E5161D" w:rsidP="007171CE">
            <w:pPr>
              <w:pStyle w:val="FinTableRight"/>
            </w:pPr>
          </w:p>
        </w:tc>
        <w:tc>
          <w:tcPr>
            <w:tcW w:w="1168" w:type="dxa"/>
          </w:tcPr>
          <w:p w:rsidR="00E5161D" w:rsidRPr="00DE525C" w:rsidRDefault="00E5161D" w:rsidP="007171CE">
            <w:pPr>
              <w:pStyle w:val="FinTableRight"/>
              <w:keepNext/>
            </w:pPr>
          </w:p>
        </w:tc>
        <w:tc>
          <w:tcPr>
            <w:tcW w:w="1168" w:type="dxa"/>
            <w:vAlign w:val="bottom"/>
          </w:tcPr>
          <w:p w:rsidR="00E5161D" w:rsidRPr="00DE525C" w:rsidRDefault="00E5161D" w:rsidP="007171CE">
            <w:pPr>
              <w:pStyle w:val="FinTableRight"/>
              <w:keepNext/>
            </w:pPr>
            <w:r w:rsidRPr="00DE525C">
              <w:t>0</w:t>
            </w:r>
          </w:p>
        </w:tc>
      </w:tr>
      <w:tr w:rsidR="00E5161D" w:rsidRPr="00DE525C" w:rsidTr="007171CE">
        <w:tc>
          <w:tcPr>
            <w:tcW w:w="3612" w:type="dxa"/>
            <w:tcBorders>
              <w:bottom w:val="single" w:sz="2" w:space="0" w:color="auto"/>
            </w:tcBorders>
          </w:tcPr>
          <w:p w:rsidR="00E5161D" w:rsidRPr="00DE525C" w:rsidRDefault="00E5161D" w:rsidP="007171CE">
            <w:pPr>
              <w:pStyle w:val="FinTableRight"/>
              <w:keepLines/>
            </w:pPr>
          </w:p>
        </w:tc>
        <w:tc>
          <w:tcPr>
            <w:tcW w:w="1168" w:type="dxa"/>
            <w:tcBorders>
              <w:bottom w:val="single" w:sz="2" w:space="0" w:color="auto"/>
            </w:tcBorders>
          </w:tcPr>
          <w:p w:rsidR="00E5161D" w:rsidRPr="00DE525C" w:rsidRDefault="00E5161D" w:rsidP="007171CE">
            <w:pPr>
              <w:pStyle w:val="FinTableRight"/>
              <w:keepLines/>
            </w:pPr>
          </w:p>
        </w:tc>
        <w:tc>
          <w:tcPr>
            <w:tcW w:w="1168" w:type="dxa"/>
            <w:tcBorders>
              <w:bottom w:val="single" w:sz="2" w:space="0" w:color="auto"/>
            </w:tcBorders>
          </w:tcPr>
          <w:p w:rsidR="00E5161D" w:rsidRPr="00DE525C" w:rsidRDefault="00E5161D" w:rsidP="007171CE">
            <w:pPr>
              <w:pStyle w:val="FinTableRight"/>
              <w:keepLines/>
            </w:pPr>
          </w:p>
        </w:tc>
        <w:tc>
          <w:tcPr>
            <w:tcW w:w="1168" w:type="dxa"/>
            <w:tcBorders>
              <w:bottom w:val="single" w:sz="2" w:space="0" w:color="auto"/>
            </w:tcBorders>
          </w:tcPr>
          <w:p w:rsidR="00E5161D" w:rsidRPr="00DE525C" w:rsidRDefault="00E5161D" w:rsidP="007171CE">
            <w:pPr>
              <w:pStyle w:val="FinTableRightItalic"/>
              <w:keepLines/>
            </w:pPr>
            <w:r w:rsidRPr="00DE525C">
              <w:t>17,775</w:t>
            </w:r>
          </w:p>
        </w:tc>
      </w:tr>
    </w:tbl>
    <w:p w:rsidR="00E5161D" w:rsidRPr="00DE525C" w:rsidRDefault="00E5161D" w:rsidP="00E5161D">
      <w:pPr>
        <w:pStyle w:val="notemargin"/>
      </w:pPr>
      <w:r w:rsidRPr="00DE525C">
        <w:t>Note:</w:t>
      </w:r>
      <w:r w:rsidRPr="00DE525C">
        <w:tab/>
      </w:r>
      <w:r w:rsidRPr="00DE525C">
        <w:rPr>
          <w:i/>
        </w:rPr>
        <w:t>Financial Management and Accountability Act 1997 Determination</w:t>
      </w:r>
      <w:r w:rsidR="00DE525C">
        <w:rPr>
          <w:i/>
        </w:rPr>
        <w:t> </w:t>
      </w:r>
      <w:r w:rsidRPr="00DE525C">
        <w:rPr>
          <w:i/>
        </w:rPr>
        <w:t>2012/03 – Section</w:t>
      </w:r>
      <w:r w:rsidR="00DE525C">
        <w:rPr>
          <w:i/>
        </w:rPr>
        <w:t> </w:t>
      </w:r>
      <w:r w:rsidRPr="00DE525C">
        <w:rPr>
          <w:i/>
        </w:rPr>
        <w:t xml:space="preserve">32 (Transfer of Functions from </w:t>
      </w:r>
      <w:proofErr w:type="spellStart"/>
      <w:r w:rsidRPr="00DE525C">
        <w:rPr>
          <w:i/>
        </w:rPr>
        <w:t>DPMC</w:t>
      </w:r>
      <w:proofErr w:type="spellEnd"/>
      <w:r w:rsidRPr="00DE525C">
        <w:rPr>
          <w:i/>
        </w:rPr>
        <w:t xml:space="preserve"> to </w:t>
      </w:r>
      <w:proofErr w:type="spellStart"/>
      <w:r w:rsidRPr="00DE525C">
        <w:rPr>
          <w:i/>
        </w:rPr>
        <w:t>DRALGAS</w:t>
      </w:r>
      <w:proofErr w:type="spellEnd"/>
      <w:r w:rsidRPr="00DE525C">
        <w:rPr>
          <w:i/>
        </w:rPr>
        <w:t>)</w:t>
      </w:r>
      <w:r w:rsidRPr="00DE525C">
        <w:t xml:space="preserve"> inserted this table for the National Gallery of Australia to transfer responsibility for CAC Act body payments for the National Gallery of Australia from the Prime Minister and Cabinet portfolio to the Regional Australia, Local Government, Arts and Sport portfolio due to a change to the </w:t>
      </w:r>
      <w:r w:rsidRPr="00DE525C">
        <w:rPr>
          <w:i/>
        </w:rPr>
        <w:t>Administrative Arrangements Order</w:t>
      </w:r>
      <w:r w:rsidRPr="00DE525C">
        <w:t xml:space="preserve"> on 14 December 2011.</w:t>
      </w:r>
    </w:p>
    <w:p w:rsidR="00E5161D" w:rsidRPr="00DE525C" w:rsidRDefault="00E5161D"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C11FE2" w:rsidRPr="00DE525C" w:rsidTr="007171CE">
        <w:trPr>
          <w:tblHeader/>
        </w:trPr>
        <w:tc>
          <w:tcPr>
            <w:tcW w:w="7116" w:type="dxa"/>
            <w:gridSpan w:val="4"/>
          </w:tcPr>
          <w:p w:rsidR="00C11FE2" w:rsidRPr="00DE525C" w:rsidRDefault="00C11FE2" w:rsidP="007171CE">
            <w:pPr>
              <w:pStyle w:val="FinTableHeadingCenteredBold"/>
              <w:pageBreakBefore/>
            </w:pPr>
            <w:r w:rsidRPr="00DE525C">
              <w:lastRenderedPageBreak/>
              <w:t>Regional Australia, Local Government, Arts and Sport PORTFOLIO</w:t>
            </w:r>
          </w:p>
          <w:p w:rsidR="00C11FE2" w:rsidRPr="00DE525C" w:rsidRDefault="00C11FE2" w:rsidP="007171CE">
            <w:pPr>
              <w:pStyle w:val="KeyLight"/>
            </w:pPr>
            <w:r w:rsidRPr="00DE525C">
              <w:t>Appropriation (plain figures)—2011</w:t>
            </w:r>
            <w:r w:rsidR="00DE525C">
              <w:noBreakHyphen/>
            </w:r>
            <w:r w:rsidRPr="00DE525C">
              <w:t>2012</w:t>
            </w:r>
          </w:p>
          <w:p w:rsidR="00C11FE2" w:rsidRPr="00DE525C" w:rsidRDefault="00C11FE2" w:rsidP="007171CE">
            <w:pPr>
              <w:pStyle w:val="KeyItalic"/>
            </w:pPr>
            <w:r w:rsidRPr="00DE525C">
              <w:t>Actual Available Appropriation (italic figures)—2010</w:t>
            </w:r>
            <w:r w:rsidR="00DE525C">
              <w:noBreakHyphen/>
            </w:r>
            <w:r w:rsidRPr="00DE525C">
              <w:t>2011</w:t>
            </w:r>
          </w:p>
        </w:tc>
      </w:tr>
      <w:tr w:rsidR="00C11FE2" w:rsidRPr="00DE525C" w:rsidTr="007171CE">
        <w:trPr>
          <w:tblHeader/>
        </w:trPr>
        <w:tc>
          <w:tcPr>
            <w:tcW w:w="3612" w:type="dxa"/>
            <w:tcBorders>
              <w:bottom w:val="single" w:sz="2" w:space="0" w:color="auto"/>
            </w:tcBorders>
          </w:tcPr>
          <w:p w:rsidR="00C11FE2" w:rsidRPr="00DE525C" w:rsidRDefault="00C11FE2" w:rsidP="007171CE">
            <w:pPr>
              <w:pStyle w:val="FinTableRight"/>
            </w:pPr>
          </w:p>
        </w:tc>
        <w:tc>
          <w:tcPr>
            <w:tcW w:w="1168" w:type="dxa"/>
            <w:tcBorders>
              <w:bottom w:val="single" w:sz="2" w:space="0" w:color="auto"/>
            </w:tcBorders>
          </w:tcPr>
          <w:p w:rsidR="00C11FE2" w:rsidRPr="00DE525C" w:rsidRDefault="00C11FE2" w:rsidP="007171CE">
            <w:pPr>
              <w:pStyle w:val="FinTableRight"/>
            </w:pPr>
          </w:p>
        </w:tc>
        <w:tc>
          <w:tcPr>
            <w:tcW w:w="1168" w:type="dxa"/>
            <w:tcBorders>
              <w:bottom w:val="single" w:sz="2" w:space="0" w:color="auto"/>
            </w:tcBorders>
          </w:tcPr>
          <w:p w:rsidR="00C11FE2" w:rsidRPr="00DE525C" w:rsidRDefault="00C11FE2" w:rsidP="007171CE">
            <w:pPr>
              <w:pStyle w:val="FinTableRight"/>
            </w:pPr>
          </w:p>
        </w:tc>
        <w:tc>
          <w:tcPr>
            <w:tcW w:w="1168" w:type="dxa"/>
            <w:tcBorders>
              <w:bottom w:val="single" w:sz="2" w:space="0" w:color="auto"/>
            </w:tcBorders>
          </w:tcPr>
          <w:p w:rsidR="00C11FE2" w:rsidRPr="00DE525C" w:rsidRDefault="00C11FE2" w:rsidP="007171CE">
            <w:pPr>
              <w:pStyle w:val="FinTableRight"/>
            </w:pPr>
          </w:p>
        </w:tc>
      </w:tr>
      <w:tr w:rsidR="00C11FE2" w:rsidRPr="00DE525C" w:rsidTr="007171CE">
        <w:trPr>
          <w:trHeight w:val="740"/>
          <w:tblHeader/>
        </w:trPr>
        <w:tc>
          <w:tcPr>
            <w:tcW w:w="3612" w:type="dxa"/>
            <w:tcBorders>
              <w:top w:val="single" w:sz="2" w:space="0" w:color="auto"/>
            </w:tcBorders>
          </w:tcPr>
          <w:p w:rsidR="00C11FE2" w:rsidRPr="00DE525C" w:rsidRDefault="00C11FE2" w:rsidP="007171CE">
            <w:pPr>
              <w:pStyle w:val="FinTableRight"/>
            </w:pPr>
          </w:p>
        </w:tc>
        <w:tc>
          <w:tcPr>
            <w:tcW w:w="1168" w:type="dxa"/>
            <w:tcBorders>
              <w:top w:val="single" w:sz="2" w:space="0" w:color="auto"/>
            </w:tcBorders>
            <w:vAlign w:val="center"/>
          </w:tcPr>
          <w:p w:rsidR="00C11FE2" w:rsidRPr="00DE525C" w:rsidRDefault="00C11FE2" w:rsidP="007171CE">
            <w:pPr>
              <w:pStyle w:val="FinTableRight"/>
            </w:pPr>
          </w:p>
        </w:tc>
        <w:tc>
          <w:tcPr>
            <w:tcW w:w="1168" w:type="dxa"/>
            <w:tcBorders>
              <w:top w:val="single" w:sz="2" w:space="0" w:color="auto"/>
            </w:tcBorders>
            <w:vAlign w:val="center"/>
          </w:tcPr>
          <w:p w:rsidR="00C11FE2" w:rsidRPr="00DE525C" w:rsidRDefault="00C11FE2" w:rsidP="007171CE">
            <w:pPr>
              <w:pStyle w:val="FinTableRight"/>
            </w:pPr>
          </w:p>
        </w:tc>
        <w:tc>
          <w:tcPr>
            <w:tcW w:w="1168" w:type="dxa"/>
            <w:tcBorders>
              <w:top w:val="single" w:sz="2" w:space="0" w:color="auto"/>
            </w:tcBorders>
            <w:vAlign w:val="center"/>
          </w:tcPr>
          <w:p w:rsidR="00C11FE2" w:rsidRPr="00DE525C" w:rsidRDefault="00C11FE2" w:rsidP="007171CE">
            <w:pPr>
              <w:pStyle w:val="FinTableRight"/>
            </w:pPr>
          </w:p>
          <w:p w:rsidR="00C11FE2" w:rsidRPr="00DE525C" w:rsidRDefault="00C11FE2" w:rsidP="007171CE">
            <w:pPr>
              <w:pStyle w:val="FinTableRight"/>
            </w:pPr>
          </w:p>
          <w:p w:rsidR="00C11FE2" w:rsidRPr="00DE525C" w:rsidRDefault="00C11FE2" w:rsidP="007171CE">
            <w:pPr>
              <w:pStyle w:val="FinTableRight"/>
            </w:pPr>
          </w:p>
          <w:p w:rsidR="00C11FE2" w:rsidRPr="00DE525C" w:rsidRDefault="00C11FE2" w:rsidP="007171CE">
            <w:pPr>
              <w:pStyle w:val="FinTableRight"/>
            </w:pPr>
            <w:r w:rsidRPr="00DE525C">
              <w:t>Non</w:t>
            </w:r>
            <w:r w:rsidR="00DE525C">
              <w:noBreakHyphen/>
            </w:r>
            <w:r w:rsidRPr="00DE525C">
              <w:t>operating</w:t>
            </w:r>
          </w:p>
        </w:tc>
      </w:tr>
      <w:tr w:rsidR="00C11FE2" w:rsidRPr="00DE525C" w:rsidTr="007171CE">
        <w:trPr>
          <w:tblHeader/>
        </w:trPr>
        <w:tc>
          <w:tcPr>
            <w:tcW w:w="3612" w:type="dxa"/>
            <w:tcBorders>
              <w:top w:val="single" w:sz="2" w:space="0" w:color="auto"/>
            </w:tcBorders>
          </w:tcPr>
          <w:p w:rsidR="00C11FE2" w:rsidRPr="00DE525C" w:rsidRDefault="00C11FE2" w:rsidP="007171CE">
            <w:pPr>
              <w:pStyle w:val="FinTableRight"/>
            </w:pPr>
          </w:p>
        </w:tc>
        <w:tc>
          <w:tcPr>
            <w:tcW w:w="1168" w:type="dxa"/>
            <w:tcBorders>
              <w:top w:val="single" w:sz="2" w:space="0" w:color="auto"/>
            </w:tcBorders>
          </w:tcPr>
          <w:p w:rsidR="00C11FE2" w:rsidRPr="00DE525C" w:rsidRDefault="00C11FE2" w:rsidP="007171CE">
            <w:pPr>
              <w:pStyle w:val="FinTableRight"/>
            </w:pPr>
          </w:p>
        </w:tc>
        <w:tc>
          <w:tcPr>
            <w:tcW w:w="1168" w:type="dxa"/>
            <w:tcBorders>
              <w:top w:val="single" w:sz="2" w:space="0" w:color="auto"/>
            </w:tcBorders>
          </w:tcPr>
          <w:p w:rsidR="00C11FE2" w:rsidRPr="00DE525C" w:rsidRDefault="00C11FE2" w:rsidP="007171CE">
            <w:pPr>
              <w:pStyle w:val="FinTableRight"/>
            </w:pPr>
          </w:p>
        </w:tc>
        <w:tc>
          <w:tcPr>
            <w:tcW w:w="1168" w:type="dxa"/>
            <w:tcBorders>
              <w:top w:val="single" w:sz="2" w:space="0" w:color="auto"/>
            </w:tcBorders>
          </w:tcPr>
          <w:p w:rsidR="00C11FE2" w:rsidRPr="00DE525C" w:rsidRDefault="00C11FE2" w:rsidP="007171CE">
            <w:pPr>
              <w:pStyle w:val="FinTableRight"/>
            </w:pPr>
            <w:r w:rsidRPr="00DE525C">
              <w:t>$'000</w:t>
            </w:r>
          </w:p>
        </w:tc>
      </w:tr>
      <w:tr w:rsidR="00C11FE2" w:rsidRPr="00DE525C" w:rsidTr="007171CE">
        <w:tc>
          <w:tcPr>
            <w:tcW w:w="3612" w:type="dxa"/>
          </w:tcPr>
          <w:p w:rsidR="00C11FE2" w:rsidRPr="00DE525C" w:rsidRDefault="00C11FE2" w:rsidP="007171CE">
            <w:pPr>
              <w:pStyle w:val="FinTableLeftBold"/>
              <w:keepNext/>
            </w:pPr>
            <w:r w:rsidRPr="00DE525C">
              <w:t>DEPARTMENT OF REGIONAL AUSTRALIA, LOCAL GOVERNMENT, ARTS AND SPORT FOR PAYMENT TO</w:t>
            </w:r>
          </w:p>
          <w:p w:rsidR="00C11FE2" w:rsidRPr="00DE525C" w:rsidRDefault="00C11FE2" w:rsidP="007171CE">
            <w:pPr>
              <w:pStyle w:val="FinTableLeftBoldItalCACName"/>
              <w:keepLines/>
            </w:pPr>
            <w:r w:rsidRPr="00DE525C">
              <w:t>NATIONAL LIBRARY OF AUSTRALIA</w:t>
            </w:r>
          </w:p>
        </w:tc>
        <w:tc>
          <w:tcPr>
            <w:tcW w:w="1168" w:type="dxa"/>
          </w:tcPr>
          <w:p w:rsidR="00C11FE2" w:rsidRPr="00DE525C" w:rsidRDefault="00C11FE2" w:rsidP="007171CE">
            <w:pPr>
              <w:pStyle w:val="FinTableRight"/>
            </w:pPr>
          </w:p>
        </w:tc>
        <w:tc>
          <w:tcPr>
            <w:tcW w:w="1168" w:type="dxa"/>
          </w:tcPr>
          <w:p w:rsidR="00C11FE2" w:rsidRPr="00DE525C" w:rsidRDefault="00C11FE2" w:rsidP="007171CE">
            <w:pPr>
              <w:pStyle w:val="FinTableRight"/>
              <w:keepNext/>
            </w:pPr>
          </w:p>
        </w:tc>
        <w:tc>
          <w:tcPr>
            <w:tcW w:w="1168" w:type="dxa"/>
            <w:vAlign w:val="bottom"/>
          </w:tcPr>
          <w:p w:rsidR="00C11FE2" w:rsidRPr="00DE525C" w:rsidRDefault="00C11FE2" w:rsidP="007171CE">
            <w:pPr>
              <w:pStyle w:val="FinTableRight"/>
              <w:keepNext/>
            </w:pPr>
            <w:r w:rsidRPr="00DE525C">
              <w:t>4,074</w:t>
            </w:r>
          </w:p>
        </w:tc>
      </w:tr>
      <w:tr w:rsidR="00C11FE2" w:rsidRPr="00DE525C" w:rsidTr="007171CE">
        <w:tc>
          <w:tcPr>
            <w:tcW w:w="3612" w:type="dxa"/>
            <w:tcBorders>
              <w:bottom w:val="single" w:sz="2" w:space="0" w:color="auto"/>
            </w:tcBorders>
          </w:tcPr>
          <w:p w:rsidR="00C11FE2" w:rsidRPr="00DE525C" w:rsidRDefault="00C11FE2" w:rsidP="007171CE">
            <w:pPr>
              <w:pStyle w:val="FinTableRight"/>
              <w:keepLines/>
            </w:pPr>
          </w:p>
        </w:tc>
        <w:tc>
          <w:tcPr>
            <w:tcW w:w="1168" w:type="dxa"/>
            <w:tcBorders>
              <w:bottom w:val="single" w:sz="2" w:space="0" w:color="auto"/>
            </w:tcBorders>
          </w:tcPr>
          <w:p w:rsidR="00C11FE2" w:rsidRPr="00DE525C" w:rsidRDefault="00C11FE2" w:rsidP="007171CE">
            <w:pPr>
              <w:pStyle w:val="FinTableRight"/>
              <w:keepLines/>
            </w:pPr>
          </w:p>
        </w:tc>
        <w:tc>
          <w:tcPr>
            <w:tcW w:w="1168" w:type="dxa"/>
            <w:tcBorders>
              <w:bottom w:val="single" w:sz="2" w:space="0" w:color="auto"/>
            </w:tcBorders>
          </w:tcPr>
          <w:p w:rsidR="00C11FE2" w:rsidRPr="00DE525C" w:rsidRDefault="00C11FE2" w:rsidP="007171CE">
            <w:pPr>
              <w:pStyle w:val="FinTableRight"/>
              <w:keepLines/>
            </w:pPr>
          </w:p>
        </w:tc>
        <w:tc>
          <w:tcPr>
            <w:tcW w:w="1168" w:type="dxa"/>
            <w:tcBorders>
              <w:bottom w:val="single" w:sz="2" w:space="0" w:color="auto"/>
            </w:tcBorders>
          </w:tcPr>
          <w:p w:rsidR="00C11FE2" w:rsidRPr="00DE525C" w:rsidRDefault="00C11FE2" w:rsidP="007171CE">
            <w:pPr>
              <w:pStyle w:val="FinTableRightItalic"/>
              <w:keepLines/>
            </w:pPr>
            <w:r w:rsidRPr="00DE525C">
              <w:t>9,743</w:t>
            </w:r>
          </w:p>
        </w:tc>
      </w:tr>
    </w:tbl>
    <w:p w:rsidR="00C11FE2" w:rsidRPr="00DE525C" w:rsidRDefault="00C11FE2" w:rsidP="00C11FE2">
      <w:pPr>
        <w:pStyle w:val="notemargin"/>
      </w:pPr>
      <w:r w:rsidRPr="00DE525C">
        <w:t>Note:</w:t>
      </w:r>
      <w:r w:rsidRPr="00DE525C">
        <w:tab/>
      </w:r>
      <w:r w:rsidRPr="00DE525C">
        <w:rPr>
          <w:i/>
        </w:rPr>
        <w:t>Financial Management and Accountability Act 1997 Determination</w:t>
      </w:r>
      <w:r w:rsidR="00DE525C">
        <w:rPr>
          <w:i/>
        </w:rPr>
        <w:t> </w:t>
      </w:r>
      <w:r w:rsidRPr="00DE525C">
        <w:rPr>
          <w:i/>
        </w:rPr>
        <w:t>2012/03 – Section</w:t>
      </w:r>
      <w:r w:rsidR="00DE525C">
        <w:rPr>
          <w:i/>
        </w:rPr>
        <w:t> </w:t>
      </w:r>
      <w:r w:rsidRPr="00DE525C">
        <w:rPr>
          <w:i/>
        </w:rPr>
        <w:t xml:space="preserve">32 (Transfer of Functions from </w:t>
      </w:r>
      <w:proofErr w:type="spellStart"/>
      <w:r w:rsidRPr="00DE525C">
        <w:rPr>
          <w:i/>
        </w:rPr>
        <w:t>DPMC</w:t>
      </w:r>
      <w:proofErr w:type="spellEnd"/>
      <w:r w:rsidRPr="00DE525C">
        <w:rPr>
          <w:i/>
        </w:rPr>
        <w:t xml:space="preserve"> to </w:t>
      </w:r>
      <w:proofErr w:type="spellStart"/>
      <w:r w:rsidRPr="00DE525C">
        <w:rPr>
          <w:i/>
        </w:rPr>
        <w:t>DRALGAS</w:t>
      </w:r>
      <w:proofErr w:type="spellEnd"/>
      <w:r w:rsidRPr="00DE525C">
        <w:rPr>
          <w:i/>
        </w:rPr>
        <w:t>)</w:t>
      </w:r>
      <w:r w:rsidRPr="00DE525C">
        <w:t xml:space="preserve"> inserted this table for the National Library of Australia to transfer responsibility for CAC Act body payments for the National Library of Australia from the Prime Minister and Cabinet portfolio to the Regional Australia, Local Government, Arts and Sport portfolio due to a change to the </w:t>
      </w:r>
      <w:r w:rsidRPr="00DE525C">
        <w:rPr>
          <w:i/>
        </w:rPr>
        <w:t xml:space="preserve">Administrative Arrangements Order </w:t>
      </w:r>
      <w:r w:rsidRPr="00DE525C">
        <w:t>on 14 December 2011.</w:t>
      </w:r>
    </w:p>
    <w:p w:rsidR="00C11FE2" w:rsidRPr="00DE525C" w:rsidRDefault="00C11FE2"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763E4C" w:rsidRPr="00DE525C" w:rsidTr="00E14801">
        <w:trPr>
          <w:tblHeader/>
        </w:trPr>
        <w:tc>
          <w:tcPr>
            <w:tcW w:w="7116" w:type="dxa"/>
            <w:gridSpan w:val="4"/>
          </w:tcPr>
          <w:p w:rsidR="00763E4C" w:rsidRPr="00DE525C" w:rsidRDefault="00763E4C" w:rsidP="00E14801">
            <w:pPr>
              <w:pStyle w:val="FinTableHeadingCenteredBold"/>
              <w:pageBreakBefore/>
              <w:spacing w:before="120" w:after="120"/>
            </w:pPr>
            <w:r w:rsidRPr="00DE525C">
              <w:lastRenderedPageBreak/>
              <w:t>Regional Australia, Local Government, Arts and Sport PORTFOLIO</w:t>
            </w:r>
          </w:p>
          <w:p w:rsidR="00763E4C" w:rsidRPr="00DE525C" w:rsidRDefault="00763E4C" w:rsidP="00E14801">
            <w:pPr>
              <w:pStyle w:val="KeyLight"/>
            </w:pPr>
            <w:r w:rsidRPr="00DE525C">
              <w:t>Appropriation (plain figures)—2011</w:t>
            </w:r>
            <w:r w:rsidR="00DE525C">
              <w:noBreakHyphen/>
            </w:r>
            <w:r w:rsidRPr="00DE525C">
              <w:t>2012</w:t>
            </w:r>
          </w:p>
          <w:p w:rsidR="00763E4C" w:rsidRPr="00DE525C" w:rsidRDefault="00763E4C" w:rsidP="00E14801">
            <w:pPr>
              <w:pStyle w:val="KeyItalic"/>
            </w:pPr>
            <w:r w:rsidRPr="00DE525C">
              <w:t>Actual Available Appropriation (italic figures)—2010</w:t>
            </w:r>
            <w:r w:rsidR="00DE525C">
              <w:noBreakHyphen/>
            </w:r>
            <w:r w:rsidRPr="00DE525C">
              <w:t>2011</w:t>
            </w:r>
          </w:p>
        </w:tc>
      </w:tr>
      <w:tr w:rsidR="00763E4C" w:rsidRPr="00DE525C" w:rsidTr="00E14801">
        <w:trPr>
          <w:tblHeader/>
        </w:trPr>
        <w:tc>
          <w:tcPr>
            <w:tcW w:w="7116" w:type="dxa"/>
            <w:gridSpan w:val="4"/>
            <w:tcBorders>
              <w:bottom w:val="single" w:sz="2" w:space="0" w:color="auto"/>
            </w:tcBorders>
          </w:tcPr>
          <w:p w:rsidR="00763E4C" w:rsidRPr="00DE525C" w:rsidRDefault="00763E4C" w:rsidP="00E14801">
            <w:pPr>
              <w:pStyle w:val="FinTableRight"/>
            </w:pPr>
          </w:p>
        </w:tc>
      </w:tr>
      <w:tr w:rsidR="00763E4C" w:rsidRPr="00DE525C" w:rsidTr="00E14801">
        <w:trPr>
          <w:trHeight w:val="190"/>
          <w:tblHeader/>
        </w:trPr>
        <w:tc>
          <w:tcPr>
            <w:tcW w:w="3612" w:type="dxa"/>
            <w:tcBorders>
              <w:top w:val="single" w:sz="2" w:space="0" w:color="auto"/>
            </w:tcBorders>
            <w:vAlign w:val="center"/>
          </w:tcPr>
          <w:p w:rsidR="00763E4C" w:rsidRPr="00DE525C" w:rsidRDefault="00763E4C" w:rsidP="00E14801">
            <w:pPr>
              <w:pStyle w:val="FinTableRight"/>
            </w:pPr>
          </w:p>
        </w:tc>
        <w:tc>
          <w:tcPr>
            <w:tcW w:w="1168" w:type="dxa"/>
            <w:tcBorders>
              <w:top w:val="single" w:sz="2" w:space="0" w:color="auto"/>
            </w:tcBorders>
            <w:vAlign w:val="center"/>
          </w:tcPr>
          <w:p w:rsidR="00763E4C" w:rsidRPr="00DE525C" w:rsidRDefault="00763E4C" w:rsidP="00E14801">
            <w:pPr>
              <w:pStyle w:val="FinTableRight"/>
            </w:pPr>
            <w:r w:rsidRPr="00DE525C">
              <w:t xml:space="preserve">Payments to </w:t>
            </w:r>
            <w:proofErr w:type="spellStart"/>
            <w:r w:rsidRPr="00DE525C">
              <w:t>State,ACT</w:t>
            </w:r>
            <w:proofErr w:type="spellEnd"/>
            <w:r w:rsidRPr="00DE525C">
              <w:t>, NT and local government</w:t>
            </w:r>
          </w:p>
        </w:tc>
        <w:tc>
          <w:tcPr>
            <w:tcW w:w="1168" w:type="dxa"/>
            <w:tcBorders>
              <w:top w:val="single" w:sz="2" w:space="0" w:color="auto"/>
            </w:tcBorders>
            <w:vAlign w:val="center"/>
          </w:tcPr>
          <w:p w:rsidR="00763E4C" w:rsidRPr="00DE525C" w:rsidRDefault="00763E4C" w:rsidP="00E14801">
            <w:pPr>
              <w:pStyle w:val="FinTableRight"/>
            </w:pPr>
            <w:r w:rsidRPr="00DE525C">
              <w:t>New Administered Outcomes</w:t>
            </w:r>
          </w:p>
        </w:tc>
        <w:tc>
          <w:tcPr>
            <w:tcW w:w="1168" w:type="dxa"/>
            <w:tcBorders>
              <w:top w:val="single" w:sz="2" w:space="0" w:color="auto"/>
            </w:tcBorders>
            <w:vAlign w:val="center"/>
          </w:tcPr>
          <w:p w:rsidR="00763E4C" w:rsidRPr="00DE525C" w:rsidRDefault="00763E4C" w:rsidP="00E14801">
            <w:pPr>
              <w:pStyle w:val="FinTableRight"/>
            </w:pPr>
          </w:p>
          <w:p w:rsidR="00763E4C" w:rsidRPr="00DE525C" w:rsidRDefault="00763E4C" w:rsidP="00E14801">
            <w:pPr>
              <w:pStyle w:val="FinTableRight"/>
            </w:pPr>
          </w:p>
          <w:p w:rsidR="00763E4C" w:rsidRPr="00DE525C" w:rsidRDefault="00763E4C" w:rsidP="00E14801">
            <w:pPr>
              <w:pStyle w:val="FinTableRight"/>
            </w:pPr>
            <w:r w:rsidRPr="00DE525C">
              <w:t>Total</w:t>
            </w:r>
          </w:p>
        </w:tc>
      </w:tr>
      <w:tr w:rsidR="00763E4C" w:rsidRPr="00DE525C" w:rsidTr="00E14801">
        <w:trPr>
          <w:tblHeader/>
        </w:trPr>
        <w:tc>
          <w:tcPr>
            <w:tcW w:w="3612" w:type="dxa"/>
            <w:tcBorders>
              <w:top w:val="single" w:sz="2" w:space="0" w:color="auto"/>
            </w:tcBorders>
          </w:tcPr>
          <w:p w:rsidR="00763E4C" w:rsidRPr="00DE525C" w:rsidRDefault="00763E4C" w:rsidP="00E14801">
            <w:pPr>
              <w:pStyle w:val="FinTableRight"/>
            </w:pPr>
          </w:p>
        </w:tc>
        <w:tc>
          <w:tcPr>
            <w:tcW w:w="1168" w:type="dxa"/>
            <w:tcBorders>
              <w:top w:val="single" w:sz="2" w:space="0" w:color="auto"/>
            </w:tcBorders>
          </w:tcPr>
          <w:p w:rsidR="00763E4C" w:rsidRPr="00DE525C" w:rsidRDefault="00763E4C" w:rsidP="00E14801">
            <w:pPr>
              <w:pStyle w:val="FinTableRight"/>
            </w:pPr>
            <w:r w:rsidRPr="00DE525C">
              <w:t>$'000</w:t>
            </w:r>
          </w:p>
        </w:tc>
        <w:tc>
          <w:tcPr>
            <w:tcW w:w="1168" w:type="dxa"/>
            <w:tcBorders>
              <w:top w:val="single" w:sz="2" w:space="0" w:color="auto"/>
            </w:tcBorders>
          </w:tcPr>
          <w:p w:rsidR="00763E4C" w:rsidRPr="00DE525C" w:rsidRDefault="00763E4C" w:rsidP="00E14801">
            <w:pPr>
              <w:pStyle w:val="FinTableRight"/>
            </w:pPr>
            <w:r w:rsidRPr="00DE525C">
              <w:t>$'000</w:t>
            </w:r>
          </w:p>
        </w:tc>
        <w:tc>
          <w:tcPr>
            <w:tcW w:w="1168" w:type="dxa"/>
            <w:tcBorders>
              <w:top w:val="single" w:sz="2" w:space="0" w:color="auto"/>
            </w:tcBorders>
          </w:tcPr>
          <w:p w:rsidR="00763E4C" w:rsidRPr="00DE525C" w:rsidRDefault="00763E4C" w:rsidP="00E14801">
            <w:pPr>
              <w:pStyle w:val="FinTableRight"/>
            </w:pPr>
            <w:r w:rsidRPr="00DE525C">
              <w:t>$'000</w:t>
            </w:r>
          </w:p>
        </w:tc>
      </w:tr>
      <w:tr w:rsidR="00763E4C" w:rsidRPr="00DE525C" w:rsidTr="00E14801">
        <w:tc>
          <w:tcPr>
            <w:tcW w:w="3612" w:type="dxa"/>
          </w:tcPr>
          <w:p w:rsidR="00763E4C" w:rsidRPr="00DE525C" w:rsidRDefault="00763E4C" w:rsidP="00E14801">
            <w:pPr>
              <w:pStyle w:val="FinTableLeftBold"/>
            </w:pPr>
            <w:r w:rsidRPr="00DE525C">
              <w:t>OLD PARLIAMENT HOUSE</w:t>
            </w:r>
          </w:p>
        </w:tc>
        <w:tc>
          <w:tcPr>
            <w:tcW w:w="1168" w:type="dxa"/>
          </w:tcPr>
          <w:p w:rsidR="00763E4C" w:rsidRPr="00DE525C" w:rsidRDefault="00763E4C" w:rsidP="00E14801">
            <w:pPr>
              <w:pStyle w:val="FinTableRight"/>
            </w:pPr>
          </w:p>
        </w:tc>
        <w:tc>
          <w:tcPr>
            <w:tcW w:w="1168" w:type="dxa"/>
          </w:tcPr>
          <w:p w:rsidR="00763E4C" w:rsidRPr="00DE525C" w:rsidRDefault="00763E4C" w:rsidP="00E14801">
            <w:pPr>
              <w:pStyle w:val="FinTableRight"/>
            </w:pPr>
          </w:p>
        </w:tc>
        <w:tc>
          <w:tcPr>
            <w:tcW w:w="1168" w:type="dxa"/>
          </w:tcPr>
          <w:p w:rsidR="00763E4C" w:rsidRPr="00DE525C" w:rsidRDefault="00763E4C" w:rsidP="00E14801">
            <w:pPr>
              <w:pStyle w:val="FinTableRight"/>
            </w:pPr>
          </w:p>
        </w:tc>
      </w:tr>
      <w:tr w:rsidR="00763E4C" w:rsidRPr="00DE525C" w:rsidTr="00E14801">
        <w:tc>
          <w:tcPr>
            <w:tcW w:w="3612" w:type="dxa"/>
            <w:vMerge w:val="restart"/>
          </w:tcPr>
          <w:p w:rsidR="00763E4C" w:rsidRPr="00DE525C" w:rsidRDefault="00763E4C" w:rsidP="00E14801">
            <w:pPr>
              <w:pStyle w:val="FinTableLeftBold"/>
              <w:keepNext/>
              <w:keepLines/>
            </w:pPr>
            <w:r w:rsidRPr="00DE525C">
              <w:t>Non</w:t>
            </w:r>
            <w:r w:rsidR="00DE525C">
              <w:noBreakHyphen/>
            </w:r>
            <w:r w:rsidRPr="00DE525C">
              <w:t xml:space="preserve">operating </w:t>
            </w:r>
          </w:p>
          <w:p w:rsidR="00763E4C" w:rsidRPr="00DE525C" w:rsidRDefault="00763E4C" w:rsidP="00E14801">
            <w:pPr>
              <w:pStyle w:val="FinTableLeftIndent"/>
              <w:keepNext/>
              <w:keepLines/>
            </w:pPr>
            <w:r w:rsidRPr="00DE525C">
              <w:t>Equity Injections</w:t>
            </w:r>
          </w:p>
          <w:p w:rsidR="00763E4C" w:rsidRPr="00DE525C" w:rsidRDefault="00763E4C" w:rsidP="00E14801">
            <w:pPr>
              <w:pStyle w:val="FinTableLeftIndent"/>
              <w:keepNext/>
              <w:keepLines/>
            </w:pPr>
          </w:p>
          <w:p w:rsidR="00763E4C" w:rsidRPr="00DE525C" w:rsidRDefault="00763E4C" w:rsidP="00E14801">
            <w:pPr>
              <w:pStyle w:val="FinTableLeftIndent"/>
              <w:keepNext/>
              <w:keepLines/>
            </w:pPr>
            <w:r w:rsidRPr="00DE525C">
              <w:t>Administered Assets and Liabilities</w:t>
            </w:r>
          </w:p>
        </w:tc>
        <w:tc>
          <w:tcPr>
            <w:tcW w:w="1168" w:type="dxa"/>
          </w:tcPr>
          <w:p w:rsidR="00763E4C" w:rsidRPr="00DE525C" w:rsidRDefault="00763E4C" w:rsidP="00E14801">
            <w:pPr>
              <w:pStyle w:val="FinTableRight"/>
              <w:keepNext/>
              <w:keepLines/>
            </w:pPr>
          </w:p>
        </w:tc>
        <w:tc>
          <w:tcPr>
            <w:tcW w:w="1168" w:type="dxa"/>
          </w:tcPr>
          <w:p w:rsidR="00763E4C" w:rsidRPr="00DE525C" w:rsidRDefault="00763E4C" w:rsidP="00E14801">
            <w:pPr>
              <w:pStyle w:val="FinTableRight"/>
              <w:keepNext/>
              <w:keepLines/>
            </w:pPr>
          </w:p>
        </w:tc>
        <w:tc>
          <w:tcPr>
            <w:tcW w:w="1168" w:type="dxa"/>
          </w:tcPr>
          <w:p w:rsidR="00763E4C" w:rsidRPr="00DE525C" w:rsidRDefault="00763E4C" w:rsidP="00E14801">
            <w:pPr>
              <w:pStyle w:val="FinTableRight"/>
              <w:keepNext/>
              <w:keepLines/>
            </w:pPr>
            <w:r w:rsidRPr="00DE525C">
              <w:t>52</w:t>
            </w:r>
          </w:p>
        </w:tc>
      </w:tr>
      <w:tr w:rsidR="00763E4C" w:rsidRPr="00DE525C" w:rsidTr="00E14801">
        <w:tc>
          <w:tcPr>
            <w:tcW w:w="3612" w:type="dxa"/>
            <w:vMerge/>
          </w:tcPr>
          <w:p w:rsidR="00763E4C" w:rsidRPr="00DE525C" w:rsidRDefault="00763E4C" w:rsidP="00E14801">
            <w:pPr>
              <w:pStyle w:val="FinTableLeftIndent"/>
              <w:keepNext/>
              <w:keepLines/>
            </w:pPr>
          </w:p>
        </w:tc>
        <w:tc>
          <w:tcPr>
            <w:tcW w:w="1168" w:type="dxa"/>
          </w:tcPr>
          <w:p w:rsidR="00763E4C" w:rsidRPr="00DE525C" w:rsidRDefault="00763E4C" w:rsidP="00E14801">
            <w:pPr>
              <w:pStyle w:val="FinTableRight"/>
              <w:keepNext/>
              <w:keepLines/>
            </w:pPr>
          </w:p>
        </w:tc>
        <w:tc>
          <w:tcPr>
            <w:tcW w:w="1168" w:type="dxa"/>
          </w:tcPr>
          <w:p w:rsidR="00763E4C" w:rsidRPr="00DE525C" w:rsidRDefault="00763E4C" w:rsidP="00E14801">
            <w:pPr>
              <w:pStyle w:val="FinTableRight"/>
              <w:keepNext/>
              <w:keepLines/>
            </w:pPr>
          </w:p>
        </w:tc>
        <w:tc>
          <w:tcPr>
            <w:tcW w:w="1168" w:type="dxa"/>
          </w:tcPr>
          <w:p w:rsidR="00763E4C" w:rsidRPr="00DE525C" w:rsidRDefault="00763E4C" w:rsidP="00E14801">
            <w:pPr>
              <w:pStyle w:val="FinTableRight"/>
              <w:keepNext/>
              <w:keepLines/>
              <w:rPr>
                <w:i/>
              </w:rPr>
            </w:pPr>
            <w:r w:rsidRPr="00DE525C">
              <w:rPr>
                <w:i/>
              </w:rPr>
              <w:t>52</w:t>
            </w:r>
          </w:p>
        </w:tc>
      </w:tr>
      <w:tr w:rsidR="00763E4C" w:rsidRPr="00DE525C" w:rsidTr="00E14801">
        <w:trPr>
          <w:trHeight w:val="249"/>
        </w:trPr>
        <w:tc>
          <w:tcPr>
            <w:tcW w:w="3612" w:type="dxa"/>
            <w:vMerge/>
          </w:tcPr>
          <w:p w:rsidR="00763E4C" w:rsidRPr="00DE525C" w:rsidRDefault="00763E4C" w:rsidP="00E14801">
            <w:pPr>
              <w:pStyle w:val="FinTableRight"/>
              <w:keepNext/>
              <w:keepLines/>
            </w:pPr>
          </w:p>
        </w:tc>
        <w:tc>
          <w:tcPr>
            <w:tcW w:w="1168" w:type="dxa"/>
          </w:tcPr>
          <w:p w:rsidR="00763E4C" w:rsidRPr="00DE525C" w:rsidRDefault="00763E4C" w:rsidP="00E14801">
            <w:pPr>
              <w:pStyle w:val="FinTableRightItalic"/>
              <w:keepNext/>
              <w:keepLines/>
            </w:pPr>
          </w:p>
        </w:tc>
        <w:tc>
          <w:tcPr>
            <w:tcW w:w="1168" w:type="dxa"/>
          </w:tcPr>
          <w:p w:rsidR="00763E4C" w:rsidRPr="00DE525C" w:rsidRDefault="00763E4C" w:rsidP="00E14801">
            <w:pPr>
              <w:pStyle w:val="FinTableRightItalic"/>
              <w:keepNext/>
              <w:keepLines/>
            </w:pPr>
          </w:p>
        </w:tc>
        <w:tc>
          <w:tcPr>
            <w:tcW w:w="1168" w:type="dxa"/>
          </w:tcPr>
          <w:p w:rsidR="00763E4C" w:rsidRPr="00DE525C" w:rsidRDefault="00763E4C" w:rsidP="00E14801">
            <w:pPr>
              <w:pStyle w:val="FinTableRightItalic"/>
              <w:keepNext/>
              <w:keepLines/>
              <w:rPr>
                <w:i w:val="0"/>
              </w:rPr>
            </w:pPr>
            <w:r w:rsidRPr="00DE525C">
              <w:rPr>
                <w:i w:val="0"/>
              </w:rPr>
              <w:t>154</w:t>
            </w:r>
          </w:p>
          <w:p w:rsidR="00763E4C" w:rsidRPr="00DE525C" w:rsidRDefault="00763E4C" w:rsidP="00E14801">
            <w:pPr>
              <w:pStyle w:val="FinTableRightItalic"/>
              <w:keepNext/>
              <w:keepLines/>
            </w:pPr>
            <w:r w:rsidRPr="00DE525C">
              <w:t>154</w:t>
            </w:r>
          </w:p>
        </w:tc>
      </w:tr>
      <w:tr w:rsidR="00763E4C" w:rsidRPr="00DE525C" w:rsidTr="00E14801">
        <w:tc>
          <w:tcPr>
            <w:tcW w:w="3612" w:type="dxa"/>
          </w:tcPr>
          <w:p w:rsidR="00763E4C" w:rsidRPr="00DE525C" w:rsidRDefault="00763E4C" w:rsidP="00E14801">
            <w:pPr>
              <w:pStyle w:val="FinTableSpacerRow"/>
              <w:keepLines/>
            </w:pPr>
          </w:p>
        </w:tc>
        <w:tc>
          <w:tcPr>
            <w:tcW w:w="1168" w:type="dxa"/>
          </w:tcPr>
          <w:p w:rsidR="00763E4C" w:rsidRPr="00DE525C" w:rsidRDefault="00763E4C" w:rsidP="00E14801">
            <w:pPr>
              <w:pStyle w:val="FinTableSpacerRow"/>
              <w:keepLines/>
            </w:pPr>
          </w:p>
        </w:tc>
        <w:tc>
          <w:tcPr>
            <w:tcW w:w="1168" w:type="dxa"/>
          </w:tcPr>
          <w:p w:rsidR="00763E4C" w:rsidRPr="00DE525C" w:rsidRDefault="00763E4C" w:rsidP="00E14801">
            <w:pPr>
              <w:pStyle w:val="FinTableSpacerRow"/>
              <w:keepLines/>
            </w:pPr>
          </w:p>
        </w:tc>
        <w:tc>
          <w:tcPr>
            <w:tcW w:w="1168" w:type="dxa"/>
          </w:tcPr>
          <w:p w:rsidR="00763E4C" w:rsidRPr="00DE525C" w:rsidRDefault="00763E4C" w:rsidP="00E14801">
            <w:pPr>
              <w:pStyle w:val="FinTableSpacerRow"/>
              <w:keepLines/>
            </w:pPr>
          </w:p>
        </w:tc>
      </w:tr>
      <w:tr w:rsidR="00763E4C" w:rsidRPr="00DE525C" w:rsidTr="00E14801">
        <w:tc>
          <w:tcPr>
            <w:tcW w:w="3612" w:type="dxa"/>
            <w:vMerge w:val="restart"/>
            <w:tcBorders>
              <w:top w:val="single" w:sz="2" w:space="0" w:color="auto"/>
            </w:tcBorders>
          </w:tcPr>
          <w:p w:rsidR="00763E4C" w:rsidRPr="00DE525C" w:rsidRDefault="00763E4C" w:rsidP="00E14801">
            <w:pPr>
              <w:pStyle w:val="FinTableLeftBoldHanging"/>
              <w:keepNext/>
            </w:pPr>
            <w:r w:rsidRPr="00DE525C">
              <w:t>Total: Old Parliament House</w:t>
            </w:r>
          </w:p>
        </w:tc>
        <w:tc>
          <w:tcPr>
            <w:tcW w:w="1168" w:type="dxa"/>
            <w:tcBorders>
              <w:top w:val="single" w:sz="2" w:space="0" w:color="auto"/>
            </w:tcBorders>
          </w:tcPr>
          <w:p w:rsidR="00763E4C" w:rsidRPr="00DE525C" w:rsidRDefault="00DE525C" w:rsidP="00E14801">
            <w:pPr>
              <w:pStyle w:val="FinTableRightBold"/>
              <w:keepNext/>
              <w:rPr>
                <w:b w:val="0"/>
              </w:rPr>
            </w:pPr>
            <w:r>
              <w:rPr>
                <w:b w:val="0"/>
              </w:rPr>
              <w:noBreakHyphen/>
            </w:r>
          </w:p>
        </w:tc>
        <w:tc>
          <w:tcPr>
            <w:tcW w:w="1168" w:type="dxa"/>
            <w:tcBorders>
              <w:top w:val="single" w:sz="2" w:space="0" w:color="auto"/>
            </w:tcBorders>
          </w:tcPr>
          <w:p w:rsidR="00763E4C" w:rsidRPr="00DE525C" w:rsidRDefault="00DE525C" w:rsidP="00E14801">
            <w:pPr>
              <w:pStyle w:val="FinTableRightBold"/>
              <w:keepNext/>
            </w:pPr>
            <w:r>
              <w:noBreakHyphen/>
            </w:r>
          </w:p>
        </w:tc>
        <w:tc>
          <w:tcPr>
            <w:tcW w:w="1168" w:type="dxa"/>
            <w:tcBorders>
              <w:top w:val="single" w:sz="2" w:space="0" w:color="auto"/>
            </w:tcBorders>
          </w:tcPr>
          <w:p w:rsidR="00763E4C" w:rsidRPr="00DE525C" w:rsidRDefault="00763E4C" w:rsidP="00E14801">
            <w:pPr>
              <w:pStyle w:val="FinTableRightBold"/>
              <w:keepNext/>
            </w:pPr>
            <w:r w:rsidRPr="00DE525C">
              <w:t>206</w:t>
            </w:r>
          </w:p>
        </w:tc>
      </w:tr>
      <w:tr w:rsidR="00763E4C" w:rsidRPr="00DE525C" w:rsidTr="00E14801">
        <w:tc>
          <w:tcPr>
            <w:tcW w:w="3612" w:type="dxa"/>
            <w:vMerge/>
            <w:tcBorders>
              <w:bottom w:val="single" w:sz="2" w:space="0" w:color="auto"/>
            </w:tcBorders>
          </w:tcPr>
          <w:p w:rsidR="00763E4C" w:rsidRPr="00DE525C" w:rsidRDefault="00763E4C" w:rsidP="00E14801">
            <w:pPr>
              <w:pStyle w:val="FinTableLeftBoldHanging"/>
              <w:keepNext/>
            </w:pPr>
          </w:p>
        </w:tc>
        <w:tc>
          <w:tcPr>
            <w:tcW w:w="1168" w:type="dxa"/>
            <w:tcBorders>
              <w:bottom w:val="single" w:sz="2" w:space="0" w:color="auto"/>
            </w:tcBorders>
          </w:tcPr>
          <w:p w:rsidR="00763E4C" w:rsidRPr="00DE525C" w:rsidRDefault="00DE525C" w:rsidP="00E14801">
            <w:pPr>
              <w:pStyle w:val="FinTableRightItalic"/>
              <w:keepNext/>
            </w:pPr>
            <w:r>
              <w:noBreakHyphen/>
            </w:r>
          </w:p>
        </w:tc>
        <w:tc>
          <w:tcPr>
            <w:tcW w:w="1168" w:type="dxa"/>
            <w:tcBorders>
              <w:bottom w:val="single" w:sz="2" w:space="0" w:color="auto"/>
            </w:tcBorders>
          </w:tcPr>
          <w:p w:rsidR="00763E4C" w:rsidRPr="00DE525C" w:rsidRDefault="00DE525C" w:rsidP="00E14801">
            <w:pPr>
              <w:pStyle w:val="FinTableRightItalic"/>
              <w:keepNext/>
            </w:pPr>
            <w:r>
              <w:noBreakHyphen/>
            </w:r>
          </w:p>
        </w:tc>
        <w:tc>
          <w:tcPr>
            <w:tcW w:w="1168" w:type="dxa"/>
            <w:tcBorders>
              <w:bottom w:val="single" w:sz="2" w:space="0" w:color="auto"/>
            </w:tcBorders>
          </w:tcPr>
          <w:p w:rsidR="00763E4C" w:rsidRPr="00DE525C" w:rsidRDefault="00763E4C" w:rsidP="00E14801">
            <w:pPr>
              <w:pStyle w:val="FinTableRightItalic"/>
              <w:keepNext/>
            </w:pPr>
            <w:r w:rsidRPr="00DE525C">
              <w:t>206</w:t>
            </w:r>
          </w:p>
        </w:tc>
      </w:tr>
    </w:tbl>
    <w:p w:rsidR="00763E4C" w:rsidRPr="00DE525C" w:rsidRDefault="00763E4C" w:rsidP="00763E4C">
      <w:pPr>
        <w:pStyle w:val="notemargin"/>
      </w:pPr>
      <w:r w:rsidRPr="00DE525C">
        <w:t>Note:</w:t>
      </w:r>
      <w:r w:rsidRPr="00DE525C">
        <w:tab/>
      </w:r>
      <w:r w:rsidRPr="00DE525C">
        <w:rPr>
          <w:i/>
        </w:rPr>
        <w:t>Financial Management and Accountability Act 1997 Determination</w:t>
      </w:r>
      <w:r w:rsidR="00DE525C">
        <w:rPr>
          <w:i/>
        </w:rPr>
        <w:t> </w:t>
      </w:r>
      <w:r w:rsidRPr="00DE525C">
        <w:rPr>
          <w:i/>
        </w:rPr>
        <w:t>2012/03 – Section</w:t>
      </w:r>
      <w:r w:rsidR="00DE525C">
        <w:rPr>
          <w:i/>
        </w:rPr>
        <w:t> </w:t>
      </w:r>
      <w:r w:rsidRPr="00DE525C">
        <w:rPr>
          <w:i/>
        </w:rPr>
        <w:t xml:space="preserve">32 (Transfer of Functions from </w:t>
      </w:r>
      <w:proofErr w:type="spellStart"/>
      <w:r w:rsidRPr="00DE525C">
        <w:rPr>
          <w:i/>
        </w:rPr>
        <w:t>DPMC</w:t>
      </w:r>
      <w:proofErr w:type="spellEnd"/>
      <w:r w:rsidRPr="00DE525C">
        <w:rPr>
          <w:i/>
        </w:rPr>
        <w:t xml:space="preserve"> to </w:t>
      </w:r>
      <w:proofErr w:type="spellStart"/>
      <w:r w:rsidRPr="00DE525C">
        <w:rPr>
          <w:i/>
        </w:rPr>
        <w:t>DRALGAS</w:t>
      </w:r>
      <w:proofErr w:type="spellEnd"/>
      <w:r w:rsidRPr="00DE525C">
        <w:rPr>
          <w:i/>
        </w:rPr>
        <w:t>)</w:t>
      </w:r>
      <w:r w:rsidRPr="00DE525C">
        <w:t xml:space="preserve"> inserted this table for Old Parliament House to transfer responsibility for Old Parliament House from the Prime Minister and Cabinet portfolio to the Regional Australia, Local Government, Arts and Sport portfolio due to a change to the </w:t>
      </w:r>
      <w:r w:rsidRPr="00DE525C">
        <w:rPr>
          <w:i/>
        </w:rPr>
        <w:t xml:space="preserve">Administrative Arrangements Order </w:t>
      </w:r>
      <w:r w:rsidRPr="00DE525C">
        <w:t>on 14 December 2011.</w:t>
      </w:r>
    </w:p>
    <w:p w:rsidR="00763E4C" w:rsidRPr="00DE525C" w:rsidRDefault="00763E4C"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7D471C" w:rsidRPr="00DE525C" w:rsidTr="007171CE">
        <w:trPr>
          <w:tblHeader/>
        </w:trPr>
        <w:tc>
          <w:tcPr>
            <w:tcW w:w="7116" w:type="dxa"/>
            <w:gridSpan w:val="4"/>
          </w:tcPr>
          <w:p w:rsidR="007D471C" w:rsidRPr="00DE525C" w:rsidRDefault="007D471C" w:rsidP="007171CE">
            <w:pPr>
              <w:pStyle w:val="FinTableHeadingCenteredBold"/>
              <w:pageBreakBefore/>
            </w:pPr>
            <w:r w:rsidRPr="00DE525C">
              <w:lastRenderedPageBreak/>
              <w:t>Regional Australia, Local Government, Arts and Sport PORTFOLIO</w:t>
            </w:r>
          </w:p>
          <w:p w:rsidR="007D471C" w:rsidRPr="00DE525C" w:rsidRDefault="007D471C" w:rsidP="007171CE">
            <w:pPr>
              <w:pStyle w:val="KeyLight"/>
            </w:pPr>
            <w:r w:rsidRPr="00DE525C">
              <w:t>Appropriation (plain figures)—2011</w:t>
            </w:r>
            <w:r w:rsidR="00DE525C">
              <w:noBreakHyphen/>
            </w:r>
            <w:r w:rsidRPr="00DE525C">
              <w:t>2012</w:t>
            </w:r>
          </w:p>
          <w:p w:rsidR="007D471C" w:rsidRPr="00DE525C" w:rsidRDefault="007D471C" w:rsidP="007171CE">
            <w:pPr>
              <w:pStyle w:val="KeyItalic"/>
            </w:pPr>
            <w:r w:rsidRPr="00DE525C">
              <w:t>Actual Available Appropriation (italic figures)—2010</w:t>
            </w:r>
            <w:r w:rsidR="00DE525C">
              <w:noBreakHyphen/>
            </w:r>
            <w:r w:rsidRPr="00DE525C">
              <w:t>2011</w:t>
            </w:r>
          </w:p>
        </w:tc>
      </w:tr>
      <w:tr w:rsidR="007D471C" w:rsidRPr="00DE525C" w:rsidTr="007171CE">
        <w:trPr>
          <w:tblHeader/>
        </w:trPr>
        <w:tc>
          <w:tcPr>
            <w:tcW w:w="3612" w:type="dxa"/>
            <w:tcBorders>
              <w:bottom w:val="single" w:sz="2" w:space="0" w:color="auto"/>
            </w:tcBorders>
          </w:tcPr>
          <w:p w:rsidR="007D471C" w:rsidRPr="00DE525C" w:rsidRDefault="007D471C" w:rsidP="007171CE">
            <w:pPr>
              <w:pStyle w:val="FinTableRight"/>
            </w:pPr>
          </w:p>
        </w:tc>
        <w:tc>
          <w:tcPr>
            <w:tcW w:w="1168" w:type="dxa"/>
            <w:tcBorders>
              <w:bottom w:val="single" w:sz="2" w:space="0" w:color="auto"/>
            </w:tcBorders>
          </w:tcPr>
          <w:p w:rsidR="007D471C" w:rsidRPr="00DE525C" w:rsidRDefault="007D471C" w:rsidP="007171CE">
            <w:pPr>
              <w:pStyle w:val="FinTableRight"/>
            </w:pPr>
          </w:p>
        </w:tc>
        <w:tc>
          <w:tcPr>
            <w:tcW w:w="1168" w:type="dxa"/>
            <w:tcBorders>
              <w:bottom w:val="single" w:sz="2" w:space="0" w:color="auto"/>
            </w:tcBorders>
          </w:tcPr>
          <w:p w:rsidR="007D471C" w:rsidRPr="00DE525C" w:rsidRDefault="007D471C" w:rsidP="007171CE">
            <w:pPr>
              <w:pStyle w:val="FinTableRight"/>
            </w:pPr>
          </w:p>
        </w:tc>
        <w:tc>
          <w:tcPr>
            <w:tcW w:w="1168" w:type="dxa"/>
            <w:tcBorders>
              <w:bottom w:val="single" w:sz="2" w:space="0" w:color="auto"/>
            </w:tcBorders>
          </w:tcPr>
          <w:p w:rsidR="007D471C" w:rsidRPr="00DE525C" w:rsidRDefault="007D471C" w:rsidP="007171CE">
            <w:pPr>
              <w:pStyle w:val="FinTableRight"/>
            </w:pPr>
          </w:p>
        </w:tc>
      </w:tr>
      <w:tr w:rsidR="007D471C" w:rsidRPr="00DE525C" w:rsidTr="007171CE">
        <w:trPr>
          <w:trHeight w:val="740"/>
          <w:tblHeader/>
        </w:trPr>
        <w:tc>
          <w:tcPr>
            <w:tcW w:w="3612" w:type="dxa"/>
            <w:tcBorders>
              <w:top w:val="single" w:sz="2" w:space="0" w:color="auto"/>
            </w:tcBorders>
          </w:tcPr>
          <w:p w:rsidR="007D471C" w:rsidRPr="00DE525C" w:rsidRDefault="007D471C" w:rsidP="007171CE">
            <w:pPr>
              <w:pStyle w:val="FinTableRight"/>
            </w:pPr>
          </w:p>
        </w:tc>
        <w:tc>
          <w:tcPr>
            <w:tcW w:w="1168" w:type="dxa"/>
            <w:tcBorders>
              <w:top w:val="single" w:sz="2" w:space="0" w:color="auto"/>
            </w:tcBorders>
            <w:vAlign w:val="center"/>
          </w:tcPr>
          <w:p w:rsidR="007D471C" w:rsidRPr="00DE525C" w:rsidRDefault="007D471C" w:rsidP="007171CE">
            <w:pPr>
              <w:pStyle w:val="FinTableRight"/>
            </w:pPr>
          </w:p>
        </w:tc>
        <w:tc>
          <w:tcPr>
            <w:tcW w:w="1168" w:type="dxa"/>
            <w:tcBorders>
              <w:top w:val="single" w:sz="2" w:space="0" w:color="auto"/>
            </w:tcBorders>
            <w:vAlign w:val="center"/>
          </w:tcPr>
          <w:p w:rsidR="007D471C" w:rsidRPr="00DE525C" w:rsidRDefault="007D471C" w:rsidP="007171CE">
            <w:pPr>
              <w:pStyle w:val="FinTableRight"/>
            </w:pPr>
          </w:p>
        </w:tc>
        <w:tc>
          <w:tcPr>
            <w:tcW w:w="1168" w:type="dxa"/>
            <w:tcBorders>
              <w:top w:val="single" w:sz="2" w:space="0" w:color="auto"/>
            </w:tcBorders>
            <w:vAlign w:val="center"/>
          </w:tcPr>
          <w:p w:rsidR="007D471C" w:rsidRPr="00DE525C" w:rsidRDefault="007D471C" w:rsidP="007171CE">
            <w:pPr>
              <w:pStyle w:val="FinTableRight"/>
            </w:pPr>
          </w:p>
          <w:p w:rsidR="007D471C" w:rsidRPr="00DE525C" w:rsidRDefault="007D471C" w:rsidP="007171CE">
            <w:pPr>
              <w:pStyle w:val="FinTableRight"/>
            </w:pPr>
          </w:p>
          <w:p w:rsidR="007D471C" w:rsidRPr="00DE525C" w:rsidRDefault="007D471C" w:rsidP="007171CE">
            <w:pPr>
              <w:pStyle w:val="FinTableRight"/>
            </w:pPr>
          </w:p>
          <w:p w:rsidR="007D471C" w:rsidRPr="00DE525C" w:rsidRDefault="007D471C" w:rsidP="007171CE">
            <w:pPr>
              <w:pStyle w:val="FinTableRight"/>
            </w:pPr>
            <w:r w:rsidRPr="00DE525C">
              <w:t>Non</w:t>
            </w:r>
            <w:r w:rsidR="00DE525C">
              <w:noBreakHyphen/>
            </w:r>
            <w:r w:rsidRPr="00DE525C">
              <w:t>operating</w:t>
            </w:r>
          </w:p>
        </w:tc>
      </w:tr>
      <w:tr w:rsidR="007D471C" w:rsidRPr="00DE525C" w:rsidTr="007171CE">
        <w:trPr>
          <w:tblHeader/>
        </w:trPr>
        <w:tc>
          <w:tcPr>
            <w:tcW w:w="3612" w:type="dxa"/>
            <w:tcBorders>
              <w:top w:val="single" w:sz="2" w:space="0" w:color="auto"/>
            </w:tcBorders>
          </w:tcPr>
          <w:p w:rsidR="007D471C" w:rsidRPr="00DE525C" w:rsidRDefault="007D471C" w:rsidP="007171CE">
            <w:pPr>
              <w:pStyle w:val="FinTableRight"/>
            </w:pPr>
          </w:p>
        </w:tc>
        <w:tc>
          <w:tcPr>
            <w:tcW w:w="1168" w:type="dxa"/>
            <w:tcBorders>
              <w:top w:val="single" w:sz="2" w:space="0" w:color="auto"/>
            </w:tcBorders>
          </w:tcPr>
          <w:p w:rsidR="007D471C" w:rsidRPr="00DE525C" w:rsidRDefault="007D471C" w:rsidP="007171CE">
            <w:pPr>
              <w:pStyle w:val="FinTableRight"/>
            </w:pPr>
          </w:p>
        </w:tc>
        <w:tc>
          <w:tcPr>
            <w:tcW w:w="1168" w:type="dxa"/>
            <w:tcBorders>
              <w:top w:val="single" w:sz="2" w:space="0" w:color="auto"/>
            </w:tcBorders>
          </w:tcPr>
          <w:p w:rsidR="007D471C" w:rsidRPr="00DE525C" w:rsidRDefault="007D471C" w:rsidP="007171CE">
            <w:pPr>
              <w:pStyle w:val="FinTableRight"/>
            </w:pPr>
          </w:p>
        </w:tc>
        <w:tc>
          <w:tcPr>
            <w:tcW w:w="1168" w:type="dxa"/>
            <w:tcBorders>
              <w:top w:val="single" w:sz="2" w:space="0" w:color="auto"/>
            </w:tcBorders>
          </w:tcPr>
          <w:p w:rsidR="007D471C" w:rsidRPr="00DE525C" w:rsidRDefault="007D471C" w:rsidP="007171CE">
            <w:pPr>
              <w:pStyle w:val="FinTableRight"/>
            </w:pPr>
            <w:r w:rsidRPr="00DE525C">
              <w:t>$'000</w:t>
            </w:r>
          </w:p>
        </w:tc>
      </w:tr>
      <w:tr w:rsidR="007D471C" w:rsidRPr="00DE525C" w:rsidTr="007171CE">
        <w:tc>
          <w:tcPr>
            <w:tcW w:w="3612" w:type="dxa"/>
          </w:tcPr>
          <w:p w:rsidR="007D471C" w:rsidRPr="00DE525C" w:rsidRDefault="007D471C" w:rsidP="007171CE">
            <w:pPr>
              <w:pStyle w:val="FinTableLeftBold"/>
              <w:keepNext/>
            </w:pPr>
            <w:r w:rsidRPr="00DE525C">
              <w:t>DEPARTMENT OF REGIONAL AUSTRALIA, LOCAL GOVERNMENT, ARTS AND SPORT FOR PAYMENT TO</w:t>
            </w:r>
          </w:p>
          <w:p w:rsidR="007D471C" w:rsidRPr="00DE525C" w:rsidRDefault="007D471C" w:rsidP="007171CE">
            <w:pPr>
              <w:pStyle w:val="FinTableLeftBoldItalCACName"/>
              <w:keepLines/>
            </w:pPr>
            <w:r w:rsidRPr="00DE525C">
              <w:t>NATIONAL MUSEUM OF AUSTRALIA</w:t>
            </w:r>
          </w:p>
        </w:tc>
        <w:tc>
          <w:tcPr>
            <w:tcW w:w="1168" w:type="dxa"/>
          </w:tcPr>
          <w:p w:rsidR="007D471C" w:rsidRPr="00DE525C" w:rsidRDefault="007D471C" w:rsidP="007171CE">
            <w:pPr>
              <w:pStyle w:val="FinTableRight"/>
            </w:pPr>
          </w:p>
        </w:tc>
        <w:tc>
          <w:tcPr>
            <w:tcW w:w="1168" w:type="dxa"/>
          </w:tcPr>
          <w:p w:rsidR="007D471C" w:rsidRPr="00DE525C" w:rsidRDefault="007D471C" w:rsidP="007171CE">
            <w:pPr>
              <w:pStyle w:val="FinTableRight"/>
              <w:keepNext/>
            </w:pPr>
          </w:p>
        </w:tc>
        <w:tc>
          <w:tcPr>
            <w:tcW w:w="1168" w:type="dxa"/>
            <w:vAlign w:val="bottom"/>
          </w:tcPr>
          <w:p w:rsidR="007D471C" w:rsidRPr="00DE525C" w:rsidRDefault="007D471C" w:rsidP="007171CE">
            <w:pPr>
              <w:pStyle w:val="FinTableRight"/>
              <w:keepNext/>
            </w:pPr>
            <w:r w:rsidRPr="00DE525C">
              <w:t>0</w:t>
            </w:r>
          </w:p>
        </w:tc>
      </w:tr>
      <w:tr w:rsidR="007D471C" w:rsidRPr="00DE525C" w:rsidTr="007171CE">
        <w:tc>
          <w:tcPr>
            <w:tcW w:w="3612" w:type="dxa"/>
            <w:tcBorders>
              <w:bottom w:val="single" w:sz="2" w:space="0" w:color="auto"/>
            </w:tcBorders>
          </w:tcPr>
          <w:p w:rsidR="007D471C" w:rsidRPr="00DE525C" w:rsidRDefault="007D471C" w:rsidP="007171CE">
            <w:pPr>
              <w:pStyle w:val="FinTableRight"/>
              <w:keepLines/>
            </w:pPr>
          </w:p>
        </w:tc>
        <w:tc>
          <w:tcPr>
            <w:tcW w:w="1168" w:type="dxa"/>
            <w:tcBorders>
              <w:bottom w:val="single" w:sz="2" w:space="0" w:color="auto"/>
            </w:tcBorders>
          </w:tcPr>
          <w:p w:rsidR="007D471C" w:rsidRPr="00DE525C" w:rsidRDefault="007D471C" w:rsidP="007171CE">
            <w:pPr>
              <w:pStyle w:val="FinTableRight"/>
              <w:keepLines/>
            </w:pPr>
          </w:p>
        </w:tc>
        <w:tc>
          <w:tcPr>
            <w:tcW w:w="1168" w:type="dxa"/>
            <w:tcBorders>
              <w:bottom w:val="single" w:sz="2" w:space="0" w:color="auto"/>
            </w:tcBorders>
          </w:tcPr>
          <w:p w:rsidR="007D471C" w:rsidRPr="00DE525C" w:rsidRDefault="007D471C" w:rsidP="007171CE">
            <w:pPr>
              <w:pStyle w:val="FinTableRight"/>
              <w:keepLines/>
            </w:pPr>
          </w:p>
        </w:tc>
        <w:tc>
          <w:tcPr>
            <w:tcW w:w="1168" w:type="dxa"/>
            <w:tcBorders>
              <w:bottom w:val="single" w:sz="2" w:space="0" w:color="auto"/>
            </w:tcBorders>
          </w:tcPr>
          <w:p w:rsidR="007D471C" w:rsidRPr="00DE525C" w:rsidRDefault="007D471C" w:rsidP="007171CE">
            <w:pPr>
              <w:pStyle w:val="FinTableRightItalic"/>
              <w:keepLines/>
            </w:pPr>
            <w:r w:rsidRPr="00DE525C">
              <w:t>1,887</w:t>
            </w:r>
          </w:p>
        </w:tc>
      </w:tr>
    </w:tbl>
    <w:p w:rsidR="00817356" w:rsidRPr="00DE525C" w:rsidRDefault="00817356" w:rsidP="00817356">
      <w:pPr>
        <w:spacing w:before="120"/>
        <w:rPr>
          <w:i/>
        </w:rPr>
      </w:pPr>
      <w:r w:rsidRPr="00DE525C">
        <w:rPr>
          <w:i/>
        </w:rPr>
        <w:t>insert</w:t>
      </w:r>
    </w:p>
    <w:p w:rsidR="007D471C" w:rsidRPr="00DE525C" w:rsidRDefault="007D471C" w:rsidP="007D471C">
      <w:pPr>
        <w:pStyle w:val="notemargin"/>
      </w:pPr>
      <w:r w:rsidRPr="00DE525C">
        <w:t>Note:</w:t>
      </w:r>
      <w:r w:rsidRPr="00DE525C">
        <w:tab/>
      </w:r>
      <w:r w:rsidRPr="00DE525C">
        <w:rPr>
          <w:i/>
        </w:rPr>
        <w:t>Financial Management and Accountability Act 1997 Determination</w:t>
      </w:r>
      <w:r w:rsidR="00DE525C">
        <w:rPr>
          <w:i/>
        </w:rPr>
        <w:t> </w:t>
      </w:r>
      <w:r w:rsidRPr="00DE525C">
        <w:rPr>
          <w:i/>
        </w:rPr>
        <w:t>2012/03 – Section</w:t>
      </w:r>
      <w:r w:rsidR="00DE525C">
        <w:rPr>
          <w:i/>
        </w:rPr>
        <w:t> </w:t>
      </w:r>
      <w:r w:rsidRPr="00DE525C">
        <w:rPr>
          <w:i/>
        </w:rPr>
        <w:t xml:space="preserve">32 (Transfer of Functions from </w:t>
      </w:r>
      <w:proofErr w:type="spellStart"/>
      <w:r w:rsidRPr="00DE525C">
        <w:rPr>
          <w:i/>
        </w:rPr>
        <w:t>DPMC</w:t>
      </w:r>
      <w:proofErr w:type="spellEnd"/>
      <w:r w:rsidRPr="00DE525C">
        <w:rPr>
          <w:i/>
        </w:rPr>
        <w:t xml:space="preserve"> to </w:t>
      </w:r>
      <w:proofErr w:type="spellStart"/>
      <w:r w:rsidRPr="00DE525C">
        <w:rPr>
          <w:i/>
        </w:rPr>
        <w:t>DRALGAS</w:t>
      </w:r>
      <w:proofErr w:type="spellEnd"/>
      <w:r w:rsidRPr="00DE525C">
        <w:rPr>
          <w:i/>
        </w:rPr>
        <w:t>)</w:t>
      </w:r>
      <w:r w:rsidRPr="00DE525C">
        <w:t xml:space="preserve"> inserted this table for the National Museum of Australia to transfer responsibility for CAC Act body payments for the National Museum of Australia from the Prime Minister and Cabinet portfolio to the Regional Australia, Local Government, Arts and Sport portfolio due to a change to the </w:t>
      </w:r>
      <w:r w:rsidRPr="00DE525C">
        <w:rPr>
          <w:i/>
        </w:rPr>
        <w:t>Administrative Arrangements Order</w:t>
      </w:r>
      <w:r w:rsidRPr="00DE525C">
        <w:t xml:space="preserve"> on 14 December 2011.</w:t>
      </w:r>
    </w:p>
    <w:p w:rsidR="0011267B" w:rsidRPr="00DE525C" w:rsidRDefault="0011267B"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BD3FE9" w:rsidRPr="00DE525C" w:rsidTr="00522F4B">
        <w:trPr>
          <w:tblHeader/>
        </w:trPr>
        <w:tc>
          <w:tcPr>
            <w:tcW w:w="7116" w:type="dxa"/>
            <w:gridSpan w:val="5"/>
          </w:tcPr>
          <w:p w:rsidR="00BD3FE9" w:rsidRPr="00DE525C" w:rsidRDefault="00BD3FE9" w:rsidP="00522F4B">
            <w:pPr>
              <w:pStyle w:val="FinTableHeadingCenteredBold"/>
              <w:pageBreakBefore/>
              <w:rPr>
                <w:lang w:eastAsia="en-AU"/>
              </w:rPr>
            </w:pPr>
            <w:bookmarkStart w:id="47" w:name="RET"/>
            <w:bookmarkEnd w:id="47"/>
            <w:r w:rsidRPr="00DE525C">
              <w:rPr>
                <w:lang w:eastAsia="en-AU"/>
              </w:rPr>
              <w:lastRenderedPageBreak/>
              <w:t>Resources, Energy and Tourism PORTFOLIO</w:t>
            </w:r>
          </w:p>
          <w:p w:rsidR="00BD3FE9" w:rsidRPr="00DE525C" w:rsidRDefault="00BD3FE9" w:rsidP="00636E55">
            <w:pPr>
              <w:pStyle w:val="FinTableHeadingCenteredBold"/>
              <w:rPr>
                <w:lang w:eastAsia="en-AU"/>
              </w:rPr>
            </w:pPr>
            <w:r w:rsidRPr="00DE525C">
              <w:rPr>
                <w:lang w:eastAsia="en-AU"/>
              </w:rPr>
              <w:t>SUMMARY</w:t>
            </w:r>
          </w:p>
          <w:p w:rsidR="00BD3FE9" w:rsidRPr="00DE525C" w:rsidRDefault="00BD3FE9" w:rsidP="00636E55">
            <w:pPr>
              <w:pStyle w:val="KeyLight"/>
              <w:rPr>
                <w:lang w:eastAsia="en-AU"/>
              </w:rPr>
            </w:pPr>
            <w:r w:rsidRPr="00DE525C">
              <w:rPr>
                <w:lang w:eastAsia="en-AU"/>
              </w:rPr>
              <w:t>Summary of Appropriations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rHeight w:val="70"/>
          <w:tblHeader/>
        </w:trPr>
        <w:tc>
          <w:tcPr>
            <w:tcW w:w="2808"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r>
      <w:tr w:rsidR="00BD3FE9" w:rsidRPr="00DE525C" w:rsidTr="00522F4B">
        <w:trPr>
          <w:trHeight w:val="740"/>
          <w:tblHeader/>
        </w:trPr>
        <w:tc>
          <w:tcPr>
            <w:tcW w:w="2808" w:type="dxa"/>
            <w:tcBorders>
              <w:top w:val="single" w:sz="4" w:space="0" w:color="auto"/>
              <w:bottom w:val="single" w:sz="4" w:space="0" w:color="auto"/>
            </w:tcBorders>
            <w:vAlign w:val="center"/>
          </w:tcPr>
          <w:p w:rsidR="00BD3FE9" w:rsidRPr="00DE525C" w:rsidRDefault="00BD3FE9" w:rsidP="00636E55">
            <w:pPr>
              <w:pStyle w:val="FinTableLeft"/>
              <w:rPr>
                <w:lang w:eastAsia="en-AU"/>
              </w:rPr>
            </w:pPr>
          </w:p>
          <w:p w:rsidR="00BD3FE9" w:rsidRPr="00DE525C" w:rsidRDefault="00BD3FE9" w:rsidP="00636E55">
            <w:pPr>
              <w:pStyle w:val="FinTableLeft"/>
              <w:rPr>
                <w:lang w:eastAsia="en-AU"/>
              </w:rPr>
            </w:pPr>
          </w:p>
          <w:p w:rsidR="00BD3FE9" w:rsidRPr="00DE525C" w:rsidRDefault="00BD3FE9" w:rsidP="00636E55">
            <w:pPr>
              <w:pStyle w:val="FinTableLeft"/>
              <w:rPr>
                <w:lang w:eastAsia="en-AU"/>
              </w:rPr>
            </w:pPr>
          </w:p>
          <w:p w:rsidR="00BD3FE9" w:rsidRPr="00DE525C" w:rsidRDefault="00BD3FE9" w:rsidP="00636E55">
            <w:pPr>
              <w:pStyle w:val="FinTableLeft"/>
              <w:rPr>
                <w:lang w:eastAsia="en-AU"/>
              </w:rPr>
            </w:pPr>
            <w:r w:rsidRPr="00DE525C">
              <w:rPr>
                <w:lang w:eastAsia="en-AU"/>
              </w:rPr>
              <w:t>Entity</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 xml:space="preserve"> 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Non</w:t>
            </w:r>
            <w:r w:rsidR="00DE525C">
              <w:rPr>
                <w:lang w:eastAsia="en-AU"/>
              </w:rPr>
              <w:noBreakHyphen/>
            </w:r>
          </w:p>
          <w:p w:rsidR="00BD3FE9" w:rsidRPr="00DE525C" w:rsidRDefault="00BD3FE9" w:rsidP="00636E55">
            <w:pPr>
              <w:pStyle w:val="FinTableRight"/>
              <w:rPr>
                <w:lang w:eastAsia="en-AU"/>
              </w:rPr>
            </w:pPr>
            <w:r w:rsidRPr="00DE525C">
              <w:rPr>
                <w:lang w:eastAsia="en-AU"/>
              </w:rPr>
              <w:t>operating</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2808" w:type="dxa"/>
            <w:tcBorders>
              <w:top w:val="single" w:sz="4" w:space="0" w:color="auto"/>
            </w:tcBorders>
          </w:tcPr>
          <w:p w:rsidR="00BD3FE9" w:rsidRPr="00DE525C" w:rsidRDefault="00BD3FE9" w:rsidP="00636E55">
            <w:pPr>
              <w:pStyle w:val="FinTableRight"/>
              <w:rPr>
                <w:lang w:eastAsia="en-AU"/>
              </w:rPr>
            </w:pP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rPr>
          <w:tblHeader/>
        </w:trPr>
        <w:tc>
          <w:tcPr>
            <w:tcW w:w="2808"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Department of Resources, Energy and Tourism</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4,963</w:t>
            </w:r>
          </w:p>
        </w:tc>
        <w:tc>
          <w:tcPr>
            <w:tcW w:w="1077" w:type="dxa"/>
          </w:tcPr>
          <w:p w:rsidR="00BD3FE9" w:rsidRPr="00DE525C" w:rsidRDefault="00BD3FE9" w:rsidP="00522F4B">
            <w:pPr>
              <w:pStyle w:val="FinTableRight"/>
              <w:keepNext/>
              <w:rPr>
                <w:lang w:eastAsia="en-AU"/>
              </w:rPr>
            </w:pPr>
            <w:r w:rsidRPr="00DE525C">
              <w:rPr>
                <w:lang w:eastAsia="en-AU"/>
              </w:rPr>
              <w:t>4,963</w:t>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8,278</w:t>
            </w:r>
          </w:p>
        </w:tc>
        <w:tc>
          <w:tcPr>
            <w:tcW w:w="1077" w:type="dxa"/>
          </w:tcPr>
          <w:p w:rsidR="00BD3FE9" w:rsidRPr="00DE525C" w:rsidRDefault="00BD3FE9" w:rsidP="00522F4B">
            <w:pPr>
              <w:pStyle w:val="FinTableRightItalic"/>
              <w:keepNext/>
              <w:rPr>
                <w:lang w:eastAsia="en-AU"/>
              </w:rPr>
            </w:pPr>
            <w:r w:rsidRPr="00DE525C">
              <w:rPr>
                <w:lang w:eastAsia="en-AU"/>
              </w:rPr>
              <w:t>8,278</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tcPr>
          <w:p w:rsidR="00BD3FE9" w:rsidRPr="00DE525C" w:rsidRDefault="00BD3FE9" w:rsidP="00522F4B">
            <w:pPr>
              <w:pStyle w:val="FinTableLeftItalic"/>
              <w:keepNext/>
              <w:rPr>
                <w:lang w:eastAsia="en-AU"/>
              </w:rPr>
            </w:pPr>
            <w:r w:rsidRPr="00DE525C">
              <w:rPr>
                <w:lang w:eastAsia="en-AU"/>
              </w:rPr>
              <w:t>Payments to CAC Act bodies:</w:t>
            </w:r>
          </w:p>
        </w:tc>
        <w:tc>
          <w:tcPr>
            <w:tcW w:w="1077" w:type="dxa"/>
          </w:tcPr>
          <w:p w:rsidR="00BD3FE9" w:rsidRPr="00DE525C" w:rsidRDefault="00BD3FE9" w:rsidP="00522F4B">
            <w:pPr>
              <w:pStyle w:val="FinTableRight"/>
              <w:keepNext/>
              <w:rPr>
                <w:lang w:eastAsia="en-AU"/>
              </w:rPr>
            </w:pPr>
          </w:p>
        </w:tc>
        <w:tc>
          <w:tcPr>
            <w:tcW w:w="1077" w:type="dxa"/>
          </w:tcPr>
          <w:p w:rsidR="00BD3FE9" w:rsidRPr="00DE525C" w:rsidRDefault="00BD3FE9" w:rsidP="00522F4B">
            <w:pPr>
              <w:pStyle w:val="FinTableRight"/>
              <w:keepNext/>
              <w:rPr>
                <w:lang w:eastAsia="en-AU"/>
              </w:rPr>
            </w:pPr>
          </w:p>
        </w:tc>
        <w:tc>
          <w:tcPr>
            <w:tcW w:w="1077" w:type="dxa"/>
          </w:tcPr>
          <w:p w:rsidR="00BD3FE9" w:rsidRPr="00DE525C" w:rsidRDefault="00BD3FE9" w:rsidP="00522F4B">
            <w:pPr>
              <w:pStyle w:val="FinTableRight"/>
              <w:keepNext/>
              <w:rPr>
                <w:lang w:eastAsia="en-AU"/>
              </w:rPr>
            </w:pPr>
          </w:p>
        </w:tc>
        <w:tc>
          <w:tcPr>
            <w:tcW w:w="1077" w:type="dxa"/>
          </w:tcPr>
          <w:p w:rsidR="00BD3FE9" w:rsidRPr="00DE525C" w:rsidRDefault="00BD3FE9" w:rsidP="00522F4B">
            <w:pPr>
              <w:pStyle w:val="FinTableRight"/>
              <w:keepNext/>
              <w:rPr>
                <w:lang w:eastAsia="en-AU"/>
              </w:rPr>
            </w:pPr>
          </w:p>
        </w:tc>
      </w:tr>
      <w:tr w:rsidR="00BD3FE9" w:rsidRPr="00DE525C" w:rsidTr="00522F4B">
        <w:tc>
          <w:tcPr>
            <w:tcW w:w="2808" w:type="dxa"/>
          </w:tcPr>
          <w:p w:rsidR="00BD3FE9" w:rsidRPr="00DE525C" w:rsidRDefault="00BD3FE9" w:rsidP="00522F4B">
            <w:pPr>
              <w:pStyle w:val="FinTableSpacerRow"/>
              <w:keepNext/>
              <w:keepLines/>
              <w:rPr>
                <w:lang w:eastAsia="en-AU"/>
              </w:rPr>
            </w:pPr>
          </w:p>
        </w:tc>
        <w:tc>
          <w:tcPr>
            <w:tcW w:w="1077" w:type="dxa"/>
          </w:tcPr>
          <w:p w:rsidR="00BD3FE9" w:rsidRPr="00DE525C" w:rsidRDefault="00BD3FE9" w:rsidP="00522F4B">
            <w:pPr>
              <w:pStyle w:val="FinTableSpacerRow"/>
              <w:keepNext/>
              <w:keepLines/>
              <w:rPr>
                <w:lang w:eastAsia="en-AU"/>
              </w:rPr>
            </w:pPr>
          </w:p>
        </w:tc>
        <w:tc>
          <w:tcPr>
            <w:tcW w:w="1077" w:type="dxa"/>
          </w:tcPr>
          <w:p w:rsidR="00BD3FE9" w:rsidRPr="00DE525C" w:rsidRDefault="00BD3FE9" w:rsidP="00522F4B">
            <w:pPr>
              <w:pStyle w:val="FinTableSpacerRow"/>
              <w:keepNext/>
              <w:keepLines/>
              <w:rPr>
                <w:lang w:eastAsia="en-AU"/>
              </w:rPr>
            </w:pPr>
          </w:p>
        </w:tc>
        <w:tc>
          <w:tcPr>
            <w:tcW w:w="1077" w:type="dxa"/>
          </w:tcPr>
          <w:p w:rsidR="00BD3FE9" w:rsidRPr="00DE525C" w:rsidRDefault="00BD3FE9" w:rsidP="00522F4B">
            <w:pPr>
              <w:pStyle w:val="FinTableSpacerRow"/>
              <w:keepNext/>
              <w:keepLines/>
              <w:rPr>
                <w:lang w:eastAsia="en-AU"/>
              </w:rPr>
            </w:pPr>
          </w:p>
        </w:tc>
        <w:tc>
          <w:tcPr>
            <w:tcW w:w="1077" w:type="dxa"/>
          </w:tcPr>
          <w:p w:rsidR="00BD3FE9" w:rsidRPr="00DE525C" w:rsidRDefault="00BD3FE9" w:rsidP="00522F4B">
            <w:pPr>
              <w:pStyle w:val="FinTableSpacerRow"/>
              <w:keepNext/>
              <w:keepLines/>
              <w:rPr>
                <w:lang w:eastAsia="en-AU"/>
              </w:rPr>
            </w:pPr>
          </w:p>
        </w:tc>
      </w:tr>
      <w:tr w:rsidR="00BD3FE9" w:rsidRPr="00DE525C" w:rsidTr="00522F4B">
        <w:tc>
          <w:tcPr>
            <w:tcW w:w="2808" w:type="dxa"/>
            <w:vMerge w:val="restart"/>
          </w:tcPr>
          <w:p w:rsidR="00BD3FE9" w:rsidRPr="00DE525C" w:rsidRDefault="00BD3FE9" w:rsidP="00522F4B">
            <w:pPr>
              <w:pStyle w:val="FinTableLeftIndent"/>
              <w:keepNext/>
              <w:rPr>
                <w:lang w:eastAsia="en-AU"/>
              </w:rPr>
            </w:pPr>
            <w:r w:rsidRPr="00DE525C">
              <w:rPr>
                <w:lang w:eastAsia="en-AU"/>
              </w:rPr>
              <w:t>Tourism Australia</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r>
      <w:tr w:rsidR="00BD3FE9" w:rsidRPr="00DE525C" w:rsidTr="00522F4B">
        <w:tc>
          <w:tcPr>
            <w:tcW w:w="2808" w:type="dxa"/>
            <w:vMerge/>
          </w:tcPr>
          <w:p w:rsidR="00BD3FE9" w:rsidRPr="00DE525C" w:rsidRDefault="00BD3FE9" w:rsidP="00522F4B">
            <w:pPr>
              <w:pStyle w:val="FinTableLeftInden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13,181</w:t>
            </w:r>
          </w:p>
        </w:tc>
        <w:tc>
          <w:tcPr>
            <w:tcW w:w="1077" w:type="dxa"/>
          </w:tcPr>
          <w:p w:rsidR="00BD3FE9" w:rsidRPr="00DE525C" w:rsidRDefault="00BD3FE9" w:rsidP="00522F4B">
            <w:pPr>
              <w:pStyle w:val="FinTableRightItalic"/>
              <w:keepNext/>
              <w:rPr>
                <w:lang w:eastAsia="en-AU"/>
              </w:rPr>
            </w:pPr>
            <w:r w:rsidRPr="00DE525C">
              <w:rPr>
                <w:lang w:eastAsia="en-AU"/>
              </w:rPr>
              <w:t>13,181</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Geoscience Australia</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2,940</w:t>
            </w:r>
          </w:p>
        </w:tc>
        <w:tc>
          <w:tcPr>
            <w:tcW w:w="1077" w:type="dxa"/>
          </w:tcPr>
          <w:p w:rsidR="00BD3FE9" w:rsidRPr="00DE525C" w:rsidRDefault="00BD3FE9" w:rsidP="00522F4B">
            <w:pPr>
              <w:pStyle w:val="FinTableRightItalic"/>
              <w:keepNext/>
              <w:rPr>
                <w:lang w:eastAsia="en-AU"/>
              </w:rPr>
            </w:pPr>
            <w:r w:rsidRPr="00DE525C">
              <w:rPr>
                <w:lang w:eastAsia="en-AU"/>
              </w:rPr>
              <w:t>2,940</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Resources, Energy and Tourism</w:t>
            </w:r>
          </w:p>
        </w:tc>
        <w:tc>
          <w:tcPr>
            <w:tcW w:w="1077"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077"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077"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4,963</w:t>
            </w:r>
          </w:p>
        </w:tc>
        <w:tc>
          <w:tcPr>
            <w:tcW w:w="1077"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4,963</w:t>
            </w:r>
          </w:p>
        </w:tc>
      </w:tr>
      <w:tr w:rsidR="00BD3FE9" w:rsidRPr="00DE525C" w:rsidTr="00522F4B">
        <w:tc>
          <w:tcPr>
            <w:tcW w:w="2808" w:type="dxa"/>
            <w:vMerge/>
            <w:tcBorders>
              <w:bottom w:val="single" w:sz="2" w:space="0" w:color="auto"/>
            </w:tcBorders>
          </w:tcPr>
          <w:p w:rsidR="00BD3FE9" w:rsidRPr="00DE525C" w:rsidRDefault="00BD3FE9" w:rsidP="00522F4B">
            <w:pPr>
              <w:pStyle w:val="FinTableLeftBoldHanging"/>
              <w:keepNext/>
              <w:keepLines/>
              <w:rPr>
                <w:lang w:eastAsia="en-AU"/>
              </w:rPr>
            </w:pPr>
          </w:p>
        </w:tc>
        <w:tc>
          <w:tcPr>
            <w:tcW w:w="1077"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077"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077"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24,399</w:t>
            </w:r>
          </w:p>
        </w:tc>
        <w:tc>
          <w:tcPr>
            <w:tcW w:w="1077"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24,399</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Resources, Energy and Tourism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r w:rsidRPr="00DE525C">
              <w:rPr>
                <w:lang w:eastAsia="en-AU"/>
              </w:rPr>
              <w:t>DEPARTMENT OF RESOURCES, ENERGY AND TOURISM</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r w:rsidRPr="00DE525C">
              <w:rPr>
                <w:lang w:eastAsia="en-AU"/>
              </w:rPr>
              <w:t>4,963</w:t>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1,878</w:t>
            </w: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Administered Assets and Liabilities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DE525C" w:rsidP="00522F4B">
            <w:pPr>
              <w:pStyle w:val="FinTableRight"/>
              <w:keepNext/>
              <w:rPr>
                <w:lang w:eastAsia="en-AU"/>
              </w:rPr>
            </w:pPr>
            <w:r>
              <w:rPr>
                <w:lang w:eastAsia="en-AU"/>
              </w:rPr>
              <w:noBreakHyphen/>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6,400</w:t>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Department of Resources, Energy and Tourism</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4,963</w:t>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8,278</w:t>
            </w:r>
          </w:p>
        </w:tc>
      </w:tr>
    </w:tbl>
    <w:p w:rsidR="007946B1" w:rsidRPr="00DE525C" w:rsidRDefault="007946B1" w:rsidP="006308FF">
      <w:pPr>
        <w:pStyle w:val="notemargin"/>
      </w:pPr>
      <w:r w:rsidRPr="00DE525C">
        <w:t>Note</w:t>
      </w:r>
      <w:r w:rsidR="006308FF" w:rsidRPr="00DE525C">
        <w:t xml:space="preserve"> </w:t>
      </w:r>
      <w:r w:rsidRPr="00DE525C">
        <w:t>1:</w:t>
      </w:r>
      <w:r w:rsidRPr="00DE525C">
        <w:tab/>
      </w:r>
      <w:proofErr w:type="spellStart"/>
      <w:r w:rsidRPr="00DE525C">
        <w:rPr>
          <w:i/>
        </w:rPr>
        <w:t>FMA</w:t>
      </w:r>
      <w:proofErr w:type="spellEnd"/>
      <w:r w:rsidRPr="00DE525C">
        <w:rPr>
          <w:i/>
        </w:rPr>
        <w:t xml:space="preserve"> Act Determination</w:t>
      </w:r>
      <w:r w:rsidR="00DE525C">
        <w:rPr>
          <w:i/>
        </w:rPr>
        <w:t> </w:t>
      </w:r>
      <w:r w:rsidRPr="00DE525C">
        <w:rPr>
          <w:i/>
        </w:rPr>
        <w:t>2013/05 — Section</w:t>
      </w:r>
      <w:r w:rsidR="00DE525C">
        <w:rPr>
          <w:i/>
        </w:rPr>
        <w:t> </w:t>
      </w:r>
      <w:r w:rsidRPr="00DE525C">
        <w:rPr>
          <w:i/>
        </w:rPr>
        <w:t xml:space="preserve">32 (Transfer of Functions from </w:t>
      </w:r>
      <w:proofErr w:type="spellStart"/>
      <w:r w:rsidRPr="00DE525C">
        <w:rPr>
          <w:i/>
        </w:rPr>
        <w:t>DCCEE</w:t>
      </w:r>
      <w:proofErr w:type="spellEnd"/>
      <w:r w:rsidRPr="00DE525C">
        <w:rPr>
          <w:i/>
        </w:rPr>
        <w:t xml:space="preserve"> to </w:t>
      </w:r>
      <w:proofErr w:type="spellStart"/>
      <w:r w:rsidRPr="00DE525C">
        <w:rPr>
          <w:i/>
        </w:rPr>
        <w:t>DIICCSRTE</w:t>
      </w:r>
      <w:proofErr w:type="spellEnd"/>
      <w:r w:rsidRPr="00DE525C">
        <w:rPr>
          <w:i/>
        </w:rPr>
        <w:t xml:space="preserve"> and </w:t>
      </w:r>
      <w:proofErr w:type="spellStart"/>
      <w:r w:rsidRPr="00DE525C">
        <w:rPr>
          <w:i/>
        </w:rPr>
        <w:t>DRET</w:t>
      </w:r>
      <w:proofErr w:type="spellEnd"/>
      <w:r w:rsidRPr="00DE525C">
        <w:rPr>
          <w:i/>
        </w:rPr>
        <w:t>)</w:t>
      </w:r>
      <w:r w:rsidRPr="00DE525C">
        <w:t xml:space="preserve"> increased the other departmental item (Equity Injections) for the Department of Resources, Energy and Tourism (</w:t>
      </w:r>
      <w:proofErr w:type="spellStart"/>
      <w:r w:rsidRPr="00DE525C">
        <w:t>DRET</w:t>
      </w:r>
      <w:proofErr w:type="spellEnd"/>
      <w:r w:rsidRPr="00DE525C">
        <w:t>) in accordance with Table 1 at the end of Schedule</w:t>
      </w:r>
      <w:r w:rsidR="00DE525C">
        <w:t> </w:t>
      </w:r>
      <w:r w:rsidRPr="00DE525C">
        <w:t>2 to this Act.</w:t>
      </w:r>
    </w:p>
    <w:p w:rsidR="007946B1" w:rsidRPr="00DE525C" w:rsidRDefault="007946B1" w:rsidP="006308FF">
      <w:pPr>
        <w:pStyle w:val="notemargin"/>
      </w:pPr>
      <w:r w:rsidRPr="00DE525C">
        <w:tab/>
        <w:t xml:space="preserve">These changes were made to implement the amendments to the </w:t>
      </w:r>
      <w:r w:rsidRPr="00DE525C">
        <w:rPr>
          <w:i/>
        </w:rPr>
        <w:t>Administrative Arrangements Order</w:t>
      </w:r>
      <w:r w:rsidRPr="00DE525C">
        <w:t xml:space="preserve"> made on 25</w:t>
      </w:r>
      <w:r w:rsidR="00DE525C">
        <w:t> </w:t>
      </w:r>
      <w:r w:rsidRPr="00DE525C">
        <w:t xml:space="preserve">March 2013. Functions of the former Department of Climate Change and Energy Efficiency in relation to energy efficiency were transferred to </w:t>
      </w:r>
      <w:proofErr w:type="spellStart"/>
      <w:r w:rsidRPr="00DE525C">
        <w:t>DRET</w:t>
      </w:r>
      <w:proofErr w:type="spellEnd"/>
      <w:r w:rsidRPr="00DE525C">
        <w:t>.</w:t>
      </w:r>
    </w:p>
    <w:p w:rsidR="007946B1" w:rsidRPr="00DE525C" w:rsidRDefault="007946B1"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Resources, Energy and Tourism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Non</w:t>
            </w:r>
            <w:r w:rsidR="00DE525C">
              <w:rPr>
                <w:lang w:eastAsia="en-AU"/>
              </w:rPr>
              <w:noBreakHyphen/>
            </w:r>
            <w:r w:rsidRPr="00DE525C">
              <w:rPr>
                <w:lang w:eastAsia="en-AU"/>
              </w:rPr>
              <w:t>operating</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DEPARTMENT OF RESOURCES, ENERGY AND TOURISM FOR PAYMENT TO</w:t>
            </w:r>
          </w:p>
          <w:p w:rsidR="00BD3FE9" w:rsidRPr="00DE525C" w:rsidRDefault="00BD3FE9" w:rsidP="00522F4B">
            <w:pPr>
              <w:pStyle w:val="FinTableLeftBoldItalCACName"/>
              <w:keepLines/>
              <w:rPr>
                <w:lang w:eastAsia="en-AU"/>
              </w:rPr>
            </w:pPr>
            <w:r w:rsidRPr="00DE525C">
              <w:rPr>
                <w:lang w:eastAsia="en-AU"/>
              </w:rPr>
              <w:t>TOURISM AUSTRALIA</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DE525C" w:rsidP="00522F4B">
            <w:pPr>
              <w:pStyle w:val="FinTableRight"/>
              <w:keepNext/>
              <w:rPr>
                <w:lang w:eastAsia="en-AU"/>
              </w:rPr>
            </w:pPr>
            <w:r>
              <w:rPr>
                <w:lang w:eastAsia="en-AU"/>
              </w:rPr>
              <w:noBreakHyphen/>
            </w:r>
          </w:p>
        </w:tc>
      </w:tr>
      <w:tr w:rsidR="00BD3FE9" w:rsidRPr="00DE525C" w:rsidTr="00522F4B">
        <w:tc>
          <w:tcPr>
            <w:tcW w:w="3612" w:type="dxa"/>
            <w:tcBorders>
              <w:bottom w:val="single" w:sz="2" w:space="0" w:color="auto"/>
            </w:tcBorders>
          </w:tcPr>
          <w:p w:rsidR="00BD3FE9" w:rsidRPr="00DE525C" w:rsidRDefault="00BD3FE9" w:rsidP="00522F4B">
            <w:pPr>
              <w:pStyle w:val="FinTableRight"/>
              <w:keepLines/>
              <w:rPr>
                <w:lang w:eastAsia="en-AU"/>
              </w:rPr>
            </w:pPr>
          </w:p>
        </w:tc>
        <w:tc>
          <w:tcPr>
            <w:tcW w:w="1168" w:type="dxa"/>
            <w:tcBorders>
              <w:bottom w:val="single" w:sz="2" w:space="0" w:color="auto"/>
            </w:tcBorders>
          </w:tcPr>
          <w:p w:rsidR="00BD3FE9" w:rsidRPr="00DE525C" w:rsidRDefault="00BD3FE9" w:rsidP="00522F4B">
            <w:pPr>
              <w:pStyle w:val="FinTableRight"/>
              <w:keepLines/>
              <w:rPr>
                <w:lang w:eastAsia="en-AU"/>
              </w:rPr>
            </w:pPr>
          </w:p>
        </w:tc>
        <w:tc>
          <w:tcPr>
            <w:tcW w:w="1168" w:type="dxa"/>
            <w:tcBorders>
              <w:bottom w:val="single" w:sz="2" w:space="0" w:color="auto"/>
            </w:tcBorders>
          </w:tcPr>
          <w:p w:rsidR="00BD3FE9" w:rsidRPr="00DE525C" w:rsidRDefault="00BD3FE9" w:rsidP="00522F4B">
            <w:pPr>
              <w:pStyle w:val="FinTableRight"/>
              <w:keepLines/>
              <w:rPr>
                <w:lang w:eastAsia="en-AU"/>
              </w:rPr>
            </w:pP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13,181</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Resources, Energy and Tourism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r w:rsidRPr="00DE525C">
              <w:rPr>
                <w:lang w:eastAsia="en-AU"/>
              </w:rPr>
              <w:t>GEOSCIENCE AUSTRALIA</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DE525C" w:rsidP="00522F4B">
            <w:pPr>
              <w:pStyle w:val="FinTableRight"/>
              <w:keepNext/>
              <w:rPr>
                <w:lang w:eastAsia="en-AU"/>
              </w:rPr>
            </w:pPr>
            <w:r>
              <w:rPr>
                <w:lang w:eastAsia="en-AU"/>
              </w:rPr>
              <w:noBreakHyphen/>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2,940</w:t>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Geoscience Australia</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2,940</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BD3FE9" w:rsidRPr="00DE525C" w:rsidTr="00522F4B">
        <w:trPr>
          <w:tblHeader/>
        </w:trPr>
        <w:tc>
          <w:tcPr>
            <w:tcW w:w="7116" w:type="dxa"/>
            <w:gridSpan w:val="5"/>
          </w:tcPr>
          <w:p w:rsidR="00BD3FE9" w:rsidRPr="00DE525C" w:rsidRDefault="00BD3FE9" w:rsidP="00522F4B">
            <w:pPr>
              <w:pStyle w:val="FinTableHeadingCenteredBold"/>
              <w:pageBreakBefore/>
              <w:rPr>
                <w:lang w:eastAsia="en-AU"/>
              </w:rPr>
            </w:pPr>
            <w:bookmarkStart w:id="48" w:name="SEWPC"/>
            <w:bookmarkEnd w:id="48"/>
            <w:r w:rsidRPr="00DE525C">
              <w:rPr>
                <w:lang w:eastAsia="en-AU"/>
              </w:rPr>
              <w:lastRenderedPageBreak/>
              <w:t>Sustainability, Environment, Water, Population and Communities PORTFOLIO</w:t>
            </w:r>
          </w:p>
          <w:p w:rsidR="00BD3FE9" w:rsidRPr="00DE525C" w:rsidRDefault="00BD3FE9" w:rsidP="00636E55">
            <w:pPr>
              <w:pStyle w:val="FinTableHeadingCenteredBold"/>
              <w:rPr>
                <w:lang w:eastAsia="en-AU"/>
              </w:rPr>
            </w:pPr>
            <w:r w:rsidRPr="00DE525C">
              <w:rPr>
                <w:lang w:eastAsia="en-AU"/>
              </w:rPr>
              <w:t>SUMMARY</w:t>
            </w:r>
          </w:p>
          <w:p w:rsidR="00BD3FE9" w:rsidRPr="00DE525C" w:rsidRDefault="00BD3FE9" w:rsidP="00636E55">
            <w:pPr>
              <w:pStyle w:val="KeyLight"/>
              <w:rPr>
                <w:lang w:eastAsia="en-AU"/>
              </w:rPr>
            </w:pPr>
            <w:r w:rsidRPr="00DE525C">
              <w:rPr>
                <w:lang w:eastAsia="en-AU"/>
              </w:rPr>
              <w:t>Summary of Appropriations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rHeight w:val="70"/>
          <w:tblHeader/>
        </w:trPr>
        <w:tc>
          <w:tcPr>
            <w:tcW w:w="2808"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r>
      <w:tr w:rsidR="00BD3FE9" w:rsidRPr="00DE525C" w:rsidTr="00522F4B">
        <w:trPr>
          <w:trHeight w:val="740"/>
          <w:tblHeader/>
        </w:trPr>
        <w:tc>
          <w:tcPr>
            <w:tcW w:w="2808" w:type="dxa"/>
            <w:tcBorders>
              <w:top w:val="single" w:sz="4" w:space="0" w:color="auto"/>
              <w:bottom w:val="single" w:sz="4" w:space="0" w:color="auto"/>
            </w:tcBorders>
            <w:vAlign w:val="center"/>
          </w:tcPr>
          <w:p w:rsidR="00BD3FE9" w:rsidRPr="00DE525C" w:rsidRDefault="00BD3FE9" w:rsidP="00636E55">
            <w:pPr>
              <w:pStyle w:val="FinTableLeft"/>
              <w:rPr>
                <w:lang w:eastAsia="en-AU"/>
              </w:rPr>
            </w:pPr>
          </w:p>
          <w:p w:rsidR="00BD3FE9" w:rsidRPr="00DE525C" w:rsidRDefault="00BD3FE9" w:rsidP="00636E55">
            <w:pPr>
              <w:pStyle w:val="FinTableLeft"/>
              <w:rPr>
                <w:lang w:eastAsia="en-AU"/>
              </w:rPr>
            </w:pPr>
          </w:p>
          <w:p w:rsidR="00BD3FE9" w:rsidRPr="00DE525C" w:rsidRDefault="00BD3FE9" w:rsidP="00636E55">
            <w:pPr>
              <w:pStyle w:val="FinTableLeft"/>
              <w:rPr>
                <w:lang w:eastAsia="en-AU"/>
              </w:rPr>
            </w:pPr>
          </w:p>
          <w:p w:rsidR="00BD3FE9" w:rsidRPr="00DE525C" w:rsidRDefault="00BD3FE9" w:rsidP="00636E55">
            <w:pPr>
              <w:pStyle w:val="FinTableLeft"/>
              <w:rPr>
                <w:lang w:eastAsia="en-AU"/>
              </w:rPr>
            </w:pPr>
            <w:r w:rsidRPr="00DE525C">
              <w:rPr>
                <w:lang w:eastAsia="en-AU"/>
              </w:rPr>
              <w:t>Entity</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 xml:space="preserve"> 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Non</w:t>
            </w:r>
            <w:r w:rsidR="00DE525C">
              <w:rPr>
                <w:lang w:eastAsia="en-AU"/>
              </w:rPr>
              <w:noBreakHyphen/>
            </w:r>
          </w:p>
          <w:p w:rsidR="00BD3FE9" w:rsidRPr="00DE525C" w:rsidRDefault="00BD3FE9" w:rsidP="00636E55">
            <w:pPr>
              <w:pStyle w:val="FinTableRight"/>
              <w:rPr>
                <w:lang w:eastAsia="en-AU"/>
              </w:rPr>
            </w:pPr>
            <w:r w:rsidRPr="00DE525C">
              <w:rPr>
                <w:lang w:eastAsia="en-AU"/>
              </w:rPr>
              <w:t>operating</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2808" w:type="dxa"/>
            <w:tcBorders>
              <w:top w:val="single" w:sz="4" w:space="0" w:color="auto"/>
            </w:tcBorders>
          </w:tcPr>
          <w:p w:rsidR="00BD3FE9" w:rsidRPr="00DE525C" w:rsidRDefault="00BD3FE9" w:rsidP="00636E55">
            <w:pPr>
              <w:pStyle w:val="FinTableRight"/>
              <w:rPr>
                <w:lang w:eastAsia="en-AU"/>
              </w:rPr>
            </w:pP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rPr>
          <w:tblHeader/>
        </w:trPr>
        <w:tc>
          <w:tcPr>
            <w:tcW w:w="2808"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Department of Sustainability, Environment, Water, Population and Communities</w:t>
            </w:r>
          </w:p>
        </w:tc>
        <w:tc>
          <w:tcPr>
            <w:tcW w:w="1077" w:type="dxa"/>
          </w:tcPr>
          <w:p w:rsidR="00BD3FE9" w:rsidRPr="00DE525C" w:rsidRDefault="00BD3FE9" w:rsidP="00522F4B">
            <w:pPr>
              <w:pStyle w:val="FinTableRight"/>
              <w:keepNext/>
              <w:rPr>
                <w:lang w:eastAsia="en-AU"/>
              </w:rPr>
            </w:pPr>
            <w:r w:rsidRPr="00DE525C">
              <w:rPr>
                <w:lang w:eastAsia="en-AU"/>
              </w:rPr>
              <w:t>77,632</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341,889</w:t>
            </w:r>
          </w:p>
        </w:tc>
        <w:tc>
          <w:tcPr>
            <w:tcW w:w="1077" w:type="dxa"/>
          </w:tcPr>
          <w:p w:rsidR="00BD3FE9" w:rsidRPr="00DE525C" w:rsidRDefault="00BD3FE9" w:rsidP="00522F4B">
            <w:pPr>
              <w:pStyle w:val="FinTableRight"/>
              <w:keepNext/>
              <w:rPr>
                <w:lang w:eastAsia="en-AU"/>
              </w:rPr>
            </w:pPr>
            <w:r w:rsidRPr="00DE525C">
              <w:rPr>
                <w:lang w:eastAsia="en-AU"/>
              </w:rPr>
              <w:t>419,521</w:t>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BD3FE9" w:rsidP="00522F4B">
            <w:pPr>
              <w:pStyle w:val="FinTableRightItalic"/>
              <w:keepNext/>
              <w:rPr>
                <w:lang w:eastAsia="en-AU"/>
              </w:rPr>
            </w:pPr>
            <w:r w:rsidRPr="00DE525C">
              <w:rPr>
                <w:lang w:eastAsia="en-AU"/>
              </w:rPr>
              <w:t>11,318</w:t>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468,226</w:t>
            </w:r>
          </w:p>
        </w:tc>
        <w:tc>
          <w:tcPr>
            <w:tcW w:w="1077" w:type="dxa"/>
          </w:tcPr>
          <w:p w:rsidR="00BD3FE9" w:rsidRPr="00DE525C" w:rsidRDefault="00BD3FE9" w:rsidP="00522F4B">
            <w:pPr>
              <w:pStyle w:val="FinTableRightItalic"/>
              <w:keepNext/>
              <w:rPr>
                <w:lang w:eastAsia="en-AU"/>
              </w:rPr>
            </w:pPr>
            <w:r w:rsidRPr="00DE525C">
              <w:rPr>
                <w:lang w:eastAsia="en-AU"/>
              </w:rPr>
              <w:t>479,544</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Bureau of Meteorology</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12,741</w:t>
            </w:r>
          </w:p>
        </w:tc>
        <w:tc>
          <w:tcPr>
            <w:tcW w:w="1077" w:type="dxa"/>
          </w:tcPr>
          <w:p w:rsidR="00BD3FE9" w:rsidRPr="00DE525C" w:rsidRDefault="00BD3FE9" w:rsidP="00522F4B">
            <w:pPr>
              <w:pStyle w:val="FinTableRight"/>
              <w:keepNext/>
              <w:rPr>
                <w:lang w:eastAsia="en-AU"/>
              </w:rPr>
            </w:pPr>
            <w:r w:rsidRPr="00DE525C">
              <w:rPr>
                <w:lang w:eastAsia="en-AU"/>
              </w:rPr>
              <w:t>12,741</w:t>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18,091</w:t>
            </w:r>
          </w:p>
        </w:tc>
        <w:tc>
          <w:tcPr>
            <w:tcW w:w="1077" w:type="dxa"/>
          </w:tcPr>
          <w:p w:rsidR="00BD3FE9" w:rsidRPr="00DE525C" w:rsidRDefault="00BD3FE9" w:rsidP="00522F4B">
            <w:pPr>
              <w:pStyle w:val="FinTableRightItalic"/>
              <w:keepNext/>
              <w:rPr>
                <w:lang w:eastAsia="en-AU"/>
              </w:rPr>
            </w:pPr>
            <w:r w:rsidRPr="00DE525C">
              <w:rPr>
                <w:lang w:eastAsia="en-AU"/>
              </w:rPr>
              <w:t>18,091</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Great Barrier Reef Marine Park Authority</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1,900</w:t>
            </w:r>
          </w:p>
        </w:tc>
        <w:tc>
          <w:tcPr>
            <w:tcW w:w="1077" w:type="dxa"/>
          </w:tcPr>
          <w:p w:rsidR="00BD3FE9" w:rsidRPr="00DE525C" w:rsidRDefault="00BD3FE9" w:rsidP="00522F4B">
            <w:pPr>
              <w:pStyle w:val="FinTableRight"/>
              <w:keepNext/>
              <w:rPr>
                <w:lang w:eastAsia="en-AU"/>
              </w:rPr>
            </w:pPr>
            <w:r w:rsidRPr="00DE525C">
              <w:rPr>
                <w:lang w:eastAsia="en-AU"/>
              </w:rPr>
              <w:t>1,900</w:t>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2,046</w:t>
            </w:r>
          </w:p>
        </w:tc>
        <w:tc>
          <w:tcPr>
            <w:tcW w:w="1077" w:type="dxa"/>
          </w:tcPr>
          <w:p w:rsidR="00BD3FE9" w:rsidRPr="00DE525C" w:rsidRDefault="00BD3FE9" w:rsidP="00522F4B">
            <w:pPr>
              <w:pStyle w:val="FinTableRightItalic"/>
              <w:keepNext/>
              <w:rPr>
                <w:lang w:eastAsia="en-AU"/>
              </w:rPr>
            </w:pPr>
            <w:r w:rsidRPr="00DE525C">
              <w:rPr>
                <w:lang w:eastAsia="en-AU"/>
              </w:rPr>
              <w:t>2,046</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Sustainability, Environment, Water, Population and Communities</w:t>
            </w:r>
          </w:p>
        </w:tc>
        <w:tc>
          <w:tcPr>
            <w:tcW w:w="1077"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77,632</w:t>
            </w:r>
          </w:p>
        </w:tc>
        <w:tc>
          <w:tcPr>
            <w:tcW w:w="1077"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077"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356,530</w:t>
            </w:r>
          </w:p>
        </w:tc>
        <w:tc>
          <w:tcPr>
            <w:tcW w:w="1077"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434,162</w:t>
            </w:r>
          </w:p>
        </w:tc>
      </w:tr>
      <w:tr w:rsidR="00BD3FE9" w:rsidRPr="00DE525C" w:rsidTr="00522F4B">
        <w:tc>
          <w:tcPr>
            <w:tcW w:w="2808" w:type="dxa"/>
            <w:vMerge/>
            <w:tcBorders>
              <w:bottom w:val="single" w:sz="2" w:space="0" w:color="auto"/>
            </w:tcBorders>
          </w:tcPr>
          <w:p w:rsidR="00BD3FE9" w:rsidRPr="00DE525C" w:rsidRDefault="00BD3FE9" w:rsidP="00522F4B">
            <w:pPr>
              <w:pStyle w:val="FinTableLeftBoldHanging"/>
              <w:keepNext/>
              <w:keepLines/>
              <w:rPr>
                <w:lang w:eastAsia="en-AU"/>
              </w:rPr>
            </w:pPr>
          </w:p>
        </w:tc>
        <w:tc>
          <w:tcPr>
            <w:tcW w:w="1077"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11,318</w:t>
            </w:r>
          </w:p>
        </w:tc>
        <w:tc>
          <w:tcPr>
            <w:tcW w:w="1077"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077"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488,363</w:t>
            </w:r>
          </w:p>
        </w:tc>
        <w:tc>
          <w:tcPr>
            <w:tcW w:w="1077"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499,681</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06"/>
        <w:gridCol w:w="1166"/>
        <w:gridCol w:w="1166"/>
        <w:gridCol w:w="117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Sustainability, Environment, Water, Population and Communities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C2796D">
        <w:trPr>
          <w:tblHeader/>
        </w:trPr>
        <w:tc>
          <w:tcPr>
            <w:tcW w:w="3606" w:type="dxa"/>
            <w:tcBorders>
              <w:bottom w:val="single" w:sz="2" w:space="0" w:color="auto"/>
            </w:tcBorders>
          </w:tcPr>
          <w:p w:rsidR="00BD3FE9" w:rsidRPr="00DE525C" w:rsidRDefault="00BD3FE9" w:rsidP="00636E55">
            <w:pPr>
              <w:pStyle w:val="FinTableRight"/>
              <w:rPr>
                <w:lang w:eastAsia="en-AU"/>
              </w:rPr>
            </w:pPr>
          </w:p>
        </w:tc>
        <w:tc>
          <w:tcPr>
            <w:tcW w:w="1166" w:type="dxa"/>
            <w:tcBorders>
              <w:bottom w:val="single" w:sz="2" w:space="0" w:color="auto"/>
            </w:tcBorders>
          </w:tcPr>
          <w:p w:rsidR="00BD3FE9" w:rsidRPr="00DE525C" w:rsidRDefault="00BD3FE9" w:rsidP="00636E55">
            <w:pPr>
              <w:pStyle w:val="FinTableRight"/>
              <w:rPr>
                <w:lang w:eastAsia="en-AU"/>
              </w:rPr>
            </w:pPr>
          </w:p>
        </w:tc>
        <w:tc>
          <w:tcPr>
            <w:tcW w:w="1166" w:type="dxa"/>
            <w:tcBorders>
              <w:bottom w:val="single" w:sz="2" w:space="0" w:color="auto"/>
            </w:tcBorders>
          </w:tcPr>
          <w:p w:rsidR="00BD3FE9" w:rsidRPr="00DE525C" w:rsidRDefault="00BD3FE9" w:rsidP="00636E55">
            <w:pPr>
              <w:pStyle w:val="FinTableRight"/>
              <w:rPr>
                <w:lang w:eastAsia="en-AU"/>
              </w:rPr>
            </w:pPr>
          </w:p>
        </w:tc>
        <w:tc>
          <w:tcPr>
            <w:tcW w:w="1178" w:type="dxa"/>
            <w:tcBorders>
              <w:bottom w:val="single" w:sz="2" w:space="0" w:color="auto"/>
            </w:tcBorders>
          </w:tcPr>
          <w:p w:rsidR="00BD3FE9" w:rsidRPr="00DE525C" w:rsidRDefault="00BD3FE9" w:rsidP="00636E55">
            <w:pPr>
              <w:pStyle w:val="FinTableRight"/>
              <w:rPr>
                <w:lang w:eastAsia="en-AU"/>
              </w:rPr>
            </w:pPr>
          </w:p>
        </w:tc>
      </w:tr>
      <w:tr w:rsidR="00BD3FE9" w:rsidRPr="00DE525C" w:rsidTr="00C2796D">
        <w:trPr>
          <w:trHeight w:val="740"/>
          <w:tblHeader/>
        </w:trPr>
        <w:tc>
          <w:tcPr>
            <w:tcW w:w="3606" w:type="dxa"/>
            <w:tcBorders>
              <w:top w:val="single" w:sz="2" w:space="0" w:color="auto"/>
            </w:tcBorders>
          </w:tcPr>
          <w:p w:rsidR="00BD3FE9" w:rsidRPr="00DE525C" w:rsidRDefault="00BD3FE9" w:rsidP="00636E55">
            <w:pPr>
              <w:pStyle w:val="FinTableRight"/>
              <w:rPr>
                <w:lang w:eastAsia="en-AU"/>
              </w:rPr>
            </w:pPr>
          </w:p>
        </w:tc>
        <w:tc>
          <w:tcPr>
            <w:tcW w:w="1166"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6"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7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C2796D">
        <w:trPr>
          <w:tblHeader/>
        </w:trPr>
        <w:tc>
          <w:tcPr>
            <w:tcW w:w="3606" w:type="dxa"/>
            <w:tcBorders>
              <w:top w:val="single" w:sz="2" w:space="0" w:color="auto"/>
            </w:tcBorders>
          </w:tcPr>
          <w:p w:rsidR="00BD3FE9" w:rsidRPr="00DE525C" w:rsidRDefault="00BD3FE9" w:rsidP="00636E55">
            <w:pPr>
              <w:pStyle w:val="FinTableRight"/>
              <w:rPr>
                <w:lang w:eastAsia="en-AU"/>
              </w:rPr>
            </w:pPr>
          </w:p>
        </w:tc>
        <w:tc>
          <w:tcPr>
            <w:tcW w:w="1166"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6"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7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C2796D">
        <w:tc>
          <w:tcPr>
            <w:tcW w:w="3606" w:type="dxa"/>
          </w:tcPr>
          <w:p w:rsidR="00BD3FE9" w:rsidRPr="00DE525C" w:rsidRDefault="00BD3FE9" w:rsidP="00522F4B">
            <w:pPr>
              <w:pStyle w:val="FinTableLeftBold"/>
              <w:keepLines/>
              <w:rPr>
                <w:lang w:eastAsia="en-AU"/>
              </w:rPr>
            </w:pPr>
            <w:r w:rsidRPr="00DE525C">
              <w:rPr>
                <w:lang w:eastAsia="en-AU"/>
              </w:rPr>
              <w:t>DEPARTMENT OF SUSTAINABILITY, ENVIRONMENT, WATER, POPULATION AND COMMUNITIES</w:t>
            </w:r>
          </w:p>
        </w:tc>
        <w:tc>
          <w:tcPr>
            <w:tcW w:w="1166" w:type="dxa"/>
          </w:tcPr>
          <w:p w:rsidR="00BD3FE9" w:rsidRPr="00DE525C" w:rsidRDefault="00BD3FE9" w:rsidP="00636E55">
            <w:pPr>
              <w:pStyle w:val="FinTableRight"/>
              <w:rPr>
                <w:lang w:eastAsia="en-AU"/>
              </w:rPr>
            </w:pPr>
          </w:p>
        </w:tc>
        <w:tc>
          <w:tcPr>
            <w:tcW w:w="1166" w:type="dxa"/>
          </w:tcPr>
          <w:p w:rsidR="00BD3FE9" w:rsidRPr="00DE525C" w:rsidRDefault="00BD3FE9" w:rsidP="00522F4B">
            <w:pPr>
              <w:pStyle w:val="FinTableRight"/>
              <w:keepNext/>
              <w:rPr>
                <w:lang w:eastAsia="en-AU"/>
              </w:rPr>
            </w:pPr>
          </w:p>
        </w:tc>
        <w:tc>
          <w:tcPr>
            <w:tcW w:w="1178" w:type="dxa"/>
            <w:vAlign w:val="bottom"/>
          </w:tcPr>
          <w:p w:rsidR="00BD3FE9" w:rsidRPr="00DE525C" w:rsidRDefault="00BD3FE9" w:rsidP="00522F4B">
            <w:pPr>
              <w:pStyle w:val="FinTableRight"/>
              <w:keepNext/>
              <w:rPr>
                <w:lang w:eastAsia="en-AU"/>
              </w:rPr>
            </w:pPr>
          </w:p>
        </w:tc>
      </w:tr>
      <w:tr w:rsidR="00BD3FE9" w:rsidRPr="00DE525C" w:rsidTr="00C2796D">
        <w:tc>
          <w:tcPr>
            <w:tcW w:w="3606" w:type="dxa"/>
          </w:tcPr>
          <w:p w:rsidR="00BD3FE9" w:rsidRPr="00DE525C" w:rsidRDefault="00BD3FE9" w:rsidP="00522F4B">
            <w:pPr>
              <w:pStyle w:val="FinTableLeftBold"/>
              <w:keepNext/>
              <w:rPr>
                <w:lang w:eastAsia="en-AU"/>
              </w:rPr>
            </w:pPr>
            <w:r w:rsidRPr="00DE525C">
              <w:rPr>
                <w:lang w:eastAsia="en-AU"/>
              </w:rPr>
              <w:t>Operating</w:t>
            </w:r>
          </w:p>
        </w:tc>
        <w:tc>
          <w:tcPr>
            <w:tcW w:w="1166" w:type="dxa"/>
          </w:tcPr>
          <w:p w:rsidR="00BD3FE9" w:rsidRPr="00DE525C" w:rsidRDefault="00BD3FE9" w:rsidP="00522F4B">
            <w:pPr>
              <w:pStyle w:val="FinTableRight"/>
              <w:keepNext/>
              <w:rPr>
                <w:lang w:eastAsia="en-AU"/>
              </w:rPr>
            </w:pPr>
          </w:p>
        </w:tc>
        <w:tc>
          <w:tcPr>
            <w:tcW w:w="1166" w:type="dxa"/>
          </w:tcPr>
          <w:p w:rsidR="00BD3FE9" w:rsidRPr="00DE525C" w:rsidRDefault="00BD3FE9" w:rsidP="00522F4B">
            <w:pPr>
              <w:pStyle w:val="FinTableRight"/>
              <w:keepNext/>
              <w:rPr>
                <w:lang w:eastAsia="en-AU"/>
              </w:rPr>
            </w:pPr>
          </w:p>
        </w:tc>
        <w:tc>
          <w:tcPr>
            <w:tcW w:w="1178" w:type="dxa"/>
          </w:tcPr>
          <w:p w:rsidR="00BD3FE9" w:rsidRPr="00DE525C" w:rsidRDefault="00BD3FE9" w:rsidP="00522F4B">
            <w:pPr>
              <w:pStyle w:val="FinTableRight"/>
              <w:keepNext/>
              <w:rPr>
                <w:lang w:eastAsia="en-AU"/>
              </w:rPr>
            </w:pPr>
          </w:p>
        </w:tc>
      </w:tr>
      <w:tr w:rsidR="00BD3FE9" w:rsidRPr="00DE525C" w:rsidTr="00C2796D">
        <w:tc>
          <w:tcPr>
            <w:tcW w:w="3606" w:type="dxa"/>
            <w:vMerge w:val="restart"/>
          </w:tcPr>
          <w:p w:rsidR="00BD3FE9" w:rsidRPr="00DE525C" w:rsidRDefault="00BD3FE9" w:rsidP="00522F4B">
            <w:pPr>
              <w:pStyle w:val="FinTableLeftBoldIndent"/>
              <w:keepNext/>
              <w:rPr>
                <w:lang w:eastAsia="en-AU"/>
              </w:rPr>
            </w:pPr>
            <w:r w:rsidRPr="00DE525C">
              <w:rPr>
                <w:lang w:eastAsia="en-AU"/>
              </w:rPr>
              <w:t xml:space="preserve">Outcome 2 </w:t>
            </w:r>
            <w:r w:rsidR="00DE525C">
              <w:rPr>
                <w:lang w:eastAsia="en-AU"/>
              </w:rPr>
              <w:noBreakHyphen/>
            </w:r>
            <w:r w:rsidRPr="00DE525C">
              <w:rPr>
                <w:lang w:eastAsia="en-AU"/>
              </w:rPr>
              <w:t xml:space="preserve"> </w:t>
            </w:r>
          </w:p>
          <w:p w:rsidR="00BD3FE9" w:rsidRPr="00DE525C" w:rsidRDefault="00BD3FE9" w:rsidP="00522F4B">
            <w:pPr>
              <w:pStyle w:val="FinTableLeftIndent"/>
              <w:keepNext/>
              <w:rPr>
                <w:lang w:eastAsia="en-AU"/>
              </w:rPr>
            </w:pPr>
            <w:r w:rsidRPr="00DE525C">
              <w:rPr>
                <w:lang w:eastAsia="en-AU"/>
              </w:rPr>
              <w:t>Improved sustainability of Australia’s population, communities and environment through coordination and development of sustainable population and communities policies; supporting affordable housing; and the reduction and regulation of waste, pollutants and hazardous substances</w:t>
            </w:r>
          </w:p>
        </w:tc>
        <w:tc>
          <w:tcPr>
            <w:tcW w:w="1166" w:type="dxa"/>
          </w:tcPr>
          <w:p w:rsidR="00BD3FE9" w:rsidRPr="00DE525C" w:rsidRDefault="00BD3FE9" w:rsidP="00522F4B">
            <w:pPr>
              <w:pStyle w:val="FinTableRight"/>
              <w:keepNext/>
              <w:rPr>
                <w:lang w:eastAsia="en-AU"/>
              </w:rPr>
            </w:pPr>
          </w:p>
        </w:tc>
        <w:tc>
          <w:tcPr>
            <w:tcW w:w="1166" w:type="dxa"/>
          </w:tcPr>
          <w:p w:rsidR="00BD3FE9" w:rsidRPr="00DE525C" w:rsidRDefault="00BD3FE9" w:rsidP="00522F4B">
            <w:pPr>
              <w:pStyle w:val="FinTableRight"/>
              <w:keepNext/>
              <w:rPr>
                <w:lang w:eastAsia="en-AU"/>
              </w:rPr>
            </w:pPr>
          </w:p>
        </w:tc>
        <w:tc>
          <w:tcPr>
            <w:tcW w:w="1178" w:type="dxa"/>
          </w:tcPr>
          <w:p w:rsidR="00BD3FE9" w:rsidRPr="00DE525C" w:rsidRDefault="00BD3FE9" w:rsidP="00522F4B">
            <w:pPr>
              <w:pStyle w:val="FinTableRight"/>
              <w:keepNext/>
              <w:rPr>
                <w:lang w:eastAsia="en-AU"/>
              </w:rPr>
            </w:pPr>
          </w:p>
        </w:tc>
      </w:tr>
      <w:tr w:rsidR="00BD3FE9" w:rsidRPr="00DE525C" w:rsidTr="00C2796D">
        <w:tc>
          <w:tcPr>
            <w:tcW w:w="3606" w:type="dxa"/>
            <w:vMerge/>
          </w:tcPr>
          <w:p w:rsidR="00BD3FE9" w:rsidRPr="00DE525C" w:rsidRDefault="00BD3FE9" w:rsidP="00522F4B">
            <w:pPr>
              <w:pStyle w:val="FinTableLeftIndent"/>
              <w:keepNext/>
              <w:rPr>
                <w:lang w:eastAsia="en-AU"/>
              </w:rPr>
            </w:pPr>
          </w:p>
        </w:tc>
        <w:tc>
          <w:tcPr>
            <w:tcW w:w="1166" w:type="dxa"/>
          </w:tcPr>
          <w:p w:rsidR="00BD3FE9" w:rsidRPr="00DE525C" w:rsidRDefault="00DE525C" w:rsidP="00522F4B">
            <w:pPr>
              <w:pStyle w:val="FinTableRight"/>
              <w:keepNext/>
              <w:rPr>
                <w:lang w:eastAsia="en-AU"/>
              </w:rPr>
            </w:pPr>
            <w:r>
              <w:rPr>
                <w:noProof/>
              </w:rPr>
              <w:noBreakHyphen/>
            </w:r>
          </w:p>
        </w:tc>
        <w:tc>
          <w:tcPr>
            <w:tcW w:w="1166" w:type="dxa"/>
          </w:tcPr>
          <w:p w:rsidR="00BD3FE9" w:rsidRPr="00DE525C" w:rsidRDefault="00DE525C" w:rsidP="00522F4B">
            <w:pPr>
              <w:pStyle w:val="FinTableRight"/>
              <w:keepNext/>
              <w:rPr>
                <w:lang w:eastAsia="en-AU"/>
              </w:rPr>
            </w:pPr>
            <w:r>
              <w:rPr>
                <w:lang w:eastAsia="en-AU"/>
              </w:rPr>
              <w:noBreakHyphen/>
            </w:r>
          </w:p>
        </w:tc>
        <w:tc>
          <w:tcPr>
            <w:tcW w:w="1178" w:type="dxa"/>
          </w:tcPr>
          <w:p w:rsidR="00BD3FE9" w:rsidRPr="00DE525C" w:rsidRDefault="00BD3FE9" w:rsidP="00522F4B">
            <w:pPr>
              <w:pStyle w:val="FinTableRight"/>
              <w:keepNext/>
              <w:rPr>
                <w:lang w:eastAsia="en-AU"/>
              </w:rPr>
            </w:pPr>
            <w:r w:rsidRPr="00DE525C">
              <w:rPr>
                <w:lang w:eastAsia="en-AU"/>
              </w:rPr>
              <w:t>30,000</w:t>
            </w:r>
          </w:p>
        </w:tc>
      </w:tr>
      <w:tr w:rsidR="00BD3FE9" w:rsidRPr="00DE525C" w:rsidTr="00C2796D">
        <w:tc>
          <w:tcPr>
            <w:tcW w:w="3606" w:type="dxa"/>
            <w:vMerge/>
          </w:tcPr>
          <w:p w:rsidR="00BD3FE9" w:rsidRPr="00DE525C" w:rsidRDefault="00BD3FE9" w:rsidP="00522F4B">
            <w:pPr>
              <w:pStyle w:val="FinTableLeftIndent"/>
              <w:keepNext/>
              <w:rPr>
                <w:lang w:eastAsia="en-AU"/>
              </w:rPr>
            </w:pPr>
          </w:p>
        </w:tc>
        <w:tc>
          <w:tcPr>
            <w:tcW w:w="1166" w:type="dxa"/>
          </w:tcPr>
          <w:p w:rsidR="00BD3FE9" w:rsidRPr="00DE525C" w:rsidRDefault="00DE525C" w:rsidP="00522F4B">
            <w:pPr>
              <w:pStyle w:val="FinTableRightItalic"/>
              <w:keepNext/>
              <w:rPr>
                <w:lang w:eastAsia="en-AU"/>
              </w:rPr>
            </w:pPr>
            <w:r>
              <w:rPr>
                <w:lang w:eastAsia="en-AU"/>
              </w:rPr>
              <w:noBreakHyphen/>
            </w:r>
          </w:p>
        </w:tc>
        <w:tc>
          <w:tcPr>
            <w:tcW w:w="1166" w:type="dxa"/>
          </w:tcPr>
          <w:p w:rsidR="00BD3FE9" w:rsidRPr="00DE525C" w:rsidRDefault="00DE525C" w:rsidP="00522F4B">
            <w:pPr>
              <w:pStyle w:val="FinTableRightItalic"/>
              <w:keepNext/>
              <w:rPr>
                <w:lang w:eastAsia="en-AU"/>
              </w:rPr>
            </w:pPr>
            <w:r>
              <w:rPr>
                <w:lang w:eastAsia="en-AU"/>
              </w:rPr>
              <w:noBreakHyphen/>
            </w:r>
          </w:p>
        </w:tc>
        <w:tc>
          <w:tcPr>
            <w:tcW w:w="1178" w:type="dxa"/>
          </w:tcPr>
          <w:p w:rsidR="00BD3FE9" w:rsidRPr="00DE525C" w:rsidRDefault="00DE525C" w:rsidP="00522F4B">
            <w:pPr>
              <w:pStyle w:val="FinTableRightItalic"/>
              <w:keepNext/>
              <w:rPr>
                <w:lang w:eastAsia="en-AU"/>
              </w:rPr>
            </w:pPr>
            <w:r>
              <w:rPr>
                <w:lang w:eastAsia="en-AU"/>
              </w:rPr>
              <w:noBreakHyphen/>
            </w:r>
          </w:p>
        </w:tc>
      </w:tr>
      <w:tr w:rsidR="00BD3FE9" w:rsidRPr="00DE525C" w:rsidTr="00C2796D">
        <w:tc>
          <w:tcPr>
            <w:tcW w:w="3606" w:type="dxa"/>
          </w:tcPr>
          <w:p w:rsidR="00BD3FE9" w:rsidRPr="00DE525C" w:rsidRDefault="00BD3FE9" w:rsidP="00636E55">
            <w:pPr>
              <w:pStyle w:val="FinTableSpacerRow"/>
              <w:rPr>
                <w:lang w:eastAsia="en-AU"/>
              </w:rPr>
            </w:pPr>
          </w:p>
        </w:tc>
        <w:tc>
          <w:tcPr>
            <w:tcW w:w="1166" w:type="dxa"/>
          </w:tcPr>
          <w:p w:rsidR="00BD3FE9" w:rsidRPr="00DE525C" w:rsidRDefault="00BD3FE9" w:rsidP="00636E55">
            <w:pPr>
              <w:pStyle w:val="FinTableSpacerRow"/>
              <w:rPr>
                <w:lang w:eastAsia="en-AU"/>
              </w:rPr>
            </w:pPr>
          </w:p>
        </w:tc>
        <w:tc>
          <w:tcPr>
            <w:tcW w:w="1166" w:type="dxa"/>
          </w:tcPr>
          <w:p w:rsidR="00BD3FE9" w:rsidRPr="00DE525C" w:rsidRDefault="00BD3FE9" w:rsidP="00636E55">
            <w:pPr>
              <w:pStyle w:val="FinTableSpacerRow"/>
              <w:rPr>
                <w:lang w:eastAsia="en-AU"/>
              </w:rPr>
            </w:pPr>
          </w:p>
        </w:tc>
        <w:tc>
          <w:tcPr>
            <w:tcW w:w="1178" w:type="dxa"/>
          </w:tcPr>
          <w:p w:rsidR="00BD3FE9" w:rsidRPr="00DE525C" w:rsidRDefault="00BD3FE9" w:rsidP="00636E55">
            <w:pPr>
              <w:pStyle w:val="FinTableSpacerRow"/>
              <w:rPr>
                <w:lang w:eastAsia="en-AU"/>
              </w:rPr>
            </w:pPr>
          </w:p>
        </w:tc>
      </w:tr>
      <w:tr w:rsidR="00BD3FE9" w:rsidRPr="00DE525C" w:rsidTr="00C2796D">
        <w:tc>
          <w:tcPr>
            <w:tcW w:w="3606" w:type="dxa"/>
            <w:vMerge w:val="restart"/>
          </w:tcPr>
          <w:p w:rsidR="00BD3FE9" w:rsidRPr="00DE525C" w:rsidRDefault="00BD3FE9" w:rsidP="00522F4B">
            <w:pPr>
              <w:pStyle w:val="FinTableLeftBoldIndent"/>
              <w:keepNext/>
              <w:rPr>
                <w:lang w:eastAsia="en-AU"/>
              </w:rPr>
            </w:pPr>
            <w:r w:rsidRPr="00DE525C">
              <w:rPr>
                <w:lang w:eastAsia="en-AU"/>
              </w:rPr>
              <w:t xml:space="preserve">Outcome 4 </w:t>
            </w:r>
            <w:r w:rsidR="00DE525C">
              <w:rPr>
                <w:lang w:eastAsia="en-AU"/>
              </w:rPr>
              <w:noBreakHyphen/>
            </w:r>
            <w:r w:rsidRPr="00DE525C">
              <w:rPr>
                <w:lang w:eastAsia="en-AU"/>
              </w:rPr>
              <w:t xml:space="preserve"> </w:t>
            </w:r>
          </w:p>
          <w:p w:rsidR="00BD3FE9" w:rsidRPr="00DE525C" w:rsidRDefault="00BD3FE9" w:rsidP="00522F4B">
            <w:pPr>
              <w:pStyle w:val="FinTableLeftIndent"/>
              <w:keepNext/>
              <w:rPr>
                <w:lang w:eastAsia="en-AU"/>
              </w:rPr>
            </w:pPr>
            <w:r w:rsidRPr="00DE525C">
              <w:rPr>
                <w:lang w:eastAsia="en-AU"/>
              </w:rPr>
              <w:t>Adaptation to climate change, wise water use, secure water supplies and improved health of rivers, waterways and freshwater ecosystems by supporting research, and reforming the management and use of water resources</w:t>
            </w:r>
          </w:p>
        </w:tc>
        <w:tc>
          <w:tcPr>
            <w:tcW w:w="1166" w:type="dxa"/>
          </w:tcPr>
          <w:p w:rsidR="00BD3FE9" w:rsidRPr="00DE525C" w:rsidRDefault="00BD3FE9" w:rsidP="00522F4B">
            <w:pPr>
              <w:pStyle w:val="FinTableRight"/>
              <w:keepNext/>
              <w:rPr>
                <w:lang w:eastAsia="en-AU"/>
              </w:rPr>
            </w:pPr>
          </w:p>
        </w:tc>
        <w:tc>
          <w:tcPr>
            <w:tcW w:w="1166" w:type="dxa"/>
          </w:tcPr>
          <w:p w:rsidR="00BD3FE9" w:rsidRPr="00DE525C" w:rsidRDefault="00BD3FE9" w:rsidP="00522F4B">
            <w:pPr>
              <w:pStyle w:val="FinTableRight"/>
              <w:keepNext/>
              <w:rPr>
                <w:lang w:eastAsia="en-AU"/>
              </w:rPr>
            </w:pPr>
          </w:p>
        </w:tc>
        <w:tc>
          <w:tcPr>
            <w:tcW w:w="1178" w:type="dxa"/>
          </w:tcPr>
          <w:p w:rsidR="00BD3FE9" w:rsidRPr="00DE525C" w:rsidRDefault="00BD3FE9" w:rsidP="00522F4B">
            <w:pPr>
              <w:pStyle w:val="FinTableRight"/>
              <w:keepNext/>
              <w:rPr>
                <w:lang w:eastAsia="en-AU"/>
              </w:rPr>
            </w:pPr>
          </w:p>
        </w:tc>
      </w:tr>
      <w:tr w:rsidR="00BD3FE9" w:rsidRPr="00DE525C" w:rsidTr="00C2796D">
        <w:tc>
          <w:tcPr>
            <w:tcW w:w="3606" w:type="dxa"/>
            <w:vMerge/>
          </w:tcPr>
          <w:p w:rsidR="00BD3FE9" w:rsidRPr="00DE525C" w:rsidRDefault="00BD3FE9" w:rsidP="00522F4B">
            <w:pPr>
              <w:pStyle w:val="FinTableLeftIndent"/>
              <w:keepNext/>
              <w:rPr>
                <w:lang w:eastAsia="en-AU"/>
              </w:rPr>
            </w:pPr>
          </w:p>
        </w:tc>
        <w:tc>
          <w:tcPr>
            <w:tcW w:w="1166" w:type="dxa"/>
          </w:tcPr>
          <w:p w:rsidR="00BD3FE9" w:rsidRPr="00DE525C" w:rsidRDefault="00BD3FE9" w:rsidP="00522F4B">
            <w:pPr>
              <w:pStyle w:val="FinTableRight"/>
              <w:keepNext/>
              <w:rPr>
                <w:lang w:eastAsia="en-AU"/>
              </w:rPr>
            </w:pPr>
            <w:r w:rsidRPr="00DE525C">
              <w:rPr>
                <w:lang w:eastAsia="en-AU"/>
              </w:rPr>
              <w:t>47,632</w:t>
            </w:r>
          </w:p>
        </w:tc>
        <w:tc>
          <w:tcPr>
            <w:tcW w:w="1166" w:type="dxa"/>
          </w:tcPr>
          <w:p w:rsidR="00BD3FE9" w:rsidRPr="00DE525C" w:rsidRDefault="00DE525C" w:rsidP="00522F4B">
            <w:pPr>
              <w:pStyle w:val="FinTableRight"/>
              <w:keepNext/>
              <w:rPr>
                <w:lang w:eastAsia="en-AU"/>
              </w:rPr>
            </w:pPr>
            <w:r>
              <w:rPr>
                <w:lang w:eastAsia="en-AU"/>
              </w:rPr>
              <w:noBreakHyphen/>
            </w:r>
          </w:p>
        </w:tc>
        <w:tc>
          <w:tcPr>
            <w:tcW w:w="1178" w:type="dxa"/>
          </w:tcPr>
          <w:p w:rsidR="00BD3FE9" w:rsidRPr="00DE525C" w:rsidRDefault="00BD3FE9" w:rsidP="00522F4B">
            <w:pPr>
              <w:pStyle w:val="FinTableRight"/>
              <w:keepNext/>
              <w:rPr>
                <w:lang w:eastAsia="en-AU"/>
              </w:rPr>
            </w:pPr>
            <w:r w:rsidRPr="00DE525C">
              <w:rPr>
                <w:lang w:eastAsia="en-AU"/>
              </w:rPr>
              <w:t>47,632</w:t>
            </w:r>
          </w:p>
        </w:tc>
      </w:tr>
      <w:tr w:rsidR="00BD3FE9" w:rsidRPr="00DE525C" w:rsidTr="00C2796D">
        <w:tc>
          <w:tcPr>
            <w:tcW w:w="3606" w:type="dxa"/>
            <w:vMerge/>
          </w:tcPr>
          <w:p w:rsidR="00BD3FE9" w:rsidRPr="00DE525C" w:rsidRDefault="00BD3FE9" w:rsidP="00522F4B">
            <w:pPr>
              <w:pStyle w:val="FinTableLeftIndent"/>
              <w:keepNext/>
              <w:rPr>
                <w:lang w:eastAsia="en-AU"/>
              </w:rPr>
            </w:pPr>
          </w:p>
        </w:tc>
        <w:tc>
          <w:tcPr>
            <w:tcW w:w="1166" w:type="dxa"/>
          </w:tcPr>
          <w:p w:rsidR="00BD3FE9" w:rsidRPr="00DE525C" w:rsidRDefault="00BD3FE9" w:rsidP="00522F4B">
            <w:pPr>
              <w:pStyle w:val="FinTableRightItalic"/>
              <w:keepNext/>
              <w:rPr>
                <w:lang w:eastAsia="en-AU"/>
              </w:rPr>
            </w:pPr>
            <w:r w:rsidRPr="00DE525C">
              <w:rPr>
                <w:lang w:eastAsia="en-AU"/>
              </w:rPr>
              <w:t>11,318</w:t>
            </w:r>
          </w:p>
        </w:tc>
        <w:tc>
          <w:tcPr>
            <w:tcW w:w="1166" w:type="dxa"/>
          </w:tcPr>
          <w:p w:rsidR="00BD3FE9" w:rsidRPr="00DE525C" w:rsidRDefault="00DE525C" w:rsidP="00522F4B">
            <w:pPr>
              <w:pStyle w:val="FinTableRightItalic"/>
              <w:keepNext/>
              <w:rPr>
                <w:lang w:eastAsia="en-AU"/>
              </w:rPr>
            </w:pPr>
            <w:r>
              <w:rPr>
                <w:lang w:eastAsia="en-AU"/>
              </w:rPr>
              <w:noBreakHyphen/>
            </w:r>
          </w:p>
        </w:tc>
        <w:tc>
          <w:tcPr>
            <w:tcW w:w="1178" w:type="dxa"/>
          </w:tcPr>
          <w:p w:rsidR="00BD3FE9" w:rsidRPr="00DE525C" w:rsidRDefault="00BD3FE9" w:rsidP="00522F4B">
            <w:pPr>
              <w:pStyle w:val="FinTableRightItalic"/>
              <w:keepNext/>
              <w:rPr>
                <w:lang w:eastAsia="en-AU"/>
              </w:rPr>
            </w:pPr>
            <w:r w:rsidRPr="00DE525C">
              <w:rPr>
                <w:lang w:eastAsia="en-AU"/>
              </w:rPr>
              <w:t>11,318</w:t>
            </w:r>
          </w:p>
        </w:tc>
      </w:tr>
      <w:tr w:rsidR="00BD3FE9" w:rsidRPr="00DE525C" w:rsidTr="00C2796D">
        <w:tc>
          <w:tcPr>
            <w:tcW w:w="3606" w:type="dxa"/>
          </w:tcPr>
          <w:p w:rsidR="00BD3FE9" w:rsidRPr="00DE525C" w:rsidRDefault="00BD3FE9" w:rsidP="00636E55">
            <w:pPr>
              <w:pStyle w:val="FinTableSpacerRow"/>
              <w:rPr>
                <w:lang w:eastAsia="en-AU"/>
              </w:rPr>
            </w:pPr>
          </w:p>
        </w:tc>
        <w:tc>
          <w:tcPr>
            <w:tcW w:w="1166" w:type="dxa"/>
          </w:tcPr>
          <w:p w:rsidR="00BD3FE9" w:rsidRPr="00DE525C" w:rsidRDefault="00BD3FE9" w:rsidP="00636E55">
            <w:pPr>
              <w:pStyle w:val="FinTableSpacerRow"/>
              <w:rPr>
                <w:lang w:eastAsia="en-AU"/>
              </w:rPr>
            </w:pPr>
          </w:p>
        </w:tc>
        <w:tc>
          <w:tcPr>
            <w:tcW w:w="1166" w:type="dxa"/>
          </w:tcPr>
          <w:p w:rsidR="00BD3FE9" w:rsidRPr="00DE525C" w:rsidRDefault="00BD3FE9" w:rsidP="00636E55">
            <w:pPr>
              <w:pStyle w:val="FinTableSpacerRow"/>
              <w:rPr>
                <w:lang w:eastAsia="en-AU"/>
              </w:rPr>
            </w:pPr>
          </w:p>
        </w:tc>
        <w:tc>
          <w:tcPr>
            <w:tcW w:w="1178" w:type="dxa"/>
          </w:tcPr>
          <w:p w:rsidR="00BD3FE9" w:rsidRPr="00DE525C" w:rsidRDefault="00BD3FE9" w:rsidP="00636E55">
            <w:pPr>
              <w:pStyle w:val="FinTableSpacerRow"/>
              <w:rPr>
                <w:lang w:eastAsia="en-AU"/>
              </w:rPr>
            </w:pPr>
          </w:p>
        </w:tc>
      </w:tr>
      <w:tr w:rsidR="00BD3FE9" w:rsidRPr="00DE525C" w:rsidTr="00C2796D">
        <w:tc>
          <w:tcPr>
            <w:tcW w:w="3606" w:type="dxa"/>
          </w:tcPr>
          <w:p w:rsidR="00BD3FE9" w:rsidRPr="00DE525C" w:rsidRDefault="00BD3FE9" w:rsidP="00522F4B">
            <w:pPr>
              <w:pStyle w:val="FinTableLeftBold"/>
              <w:keepNext/>
              <w:rPr>
                <w:lang w:eastAsia="en-AU"/>
              </w:rPr>
            </w:pPr>
            <w:r w:rsidRPr="00DE525C">
              <w:rPr>
                <w:lang w:eastAsia="en-AU"/>
              </w:rPr>
              <w:t>Total: Operating</w:t>
            </w:r>
          </w:p>
        </w:tc>
        <w:tc>
          <w:tcPr>
            <w:tcW w:w="1166"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77,632</w:t>
            </w:r>
          </w:p>
        </w:tc>
        <w:tc>
          <w:tcPr>
            <w:tcW w:w="1166"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7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77,632</w:t>
            </w:r>
          </w:p>
        </w:tc>
      </w:tr>
      <w:tr w:rsidR="00BD3FE9" w:rsidRPr="00DE525C" w:rsidTr="00C2796D">
        <w:tc>
          <w:tcPr>
            <w:tcW w:w="3606" w:type="dxa"/>
          </w:tcPr>
          <w:p w:rsidR="00BD3FE9" w:rsidRPr="00DE525C" w:rsidRDefault="00BD3FE9" w:rsidP="00522F4B">
            <w:pPr>
              <w:pStyle w:val="FinTableLeftBold"/>
              <w:keepLines/>
              <w:rPr>
                <w:lang w:eastAsia="en-AU"/>
              </w:rPr>
            </w:pPr>
          </w:p>
        </w:tc>
        <w:tc>
          <w:tcPr>
            <w:tcW w:w="1166"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11,318</w:t>
            </w:r>
          </w:p>
        </w:tc>
        <w:tc>
          <w:tcPr>
            <w:tcW w:w="1166"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7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11,318</w:t>
            </w:r>
          </w:p>
        </w:tc>
      </w:tr>
      <w:tr w:rsidR="00BD3FE9" w:rsidRPr="00DE525C" w:rsidTr="00C2796D">
        <w:tc>
          <w:tcPr>
            <w:tcW w:w="3606"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6" w:type="dxa"/>
          </w:tcPr>
          <w:p w:rsidR="00BD3FE9" w:rsidRPr="00DE525C" w:rsidRDefault="00BD3FE9" w:rsidP="00522F4B">
            <w:pPr>
              <w:pStyle w:val="FinTableRight"/>
              <w:keepNext/>
              <w:rPr>
                <w:lang w:eastAsia="en-AU"/>
              </w:rPr>
            </w:pPr>
          </w:p>
        </w:tc>
        <w:tc>
          <w:tcPr>
            <w:tcW w:w="1166" w:type="dxa"/>
          </w:tcPr>
          <w:p w:rsidR="00BD3FE9" w:rsidRPr="00DE525C" w:rsidRDefault="00BD3FE9" w:rsidP="00522F4B">
            <w:pPr>
              <w:pStyle w:val="FinTableRight"/>
              <w:keepNext/>
              <w:rPr>
                <w:lang w:eastAsia="en-AU"/>
              </w:rPr>
            </w:pPr>
          </w:p>
        </w:tc>
        <w:tc>
          <w:tcPr>
            <w:tcW w:w="1178" w:type="dxa"/>
          </w:tcPr>
          <w:p w:rsidR="00BD3FE9" w:rsidRPr="00DE525C" w:rsidRDefault="00BD3FE9" w:rsidP="00522F4B">
            <w:pPr>
              <w:pStyle w:val="FinTableRight"/>
              <w:keepNext/>
              <w:rPr>
                <w:lang w:eastAsia="en-AU"/>
              </w:rPr>
            </w:pPr>
          </w:p>
        </w:tc>
      </w:tr>
      <w:tr w:rsidR="00BD3FE9" w:rsidRPr="00DE525C" w:rsidTr="00C2796D">
        <w:tc>
          <w:tcPr>
            <w:tcW w:w="3606"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6" w:type="dxa"/>
          </w:tcPr>
          <w:p w:rsidR="00BD3FE9" w:rsidRPr="00DE525C" w:rsidRDefault="00BD3FE9" w:rsidP="00522F4B">
            <w:pPr>
              <w:pStyle w:val="FinTableRight"/>
              <w:keepNext/>
              <w:rPr>
                <w:lang w:eastAsia="en-AU"/>
              </w:rPr>
            </w:pPr>
          </w:p>
        </w:tc>
        <w:tc>
          <w:tcPr>
            <w:tcW w:w="1166" w:type="dxa"/>
          </w:tcPr>
          <w:p w:rsidR="00BD3FE9" w:rsidRPr="00DE525C" w:rsidRDefault="00BD3FE9" w:rsidP="00522F4B">
            <w:pPr>
              <w:pStyle w:val="FinTableRight"/>
              <w:keepNext/>
              <w:rPr>
                <w:lang w:eastAsia="en-AU"/>
              </w:rPr>
            </w:pPr>
          </w:p>
        </w:tc>
        <w:tc>
          <w:tcPr>
            <w:tcW w:w="1178" w:type="dxa"/>
          </w:tcPr>
          <w:p w:rsidR="00BD3FE9" w:rsidRPr="00DE525C" w:rsidRDefault="00BD3FE9" w:rsidP="00522F4B">
            <w:pPr>
              <w:pStyle w:val="FinTableRight"/>
              <w:keepNext/>
              <w:rPr>
                <w:lang w:eastAsia="en-AU"/>
              </w:rPr>
            </w:pPr>
            <w:r w:rsidRPr="00DE525C">
              <w:rPr>
                <w:lang w:eastAsia="en-AU"/>
              </w:rPr>
              <w:t>1,000</w:t>
            </w:r>
          </w:p>
        </w:tc>
      </w:tr>
      <w:tr w:rsidR="00BD3FE9" w:rsidRPr="00DE525C" w:rsidTr="00C2796D">
        <w:tc>
          <w:tcPr>
            <w:tcW w:w="3606" w:type="dxa"/>
            <w:vMerge/>
          </w:tcPr>
          <w:p w:rsidR="00BD3FE9" w:rsidRPr="00DE525C" w:rsidRDefault="00BD3FE9" w:rsidP="00522F4B">
            <w:pPr>
              <w:pStyle w:val="FinTableRight"/>
              <w:keepLines/>
              <w:rPr>
                <w:lang w:eastAsia="en-AU"/>
              </w:rPr>
            </w:pPr>
          </w:p>
        </w:tc>
        <w:tc>
          <w:tcPr>
            <w:tcW w:w="1166" w:type="dxa"/>
          </w:tcPr>
          <w:p w:rsidR="00BD3FE9" w:rsidRPr="00DE525C" w:rsidRDefault="00BD3FE9" w:rsidP="00522F4B">
            <w:pPr>
              <w:pStyle w:val="FinTableRight"/>
              <w:keepLines/>
              <w:rPr>
                <w:lang w:eastAsia="en-AU"/>
              </w:rPr>
            </w:pPr>
          </w:p>
        </w:tc>
        <w:tc>
          <w:tcPr>
            <w:tcW w:w="1166" w:type="dxa"/>
          </w:tcPr>
          <w:p w:rsidR="00BD3FE9" w:rsidRPr="00DE525C" w:rsidRDefault="00BD3FE9" w:rsidP="00522F4B">
            <w:pPr>
              <w:pStyle w:val="FinTableRight"/>
              <w:keepLines/>
              <w:rPr>
                <w:lang w:eastAsia="en-AU"/>
              </w:rPr>
            </w:pPr>
          </w:p>
        </w:tc>
        <w:tc>
          <w:tcPr>
            <w:tcW w:w="1178" w:type="dxa"/>
          </w:tcPr>
          <w:p w:rsidR="00BD3FE9" w:rsidRPr="00DE525C" w:rsidRDefault="00BD3FE9" w:rsidP="00522F4B">
            <w:pPr>
              <w:pStyle w:val="FinTableRightItalic"/>
              <w:keepLines/>
              <w:rPr>
                <w:lang w:eastAsia="en-AU"/>
              </w:rPr>
            </w:pPr>
            <w:r w:rsidRPr="00DE525C">
              <w:rPr>
                <w:lang w:eastAsia="en-AU"/>
              </w:rPr>
              <w:t>2,467</w:t>
            </w:r>
          </w:p>
        </w:tc>
      </w:tr>
      <w:tr w:rsidR="00BD3FE9" w:rsidRPr="00DE525C" w:rsidTr="00C2796D">
        <w:tc>
          <w:tcPr>
            <w:tcW w:w="3606" w:type="dxa"/>
            <w:vMerge w:val="restart"/>
          </w:tcPr>
          <w:p w:rsidR="00BD3FE9" w:rsidRPr="00DE525C" w:rsidRDefault="00BD3FE9" w:rsidP="00522F4B">
            <w:pPr>
              <w:pStyle w:val="FinTableLeftIndent"/>
              <w:keepNext/>
              <w:rPr>
                <w:lang w:eastAsia="en-AU"/>
              </w:rPr>
            </w:pPr>
            <w:r w:rsidRPr="00DE525C">
              <w:rPr>
                <w:lang w:eastAsia="en-AU"/>
              </w:rPr>
              <w:t>Administered Assets and Liabilities</w:t>
            </w:r>
          </w:p>
        </w:tc>
        <w:tc>
          <w:tcPr>
            <w:tcW w:w="1166" w:type="dxa"/>
          </w:tcPr>
          <w:p w:rsidR="00BD3FE9" w:rsidRPr="00DE525C" w:rsidRDefault="00BD3FE9" w:rsidP="00522F4B">
            <w:pPr>
              <w:pStyle w:val="FinTableRight"/>
              <w:keepNext/>
              <w:rPr>
                <w:lang w:eastAsia="en-AU"/>
              </w:rPr>
            </w:pPr>
          </w:p>
        </w:tc>
        <w:tc>
          <w:tcPr>
            <w:tcW w:w="1166" w:type="dxa"/>
          </w:tcPr>
          <w:p w:rsidR="00BD3FE9" w:rsidRPr="00DE525C" w:rsidRDefault="00BD3FE9" w:rsidP="00522F4B">
            <w:pPr>
              <w:pStyle w:val="FinTableRight"/>
              <w:keepNext/>
              <w:rPr>
                <w:lang w:eastAsia="en-AU"/>
              </w:rPr>
            </w:pPr>
          </w:p>
        </w:tc>
        <w:tc>
          <w:tcPr>
            <w:tcW w:w="1178" w:type="dxa"/>
          </w:tcPr>
          <w:p w:rsidR="00BD3FE9" w:rsidRPr="00DE525C" w:rsidRDefault="00BD3FE9" w:rsidP="00522F4B">
            <w:pPr>
              <w:pStyle w:val="FinTableRight"/>
              <w:keepNext/>
              <w:rPr>
                <w:lang w:eastAsia="en-AU"/>
              </w:rPr>
            </w:pPr>
            <w:r w:rsidRPr="00DE525C">
              <w:rPr>
                <w:lang w:eastAsia="en-AU"/>
              </w:rPr>
              <w:t>340,889</w:t>
            </w:r>
          </w:p>
        </w:tc>
      </w:tr>
      <w:tr w:rsidR="00BD3FE9" w:rsidRPr="00DE525C" w:rsidTr="00C2796D">
        <w:tc>
          <w:tcPr>
            <w:tcW w:w="3606" w:type="dxa"/>
            <w:vMerge/>
          </w:tcPr>
          <w:p w:rsidR="00BD3FE9" w:rsidRPr="00DE525C" w:rsidRDefault="00BD3FE9" w:rsidP="00522F4B">
            <w:pPr>
              <w:pStyle w:val="FinTableRight"/>
              <w:keepLines/>
              <w:rPr>
                <w:lang w:eastAsia="en-AU"/>
              </w:rPr>
            </w:pPr>
          </w:p>
        </w:tc>
        <w:tc>
          <w:tcPr>
            <w:tcW w:w="1166" w:type="dxa"/>
          </w:tcPr>
          <w:p w:rsidR="00BD3FE9" w:rsidRPr="00DE525C" w:rsidRDefault="00BD3FE9" w:rsidP="00522F4B">
            <w:pPr>
              <w:pStyle w:val="FinTableRight"/>
              <w:keepLines/>
              <w:rPr>
                <w:lang w:eastAsia="en-AU"/>
              </w:rPr>
            </w:pPr>
          </w:p>
        </w:tc>
        <w:tc>
          <w:tcPr>
            <w:tcW w:w="1166" w:type="dxa"/>
          </w:tcPr>
          <w:p w:rsidR="00BD3FE9" w:rsidRPr="00DE525C" w:rsidRDefault="00BD3FE9" w:rsidP="00522F4B">
            <w:pPr>
              <w:pStyle w:val="FinTableRight"/>
              <w:keepLines/>
              <w:rPr>
                <w:lang w:eastAsia="en-AU"/>
              </w:rPr>
            </w:pPr>
          </w:p>
        </w:tc>
        <w:tc>
          <w:tcPr>
            <w:tcW w:w="1178" w:type="dxa"/>
          </w:tcPr>
          <w:p w:rsidR="00BD3FE9" w:rsidRPr="00DE525C" w:rsidRDefault="00BD3FE9" w:rsidP="00522F4B">
            <w:pPr>
              <w:pStyle w:val="FinTableRightItalic"/>
              <w:keepLines/>
              <w:rPr>
                <w:lang w:eastAsia="en-AU"/>
              </w:rPr>
            </w:pPr>
            <w:r w:rsidRPr="00DE525C">
              <w:rPr>
                <w:lang w:eastAsia="en-AU"/>
              </w:rPr>
              <w:t>465,759</w:t>
            </w:r>
          </w:p>
        </w:tc>
      </w:tr>
      <w:tr w:rsidR="00BD3FE9" w:rsidRPr="00DE525C" w:rsidTr="00C2796D">
        <w:tc>
          <w:tcPr>
            <w:tcW w:w="3606" w:type="dxa"/>
          </w:tcPr>
          <w:p w:rsidR="00BD3FE9" w:rsidRPr="00DE525C" w:rsidRDefault="00BD3FE9" w:rsidP="00522F4B">
            <w:pPr>
              <w:pStyle w:val="FinTableLeftBold"/>
              <w:keepNext/>
              <w:rPr>
                <w:lang w:eastAsia="en-AU"/>
              </w:rPr>
            </w:pPr>
            <w:r w:rsidRPr="00DE525C">
              <w:rPr>
                <w:lang w:eastAsia="en-AU"/>
              </w:rPr>
              <w:t>Total: Non</w:t>
            </w:r>
            <w:r w:rsidR="00DE525C">
              <w:rPr>
                <w:lang w:eastAsia="en-AU"/>
              </w:rPr>
              <w:noBreakHyphen/>
            </w:r>
            <w:r w:rsidRPr="00DE525C">
              <w:rPr>
                <w:lang w:eastAsia="en-AU"/>
              </w:rPr>
              <w:t>operating</w:t>
            </w:r>
          </w:p>
        </w:tc>
        <w:tc>
          <w:tcPr>
            <w:tcW w:w="1166" w:type="dxa"/>
            <w:tcBorders>
              <w:top w:val="single" w:sz="2" w:space="0" w:color="auto"/>
            </w:tcBorders>
          </w:tcPr>
          <w:p w:rsidR="00BD3FE9" w:rsidRPr="00DE525C" w:rsidRDefault="00BD3FE9" w:rsidP="00522F4B">
            <w:pPr>
              <w:pStyle w:val="FinTableRight"/>
              <w:keepNext/>
              <w:rPr>
                <w:lang w:eastAsia="en-AU"/>
              </w:rPr>
            </w:pPr>
          </w:p>
        </w:tc>
        <w:tc>
          <w:tcPr>
            <w:tcW w:w="1166" w:type="dxa"/>
            <w:tcBorders>
              <w:top w:val="single" w:sz="2" w:space="0" w:color="auto"/>
            </w:tcBorders>
          </w:tcPr>
          <w:p w:rsidR="00BD3FE9" w:rsidRPr="00DE525C" w:rsidRDefault="00BD3FE9" w:rsidP="00522F4B">
            <w:pPr>
              <w:pStyle w:val="FinTableRight"/>
              <w:keepNext/>
              <w:rPr>
                <w:lang w:eastAsia="en-AU"/>
              </w:rPr>
            </w:pPr>
          </w:p>
        </w:tc>
        <w:tc>
          <w:tcPr>
            <w:tcW w:w="117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341,889</w:t>
            </w:r>
          </w:p>
        </w:tc>
      </w:tr>
      <w:tr w:rsidR="00BD3FE9" w:rsidRPr="00DE525C" w:rsidTr="00C2796D">
        <w:tc>
          <w:tcPr>
            <w:tcW w:w="3606" w:type="dxa"/>
          </w:tcPr>
          <w:p w:rsidR="00BD3FE9" w:rsidRPr="00DE525C" w:rsidRDefault="00BD3FE9" w:rsidP="00522F4B">
            <w:pPr>
              <w:pStyle w:val="FinTableLeftBold"/>
              <w:keepLines/>
              <w:rPr>
                <w:lang w:eastAsia="en-AU"/>
              </w:rPr>
            </w:pPr>
          </w:p>
        </w:tc>
        <w:tc>
          <w:tcPr>
            <w:tcW w:w="1166" w:type="dxa"/>
          </w:tcPr>
          <w:p w:rsidR="00BD3FE9" w:rsidRPr="00DE525C" w:rsidRDefault="00BD3FE9" w:rsidP="00522F4B">
            <w:pPr>
              <w:pStyle w:val="FinTableRightItalic"/>
              <w:keepLines/>
              <w:rPr>
                <w:lang w:eastAsia="en-AU"/>
              </w:rPr>
            </w:pPr>
          </w:p>
        </w:tc>
        <w:tc>
          <w:tcPr>
            <w:tcW w:w="1166" w:type="dxa"/>
          </w:tcPr>
          <w:p w:rsidR="00BD3FE9" w:rsidRPr="00DE525C" w:rsidRDefault="00BD3FE9" w:rsidP="00522F4B">
            <w:pPr>
              <w:pStyle w:val="FinTableRightItalic"/>
              <w:keepLines/>
              <w:rPr>
                <w:lang w:eastAsia="en-AU"/>
              </w:rPr>
            </w:pPr>
          </w:p>
        </w:tc>
        <w:tc>
          <w:tcPr>
            <w:tcW w:w="1178" w:type="dxa"/>
          </w:tcPr>
          <w:p w:rsidR="00BD3FE9" w:rsidRPr="00DE525C" w:rsidRDefault="00BD3FE9" w:rsidP="00522F4B">
            <w:pPr>
              <w:pStyle w:val="FinTableRightItalic"/>
              <w:keepLines/>
              <w:rPr>
                <w:lang w:eastAsia="en-AU"/>
              </w:rPr>
            </w:pPr>
            <w:r w:rsidRPr="00DE525C">
              <w:rPr>
                <w:lang w:eastAsia="en-AU"/>
              </w:rPr>
              <w:t>468,226</w:t>
            </w:r>
          </w:p>
        </w:tc>
      </w:tr>
      <w:tr w:rsidR="00BD3FE9" w:rsidRPr="00DE525C" w:rsidTr="00C2796D">
        <w:tc>
          <w:tcPr>
            <w:tcW w:w="3606"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Department of Sustainability, Environment, Water, Population and Communities</w:t>
            </w:r>
          </w:p>
        </w:tc>
        <w:tc>
          <w:tcPr>
            <w:tcW w:w="1166"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77,632</w:t>
            </w:r>
          </w:p>
        </w:tc>
        <w:tc>
          <w:tcPr>
            <w:tcW w:w="1166"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7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419,521</w:t>
            </w:r>
          </w:p>
        </w:tc>
      </w:tr>
      <w:tr w:rsidR="00BD3FE9" w:rsidRPr="00DE525C" w:rsidTr="00C2796D">
        <w:tc>
          <w:tcPr>
            <w:tcW w:w="3606" w:type="dxa"/>
            <w:vMerge/>
            <w:tcBorders>
              <w:bottom w:val="single" w:sz="2" w:space="0" w:color="auto"/>
            </w:tcBorders>
          </w:tcPr>
          <w:p w:rsidR="00BD3FE9" w:rsidRPr="00DE525C" w:rsidRDefault="00BD3FE9" w:rsidP="00522F4B">
            <w:pPr>
              <w:pStyle w:val="FinTableLeftBoldHanging"/>
              <w:keepLines/>
              <w:rPr>
                <w:lang w:eastAsia="en-AU"/>
              </w:rPr>
            </w:pPr>
          </w:p>
        </w:tc>
        <w:tc>
          <w:tcPr>
            <w:tcW w:w="1166"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11,318</w:t>
            </w:r>
          </w:p>
        </w:tc>
        <w:tc>
          <w:tcPr>
            <w:tcW w:w="1166"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7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479,544</w:t>
            </w:r>
          </w:p>
        </w:tc>
      </w:tr>
    </w:tbl>
    <w:p w:rsidR="00C2796D" w:rsidRPr="00DE525C" w:rsidRDefault="00C2796D" w:rsidP="00C2796D">
      <w:pPr>
        <w:pStyle w:val="notemargin"/>
      </w:pPr>
      <w:r w:rsidRPr="00DE525C">
        <w:t>Note 1:</w:t>
      </w:r>
      <w:r w:rsidRPr="00DE525C">
        <w:tab/>
        <w:t xml:space="preserve">The table has been amended by a determination under the </w:t>
      </w:r>
      <w:r w:rsidRPr="00DE525C">
        <w:rPr>
          <w:i/>
        </w:rPr>
        <w:t>Financial Management and Accountability Act 1997</w:t>
      </w:r>
      <w:r w:rsidRPr="00DE525C">
        <w:t>. That determination has amended only the actual appropriation items:</w:t>
      </w:r>
    </w:p>
    <w:p w:rsidR="00C2796D" w:rsidRPr="00DE525C" w:rsidRDefault="00C2796D" w:rsidP="00C2796D">
      <w:pPr>
        <w:pStyle w:val="Notepara0"/>
        <w:jc w:val="left"/>
        <w:rPr>
          <w:sz w:val="18"/>
          <w:szCs w:val="18"/>
        </w:rPr>
      </w:pPr>
      <w:r w:rsidRPr="00DE525C">
        <w:rPr>
          <w:sz w:val="18"/>
          <w:szCs w:val="18"/>
        </w:rPr>
        <w:t>(a)</w:t>
      </w:r>
      <w:r w:rsidRPr="00DE525C">
        <w:rPr>
          <w:sz w:val="18"/>
          <w:szCs w:val="18"/>
        </w:rPr>
        <w:tab/>
        <w:t>for departmental items, the actual appropriation item is the “Total” amount in relation to an agency under the heading “Departmental”; and</w:t>
      </w:r>
    </w:p>
    <w:p w:rsidR="00C2796D" w:rsidRPr="00DE525C" w:rsidRDefault="00C2796D" w:rsidP="00C2796D">
      <w:pPr>
        <w:pStyle w:val="Notepara0"/>
        <w:jc w:val="left"/>
        <w:rPr>
          <w:sz w:val="18"/>
          <w:szCs w:val="18"/>
        </w:rPr>
      </w:pPr>
      <w:r w:rsidRPr="00DE525C">
        <w:rPr>
          <w:sz w:val="18"/>
          <w:szCs w:val="18"/>
        </w:rPr>
        <w:t>(b)</w:t>
      </w:r>
      <w:r w:rsidRPr="00DE525C">
        <w:rPr>
          <w:sz w:val="18"/>
          <w:szCs w:val="18"/>
        </w:rPr>
        <w:tab/>
        <w:t>for administered items, the actual appropriation item is the amount set out opposite an Outcome of an agency under the heading “Administered”.</w:t>
      </w:r>
    </w:p>
    <w:p w:rsidR="00C2796D" w:rsidRPr="00DE525C" w:rsidRDefault="00C2796D" w:rsidP="00C2796D">
      <w:pPr>
        <w:pStyle w:val="notemargin"/>
      </w:pPr>
      <w:r w:rsidRPr="00DE525C">
        <w:tab/>
        <w:t>No other amounts in the table have been amended.</w:t>
      </w:r>
    </w:p>
    <w:p w:rsidR="00C2796D" w:rsidRPr="00DE525C" w:rsidRDefault="00C2796D" w:rsidP="00443750">
      <w:pPr>
        <w:pStyle w:val="notemargin"/>
        <w:keepNext/>
        <w:keepLines/>
      </w:pPr>
      <w:r w:rsidRPr="00DE525C">
        <w:lastRenderedPageBreak/>
        <w:t>Note 2:</w:t>
      </w:r>
      <w:r w:rsidRPr="00DE525C">
        <w:tab/>
      </w:r>
      <w:r w:rsidRPr="00DE525C">
        <w:rPr>
          <w:i/>
        </w:rPr>
        <w:t>Financial Management and Accountability Act 1997 Determination</w:t>
      </w:r>
      <w:r w:rsidR="00DE525C">
        <w:rPr>
          <w:i/>
        </w:rPr>
        <w:t> </w:t>
      </w:r>
      <w:r w:rsidRPr="00DE525C">
        <w:rPr>
          <w:i/>
        </w:rPr>
        <w:t>2012/07 — Section</w:t>
      </w:r>
      <w:r w:rsidR="00DE525C">
        <w:rPr>
          <w:i/>
        </w:rPr>
        <w:t> </w:t>
      </w:r>
      <w:r w:rsidRPr="00DE525C">
        <w:rPr>
          <w:i/>
        </w:rPr>
        <w:t xml:space="preserve">32 (Transfer of Functions from </w:t>
      </w:r>
      <w:proofErr w:type="spellStart"/>
      <w:r w:rsidRPr="00DE525C">
        <w:rPr>
          <w:i/>
        </w:rPr>
        <w:t>SEWPaC</w:t>
      </w:r>
      <w:proofErr w:type="spellEnd"/>
      <w:r w:rsidRPr="00DE525C">
        <w:rPr>
          <w:i/>
        </w:rPr>
        <w:t xml:space="preserve"> to </w:t>
      </w:r>
      <w:proofErr w:type="spellStart"/>
      <w:r w:rsidRPr="00DE525C">
        <w:rPr>
          <w:i/>
        </w:rPr>
        <w:t>FaHCSIA</w:t>
      </w:r>
      <w:proofErr w:type="spellEnd"/>
      <w:r w:rsidRPr="00DE525C">
        <w:rPr>
          <w:i/>
        </w:rPr>
        <w:t xml:space="preserve"> and Treasury)</w:t>
      </w:r>
      <w:r w:rsidRPr="00DE525C">
        <w:t xml:space="preserve"> amended an amount in this table alongside Outcome 2 under the heading "Payments to States, ACT, NT and local government", to transfer an amount alongside “Outcome 2 under the heading "Payments to States, ACT, NT and local government", for </w:t>
      </w:r>
      <w:proofErr w:type="spellStart"/>
      <w:r w:rsidRPr="00DE525C">
        <w:t>FaHCSIA</w:t>
      </w:r>
      <w:proofErr w:type="spellEnd"/>
      <w:r w:rsidRPr="00DE525C">
        <w:t>.</w:t>
      </w:r>
    </w:p>
    <w:p w:rsidR="00C2796D" w:rsidRPr="00DE525C" w:rsidRDefault="00C2796D" w:rsidP="00C2796D">
      <w:pPr>
        <w:pStyle w:val="notemargin"/>
      </w:pPr>
      <w:r w:rsidRPr="00DE525C">
        <w:tab/>
        <w:t>Functions relating to Housing Affordability were transferred from the Department of Sustainability, Environment, Water, Population and Communities to the Department of Families, Housing, Community Services and Indigenous Affairs and the Department of the Treasury due to a change to the Administrative Arrangements Order with effect from 14</w:t>
      </w:r>
      <w:r w:rsidR="00DE525C">
        <w:t> </w:t>
      </w:r>
      <w:r w:rsidRPr="00DE525C">
        <w:t>December 2011.</w:t>
      </w:r>
    </w:p>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Sustainability, Environment, Water, Population and Communities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r w:rsidRPr="00DE525C">
              <w:rPr>
                <w:lang w:eastAsia="en-AU"/>
              </w:rPr>
              <w:t>BUREAU OF METEOROLOGY</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r w:rsidRPr="00DE525C">
              <w:rPr>
                <w:lang w:eastAsia="en-AU"/>
              </w:rPr>
              <w:t>12,741</w:t>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18,091</w:t>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Bureau of Meteorology</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12,741</w:t>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18,091</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Sustainability, Environment, Water, Population and Communities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r w:rsidRPr="00DE525C">
              <w:rPr>
                <w:lang w:eastAsia="en-AU"/>
              </w:rPr>
              <w:t>GREAT BARRIER REEF MARINE PARK AUTHORITY</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r w:rsidRPr="00DE525C">
              <w:rPr>
                <w:lang w:eastAsia="en-AU"/>
              </w:rPr>
              <w:t>1,900</w:t>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2,046</w:t>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Great Barrier Reef Marine Park Authority</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1,900</w:t>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2,046</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BD3FE9" w:rsidRPr="00DE525C" w:rsidTr="00522F4B">
        <w:trPr>
          <w:tblHeader/>
        </w:trPr>
        <w:tc>
          <w:tcPr>
            <w:tcW w:w="7116" w:type="dxa"/>
            <w:gridSpan w:val="5"/>
          </w:tcPr>
          <w:p w:rsidR="00BD3FE9" w:rsidRPr="00DE525C" w:rsidRDefault="00BD3FE9" w:rsidP="00522F4B">
            <w:pPr>
              <w:pStyle w:val="FinTableHeadingCenteredBold"/>
              <w:pageBreakBefore/>
              <w:rPr>
                <w:lang w:eastAsia="en-AU"/>
              </w:rPr>
            </w:pPr>
            <w:bookmarkStart w:id="49" w:name="TREASURY"/>
            <w:bookmarkEnd w:id="49"/>
            <w:r w:rsidRPr="00DE525C">
              <w:rPr>
                <w:lang w:eastAsia="en-AU"/>
              </w:rPr>
              <w:lastRenderedPageBreak/>
              <w:t>Treasury PORTFOLIO</w:t>
            </w:r>
          </w:p>
          <w:p w:rsidR="00BD3FE9" w:rsidRPr="00DE525C" w:rsidRDefault="00BD3FE9" w:rsidP="00636E55">
            <w:pPr>
              <w:pStyle w:val="FinTableHeadingCenteredBold"/>
              <w:rPr>
                <w:lang w:eastAsia="en-AU"/>
              </w:rPr>
            </w:pPr>
            <w:r w:rsidRPr="00DE525C">
              <w:rPr>
                <w:lang w:eastAsia="en-AU"/>
              </w:rPr>
              <w:t>SUMMARY</w:t>
            </w:r>
          </w:p>
          <w:p w:rsidR="00BD3FE9" w:rsidRPr="00DE525C" w:rsidRDefault="00BD3FE9" w:rsidP="00636E55">
            <w:pPr>
              <w:pStyle w:val="KeyLight"/>
              <w:rPr>
                <w:lang w:eastAsia="en-AU"/>
              </w:rPr>
            </w:pPr>
            <w:r w:rsidRPr="00DE525C">
              <w:rPr>
                <w:lang w:eastAsia="en-AU"/>
              </w:rPr>
              <w:t>Summary of Appropriations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rHeight w:val="70"/>
          <w:tblHeader/>
        </w:trPr>
        <w:tc>
          <w:tcPr>
            <w:tcW w:w="2808"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c>
          <w:tcPr>
            <w:tcW w:w="1077" w:type="dxa"/>
            <w:tcBorders>
              <w:bottom w:val="single" w:sz="4" w:space="0" w:color="auto"/>
            </w:tcBorders>
            <w:vAlign w:val="bottom"/>
          </w:tcPr>
          <w:p w:rsidR="00BD3FE9" w:rsidRPr="00DE525C" w:rsidRDefault="00BD3FE9" w:rsidP="00636E55">
            <w:pPr>
              <w:pStyle w:val="FinTableRight"/>
              <w:rPr>
                <w:lang w:eastAsia="en-AU"/>
              </w:rPr>
            </w:pPr>
          </w:p>
        </w:tc>
      </w:tr>
      <w:tr w:rsidR="00BD3FE9" w:rsidRPr="00DE525C" w:rsidTr="00522F4B">
        <w:trPr>
          <w:trHeight w:val="740"/>
          <w:tblHeader/>
        </w:trPr>
        <w:tc>
          <w:tcPr>
            <w:tcW w:w="2808" w:type="dxa"/>
            <w:tcBorders>
              <w:top w:val="single" w:sz="4" w:space="0" w:color="auto"/>
              <w:bottom w:val="single" w:sz="4" w:space="0" w:color="auto"/>
            </w:tcBorders>
            <w:vAlign w:val="center"/>
          </w:tcPr>
          <w:p w:rsidR="00BD3FE9" w:rsidRPr="00DE525C" w:rsidRDefault="00BD3FE9" w:rsidP="00636E55">
            <w:pPr>
              <w:pStyle w:val="FinTableLeft"/>
              <w:rPr>
                <w:lang w:eastAsia="en-AU"/>
              </w:rPr>
            </w:pPr>
          </w:p>
          <w:p w:rsidR="00BD3FE9" w:rsidRPr="00DE525C" w:rsidRDefault="00BD3FE9" w:rsidP="00636E55">
            <w:pPr>
              <w:pStyle w:val="FinTableLeft"/>
              <w:rPr>
                <w:lang w:eastAsia="en-AU"/>
              </w:rPr>
            </w:pPr>
          </w:p>
          <w:p w:rsidR="00BD3FE9" w:rsidRPr="00DE525C" w:rsidRDefault="00BD3FE9" w:rsidP="00636E55">
            <w:pPr>
              <w:pStyle w:val="FinTableLeft"/>
              <w:rPr>
                <w:lang w:eastAsia="en-AU"/>
              </w:rPr>
            </w:pPr>
          </w:p>
          <w:p w:rsidR="00BD3FE9" w:rsidRPr="00DE525C" w:rsidRDefault="00BD3FE9" w:rsidP="00636E55">
            <w:pPr>
              <w:pStyle w:val="FinTableLeft"/>
              <w:rPr>
                <w:lang w:eastAsia="en-AU"/>
              </w:rPr>
            </w:pPr>
            <w:r w:rsidRPr="00DE525C">
              <w:rPr>
                <w:lang w:eastAsia="en-AU"/>
              </w:rPr>
              <w:t>Entity</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 xml:space="preserve"> 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Non</w:t>
            </w:r>
            <w:r w:rsidR="00DE525C">
              <w:rPr>
                <w:lang w:eastAsia="en-AU"/>
              </w:rPr>
              <w:noBreakHyphen/>
            </w:r>
          </w:p>
          <w:p w:rsidR="00BD3FE9" w:rsidRPr="00DE525C" w:rsidRDefault="00BD3FE9" w:rsidP="00636E55">
            <w:pPr>
              <w:pStyle w:val="FinTableRight"/>
              <w:rPr>
                <w:lang w:eastAsia="en-AU"/>
              </w:rPr>
            </w:pPr>
            <w:r w:rsidRPr="00DE525C">
              <w:rPr>
                <w:lang w:eastAsia="en-AU"/>
              </w:rPr>
              <w:t>operating</w:t>
            </w:r>
          </w:p>
        </w:tc>
        <w:tc>
          <w:tcPr>
            <w:tcW w:w="1077" w:type="dxa"/>
            <w:tcBorders>
              <w:top w:val="single" w:sz="4" w:space="0" w:color="auto"/>
              <w:bottom w:val="single" w:sz="4"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2808" w:type="dxa"/>
            <w:tcBorders>
              <w:top w:val="single" w:sz="4" w:space="0" w:color="auto"/>
            </w:tcBorders>
          </w:tcPr>
          <w:p w:rsidR="00BD3FE9" w:rsidRPr="00DE525C" w:rsidRDefault="00BD3FE9" w:rsidP="00636E55">
            <w:pPr>
              <w:pStyle w:val="FinTableRight"/>
              <w:rPr>
                <w:lang w:eastAsia="en-AU"/>
              </w:rPr>
            </w:pP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c>
          <w:tcPr>
            <w:tcW w:w="1077" w:type="dxa"/>
            <w:tcBorders>
              <w:top w:val="single" w:sz="4"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rPr>
          <w:tblHeader/>
        </w:trPr>
        <w:tc>
          <w:tcPr>
            <w:tcW w:w="2808"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c>
          <w:tcPr>
            <w:tcW w:w="1077" w:type="dxa"/>
          </w:tcPr>
          <w:p w:rsidR="00BD3FE9" w:rsidRPr="00DE525C" w:rsidRDefault="00BD3FE9" w:rsidP="00636E55">
            <w:pPr>
              <w:pStyle w:val="FinTableSpacerRow"/>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Department of the Treasury</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63,291</w:t>
            </w:r>
          </w:p>
        </w:tc>
        <w:tc>
          <w:tcPr>
            <w:tcW w:w="1077" w:type="dxa"/>
          </w:tcPr>
          <w:p w:rsidR="00BD3FE9" w:rsidRPr="00DE525C" w:rsidRDefault="00BD3FE9" w:rsidP="00522F4B">
            <w:pPr>
              <w:pStyle w:val="FinTableRight"/>
              <w:keepNext/>
              <w:rPr>
                <w:lang w:eastAsia="en-AU"/>
              </w:rPr>
            </w:pPr>
            <w:r w:rsidRPr="00DE525C">
              <w:rPr>
                <w:lang w:eastAsia="en-AU"/>
              </w:rPr>
              <w:t>63,291</w:t>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163,660</w:t>
            </w:r>
          </w:p>
        </w:tc>
        <w:tc>
          <w:tcPr>
            <w:tcW w:w="1077" w:type="dxa"/>
          </w:tcPr>
          <w:p w:rsidR="00BD3FE9" w:rsidRPr="00DE525C" w:rsidRDefault="00BD3FE9" w:rsidP="00522F4B">
            <w:pPr>
              <w:pStyle w:val="FinTableRightItalic"/>
              <w:keepNext/>
              <w:rPr>
                <w:lang w:eastAsia="en-AU"/>
              </w:rPr>
            </w:pPr>
            <w:r w:rsidRPr="00DE525C">
              <w:rPr>
                <w:lang w:eastAsia="en-AU"/>
              </w:rPr>
              <w:t>163,660</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Australian Bureau of Statistics</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1,068</w:t>
            </w:r>
          </w:p>
        </w:tc>
        <w:tc>
          <w:tcPr>
            <w:tcW w:w="1077" w:type="dxa"/>
          </w:tcPr>
          <w:p w:rsidR="00BD3FE9" w:rsidRPr="00DE525C" w:rsidRDefault="00BD3FE9" w:rsidP="00522F4B">
            <w:pPr>
              <w:pStyle w:val="FinTableRight"/>
              <w:keepNext/>
              <w:rPr>
                <w:lang w:eastAsia="en-AU"/>
              </w:rPr>
            </w:pPr>
            <w:r w:rsidRPr="00DE525C">
              <w:rPr>
                <w:lang w:eastAsia="en-AU"/>
              </w:rPr>
              <w:t>1,068</w:t>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623</w:t>
            </w:r>
          </w:p>
        </w:tc>
        <w:tc>
          <w:tcPr>
            <w:tcW w:w="1077" w:type="dxa"/>
          </w:tcPr>
          <w:p w:rsidR="00BD3FE9" w:rsidRPr="00DE525C" w:rsidRDefault="00BD3FE9" w:rsidP="00522F4B">
            <w:pPr>
              <w:pStyle w:val="FinTableRightItalic"/>
              <w:keepNext/>
              <w:rPr>
                <w:lang w:eastAsia="en-AU"/>
              </w:rPr>
            </w:pPr>
            <w:r w:rsidRPr="00DE525C">
              <w:rPr>
                <w:lang w:eastAsia="en-AU"/>
              </w:rPr>
              <w:t>623</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Australian Competition and Consumer Commission</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55</w:t>
            </w:r>
          </w:p>
        </w:tc>
        <w:tc>
          <w:tcPr>
            <w:tcW w:w="1077" w:type="dxa"/>
          </w:tcPr>
          <w:p w:rsidR="00BD3FE9" w:rsidRPr="00DE525C" w:rsidRDefault="00BD3FE9" w:rsidP="00522F4B">
            <w:pPr>
              <w:pStyle w:val="FinTableRight"/>
              <w:keepNext/>
              <w:rPr>
                <w:lang w:eastAsia="en-AU"/>
              </w:rPr>
            </w:pPr>
            <w:r w:rsidRPr="00DE525C">
              <w:rPr>
                <w:lang w:eastAsia="en-AU"/>
              </w:rPr>
              <w:t>55</w:t>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40</w:t>
            </w:r>
          </w:p>
        </w:tc>
        <w:tc>
          <w:tcPr>
            <w:tcW w:w="1077" w:type="dxa"/>
          </w:tcPr>
          <w:p w:rsidR="00BD3FE9" w:rsidRPr="00DE525C" w:rsidRDefault="00BD3FE9" w:rsidP="00522F4B">
            <w:pPr>
              <w:pStyle w:val="FinTableRightItalic"/>
              <w:keepNext/>
              <w:rPr>
                <w:lang w:eastAsia="en-AU"/>
              </w:rPr>
            </w:pPr>
            <w:r w:rsidRPr="00DE525C">
              <w:rPr>
                <w:lang w:eastAsia="en-AU"/>
              </w:rPr>
              <w:t>40</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Australian Prudential Regulation Authority</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1,457</w:t>
            </w:r>
          </w:p>
        </w:tc>
        <w:tc>
          <w:tcPr>
            <w:tcW w:w="1077" w:type="dxa"/>
          </w:tcPr>
          <w:p w:rsidR="00BD3FE9" w:rsidRPr="00DE525C" w:rsidRDefault="00BD3FE9" w:rsidP="00522F4B">
            <w:pPr>
              <w:pStyle w:val="FinTableRightItalic"/>
              <w:keepNext/>
              <w:rPr>
                <w:lang w:eastAsia="en-AU"/>
              </w:rPr>
            </w:pPr>
            <w:r w:rsidRPr="00DE525C">
              <w:rPr>
                <w:lang w:eastAsia="en-AU"/>
              </w:rPr>
              <w:t>1,457</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Australian Securities and Investments Commission</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6,462</w:t>
            </w:r>
          </w:p>
        </w:tc>
        <w:tc>
          <w:tcPr>
            <w:tcW w:w="1077" w:type="dxa"/>
          </w:tcPr>
          <w:p w:rsidR="00BD3FE9" w:rsidRPr="00DE525C" w:rsidRDefault="00BD3FE9" w:rsidP="00522F4B">
            <w:pPr>
              <w:pStyle w:val="FinTableRight"/>
              <w:keepNext/>
              <w:rPr>
                <w:lang w:eastAsia="en-AU"/>
              </w:rPr>
            </w:pPr>
            <w:r w:rsidRPr="00DE525C">
              <w:rPr>
                <w:lang w:eastAsia="en-AU"/>
              </w:rPr>
              <w:t>6,462</w:t>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29,621</w:t>
            </w:r>
          </w:p>
        </w:tc>
        <w:tc>
          <w:tcPr>
            <w:tcW w:w="1077" w:type="dxa"/>
          </w:tcPr>
          <w:p w:rsidR="00BD3FE9" w:rsidRPr="00DE525C" w:rsidRDefault="00BD3FE9" w:rsidP="00522F4B">
            <w:pPr>
              <w:pStyle w:val="FinTableRightItalic"/>
              <w:keepNext/>
              <w:rPr>
                <w:lang w:eastAsia="en-AU"/>
              </w:rPr>
            </w:pPr>
            <w:r w:rsidRPr="00DE525C">
              <w:rPr>
                <w:lang w:eastAsia="en-AU"/>
              </w:rPr>
              <w:t>29,621</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Pr>
          <w:p w:rsidR="00BD3FE9" w:rsidRPr="00DE525C" w:rsidRDefault="00BD3FE9" w:rsidP="00522F4B">
            <w:pPr>
              <w:pStyle w:val="FinTableLeftHanging"/>
              <w:keepNext/>
              <w:rPr>
                <w:lang w:eastAsia="en-AU"/>
              </w:rPr>
            </w:pPr>
            <w:r w:rsidRPr="00DE525C">
              <w:rPr>
                <w:lang w:eastAsia="en-AU"/>
              </w:rPr>
              <w:t>Australian Taxation Office</w:t>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DE525C" w:rsidP="00522F4B">
            <w:pPr>
              <w:pStyle w:val="FinTableRight"/>
              <w:keepNext/>
              <w:rPr>
                <w:lang w:eastAsia="en-AU"/>
              </w:rPr>
            </w:pPr>
            <w:r>
              <w:rPr>
                <w:lang w:eastAsia="en-AU"/>
              </w:rPr>
              <w:noBreakHyphen/>
            </w:r>
          </w:p>
        </w:tc>
        <w:tc>
          <w:tcPr>
            <w:tcW w:w="1077" w:type="dxa"/>
          </w:tcPr>
          <w:p w:rsidR="00BD3FE9" w:rsidRPr="00DE525C" w:rsidRDefault="00BD3FE9" w:rsidP="00522F4B">
            <w:pPr>
              <w:pStyle w:val="FinTableRight"/>
              <w:keepNext/>
              <w:rPr>
                <w:lang w:eastAsia="en-AU"/>
              </w:rPr>
            </w:pPr>
            <w:r w:rsidRPr="00DE525C">
              <w:rPr>
                <w:lang w:eastAsia="en-AU"/>
              </w:rPr>
              <w:t>18,380</w:t>
            </w:r>
          </w:p>
        </w:tc>
        <w:tc>
          <w:tcPr>
            <w:tcW w:w="1077" w:type="dxa"/>
          </w:tcPr>
          <w:p w:rsidR="00BD3FE9" w:rsidRPr="00DE525C" w:rsidRDefault="00BD3FE9" w:rsidP="00522F4B">
            <w:pPr>
              <w:pStyle w:val="FinTableRight"/>
              <w:keepNext/>
              <w:rPr>
                <w:lang w:eastAsia="en-AU"/>
              </w:rPr>
            </w:pPr>
            <w:r w:rsidRPr="00DE525C">
              <w:rPr>
                <w:lang w:eastAsia="en-AU"/>
              </w:rPr>
              <w:t>18,380</w:t>
            </w:r>
          </w:p>
        </w:tc>
      </w:tr>
      <w:tr w:rsidR="00BD3FE9" w:rsidRPr="00DE525C" w:rsidTr="00522F4B">
        <w:tc>
          <w:tcPr>
            <w:tcW w:w="2808" w:type="dxa"/>
            <w:vMerge/>
          </w:tcPr>
          <w:p w:rsidR="00BD3FE9" w:rsidRPr="00DE525C" w:rsidRDefault="00BD3FE9" w:rsidP="00522F4B">
            <w:pPr>
              <w:pStyle w:val="FinTableRight"/>
              <w:keepNext/>
              <w:rPr>
                <w:lang w:eastAsia="en-AU"/>
              </w:rPr>
            </w:pP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DE525C" w:rsidP="00522F4B">
            <w:pPr>
              <w:pStyle w:val="FinTableRightItalic"/>
              <w:keepNext/>
              <w:rPr>
                <w:lang w:eastAsia="en-AU"/>
              </w:rPr>
            </w:pPr>
            <w:r>
              <w:rPr>
                <w:lang w:eastAsia="en-AU"/>
              </w:rPr>
              <w:noBreakHyphen/>
            </w:r>
          </w:p>
        </w:tc>
        <w:tc>
          <w:tcPr>
            <w:tcW w:w="1077" w:type="dxa"/>
          </w:tcPr>
          <w:p w:rsidR="00BD3FE9" w:rsidRPr="00DE525C" w:rsidRDefault="00BD3FE9" w:rsidP="00522F4B">
            <w:pPr>
              <w:pStyle w:val="FinTableRightItalic"/>
              <w:keepNext/>
              <w:rPr>
                <w:lang w:eastAsia="en-AU"/>
              </w:rPr>
            </w:pPr>
            <w:r w:rsidRPr="00DE525C">
              <w:rPr>
                <w:lang w:eastAsia="en-AU"/>
              </w:rPr>
              <w:t>30,579</w:t>
            </w:r>
          </w:p>
        </w:tc>
        <w:tc>
          <w:tcPr>
            <w:tcW w:w="1077" w:type="dxa"/>
          </w:tcPr>
          <w:p w:rsidR="00BD3FE9" w:rsidRPr="00DE525C" w:rsidRDefault="00BD3FE9" w:rsidP="00522F4B">
            <w:pPr>
              <w:pStyle w:val="FinTableRightItalic"/>
              <w:keepNext/>
              <w:rPr>
                <w:lang w:eastAsia="en-AU"/>
              </w:rPr>
            </w:pPr>
            <w:r w:rsidRPr="00DE525C">
              <w:rPr>
                <w:lang w:eastAsia="en-AU"/>
              </w:rPr>
              <w:t>30,579</w:t>
            </w:r>
          </w:p>
        </w:tc>
      </w:tr>
      <w:tr w:rsidR="00BD3FE9" w:rsidRPr="00DE525C" w:rsidTr="00522F4B">
        <w:tc>
          <w:tcPr>
            <w:tcW w:w="2808"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c>
          <w:tcPr>
            <w:tcW w:w="1077" w:type="dxa"/>
          </w:tcPr>
          <w:p w:rsidR="00BD3FE9" w:rsidRPr="00DE525C" w:rsidRDefault="00BD3FE9" w:rsidP="00522F4B">
            <w:pPr>
              <w:pStyle w:val="FinTableSpacerRow"/>
              <w:keepLines/>
              <w:rPr>
                <w:lang w:eastAsia="en-AU"/>
              </w:rPr>
            </w:pPr>
          </w:p>
        </w:tc>
      </w:tr>
      <w:tr w:rsidR="00BD3FE9" w:rsidRPr="00DE525C" w:rsidTr="00522F4B">
        <w:tc>
          <w:tcPr>
            <w:tcW w:w="2808"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Treasury</w:t>
            </w:r>
          </w:p>
        </w:tc>
        <w:tc>
          <w:tcPr>
            <w:tcW w:w="1077"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077"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077"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89,256</w:t>
            </w:r>
          </w:p>
        </w:tc>
        <w:tc>
          <w:tcPr>
            <w:tcW w:w="1077"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89,256</w:t>
            </w:r>
          </w:p>
        </w:tc>
      </w:tr>
      <w:tr w:rsidR="00BD3FE9" w:rsidRPr="00DE525C" w:rsidTr="00522F4B">
        <w:tc>
          <w:tcPr>
            <w:tcW w:w="2808" w:type="dxa"/>
            <w:vMerge/>
            <w:tcBorders>
              <w:bottom w:val="single" w:sz="2" w:space="0" w:color="auto"/>
            </w:tcBorders>
          </w:tcPr>
          <w:p w:rsidR="00BD3FE9" w:rsidRPr="00DE525C" w:rsidRDefault="00BD3FE9" w:rsidP="00522F4B">
            <w:pPr>
              <w:pStyle w:val="FinTableLeftBoldHanging"/>
              <w:keepNext/>
              <w:keepLines/>
              <w:rPr>
                <w:lang w:eastAsia="en-AU"/>
              </w:rPr>
            </w:pPr>
          </w:p>
        </w:tc>
        <w:tc>
          <w:tcPr>
            <w:tcW w:w="1077"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077"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077"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225,980</w:t>
            </w:r>
          </w:p>
        </w:tc>
        <w:tc>
          <w:tcPr>
            <w:tcW w:w="1077"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225,980</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Treasury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r w:rsidRPr="00DE525C">
              <w:rPr>
                <w:lang w:eastAsia="en-AU"/>
              </w:rPr>
              <w:t>DEPARTMENT OF THE TREASURY</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r w:rsidRPr="00DE525C">
              <w:rPr>
                <w:lang w:eastAsia="en-AU"/>
              </w:rPr>
              <w:t>583</w:t>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1,395</w:t>
            </w: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Administered Assets and Liabilities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r w:rsidRPr="00DE525C">
              <w:rPr>
                <w:lang w:eastAsia="en-AU"/>
              </w:rPr>
              <w:t>62,708</w:t>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162,265</w:t>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Department of the Treasury</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63,291</w:t>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163,660</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Treasury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r w:rsidRPr="00DE525C">
              <w:rPr>
                <w:lang w:eastAsia="en-AU"/>
              </w:rPr>
              <w:t>AUSTRALIAN BUREAU OF STATISTICS</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r w:rsidRPr="00DE525C">
              <w:rPr>
                <w:lang w:eastAsia="en-AU"/>
              </w:rPr>
              <w:t>1,068</w:t>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623</w:t>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Australian Bureau of Statistics</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1,068</w:t>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623</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Treasury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r w:rsidRPr="00DE525C">
              <w:rPr>
                <w:lang w:eastAsia="en-AU"/>
              </w:rPr>
              <w:t>AUSTRALIAN COMPETITION AND CONSUMER COMMISSION</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r w:rsidRPr="00DE525C">
              <w:rPr>
                <w:lang w:eastAsia="en-AU"/>
              </w:rPr>
              <w:t>55</w:t>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40</w:t>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Australian Competition and Consumer Commission</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55</w:t>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40</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Treasury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r w:rsidRPr="00DE525C">
              <w:rPr>
                <w:lang w:eastAsia="en-AU"/>
              </w:rPr>
              <w:t>AUSTRALIAN PRUDENTIAL REGULATION AUTHORITY</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DE525C" w:rsidP="00522F4B">
            <w:pPr>
              <w:pStyle w:val="FinTableRight"/>
              <w:keepNext/>
              <w:rPr>
                <w:lang w:eastAsia="en-AU"/>
              </w:rPr>
            </w:pPr>
            <w:r>
              <w:rPr>
                <w:lang w:eastAsia="en-AU"/>
              </w:rPr>
              <w:noBreakHyphen/>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1,457</w:t>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Australian Prudential Regulation Authority</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1,457</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Treasury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r w:rsidRPr="00DE525C">
              <w:rPr>
                <w:lang w:eastAsia="en-AU"/>
              </w:rPr>
              <w:t>AUSTRALIAN SECURITIES AND INVESTMENTS COMMISSION</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r w:rsidRPr="00DE525C">
              <w:rPr>
                <w:lang w:eastAsia="en-AU"/>
              </w:rPr>
              <w:t>6,462</w:t>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29,621</w:t>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Australian Securities and Investments Commission</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6,462</w:t>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29,621</w:t>
            </w:r>
          </w:p>
        </w:tc>
      </w:tr>
    </w:tbl>
    <w:p w:rsidR="00BD3FE9" w:rsidRPr="00DE525C" w:rsidRDefault="00BD3FE9" w:rsidP="00BD3FE9">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D3FE9" w:rsidRPr="00DE525C" w:rsidTr="00522F4B">
        <w:trPr>
          <w:tblHeader/>
        </w:trPr>
        <w:tc>
          <w:tcPr>
            <w:tcW w:w="7116" w:type="dxa"/>
            <w:gridSpan w:val="4"/>
          </w:tcPr>
          <w:p w:rsidR="00BD3FE9" w:rsidRPr="00DE525C" w:rsidRDefault="00BD3FE9" w:rsidP="00522F4B">
            <w:pPr>
              <w:pStyle w:val="FinTableHeadingCenteredBold"/>
              <w:pageBreakBefore/>
              <w:rPr>
                <w:lang w:eastAsia="en-AU"/>
              </w:rPr>
            </w:pPr>
            <w:r w:rsidRPr="00DE525C">
              <w:rPr>
                <w:lang w:eastAsia="en-AU"/>
              </w:rPr>
              <w:lastRenderedPageBreak/>
              <w:t>Treasury PORTFOLIO</w:t>
            </w:r>
          </w:p>
          <w:p w:rsidR="00BD3FE9" w:rsidRPr="00DE525C" w:rsidRDefault="00BD3FE9"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BD3FE9" w:rsidRPr="00DE525C" w:rsidRDefault="00BD3FE9"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BD3FE9" w:rsidRPr="00DE525C" w:rsidTr="00522F4B">
        <w:trPr>
          <w:tblHeader/>
        </w:trPr>
        <w:tc>
          <w:tcPr>
            <w:tcW w:w="3612"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c>
          <w:tcPr>
            <w:tcW w:w="1168" w:type="dxa"/>
            <w:tcBorders>
              <w:bottom w:val="single" w:sz="2" w:space="0" w:color="auto"/>
            </w:tcBorders>
          </w:tcPr>
          <w:p w:rsidR="00BD3FE9" w:rsidRPr="00DE525C" w:rsidRDefault="00BD3FE9" w:rsidP="00636E55">
            <w:pPr>
              <w:pStyle w:val="FinTableRight"/>
              <w:rPr>
                <w:lang w:eastAsia="en-AU"/>
              </w:rPr>
            </w:pPr>
          </w:p>
        </w:tc>
      </w:tr>
      <w:tr w:rsidR="00BD3FE9" w:rsidRPr="00DE525C" w:rsidTr="00522F4B">
        <w:trPr>
          <w:trHeight w:val="740"/>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vAlign w:val="center"/>
          </w:tcPr>
          <w:p w:rsidR="00BD3FE9" w:rsidRPr="00DE525C" w:rsidRDefault="00BD3FE9" w:rsidP="00636E55">
            <w:pPr>
              <w:pStyle w:val="FinTableRight"/>
              <w:rPr>
                <w:lang w:eastAsia="en-AU"/>
              </w:rPr>
            </w:pPr>
            <w:r w:rsidRPr="00DE525C">
              <w:rPr>
                <w:lang w:eastAsia="en-AU"/>
              </w:rPr>
              <w:t>Payments to</w:t>
            </w:r>
          </w:p>
          <w:p w:rsidR="00BD3FE9" w:rsidRPr="00DE525C" w:rsidRDefault="00BD3FE9" w:rsidP="00636E55">
            <w:pPr>
              <w:pStyle w:val="FinTableRight"/>
              <w:rPr>
                <w:lang w:eastAsia="en-AU"/>
              </w:rPr>
            </w:pPr>
            <w:r w:rsidRPr="00DE525C">
              <w:rPr>
                <w:lang w:eastAsia="en-AU"/>
              </w:rPr>
              <w:t>States, ACT,</w:t>
            </w:r>
          </w:p>
          <w:p w:rsidR="00BD3FE9" w:rsidRPr="00DE525C" w:rsidRDefault="00BD3FE9" w:rsidP="00636E55">
            <w:pPr>
              <w:pStyle w:val="FinTableRight"/>
              <w:rPr>
                <w:lang w:eastAsia="en-AU"/>
              </w:rPr>
            </w:pPr>
            <w:r w:rsidRPr="00DE525C">
              <w:rPr>
                <w:lang w:eastAsia="en-AU"/>
              </w:rPr>
              <w:t>NT and local</w:t>
            </w:r>
          </w:p>
          <w:p w:rsidR="00BD3FE9" w:rsidRPr="00DE525C" w:rsidRDefault="00BD3FE9"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New</w:t>
            </w:r>
          </w:p>
          <w:p w:rsidR="00BD3FE9" w:rsidRPr="00DE525C" w:rsidRDefault="00BD3FE9" w:rsidP="00636E55">
            <w:pPr>
              <w:pStyle w:val="FinTableRight"/>
              <w:rPr>
                <w:lang w:eastAsia="en-AU"/>
              </w:rPr>
            </w:pPr>
            <w:r w:rsidRPr="00DE525C">
              <w:rPr>
                <w:lang w:eastAsia="en-AU"/>
              </w:rPr>
              <w:t>Administered</w:t>
            </w:r>
          </w:p>
          <w:p w:rsidR="00BD3FE9" w:rsidRPr="00DE525C" w:rsidRDefault="00BD3FE9"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p>
          <w:p w:rsidR="00BD3FE9" w:rsidRPr="00DE525C" w:rsidRDefault="00BD3FE9" w:rsidP="00636E55">
            <w:pPr>
              <w:pStyle w:val="FinTableRight"/>
              <w:rPr>
                <w:lang w:eastAsia="en-AU"/>
              </w:rPr>
            </w:pPr>
            <w:r w:rsidRPr="00DE525C">
              <w:rPr>
                <w:lang w:eastAsia="en-AU"/>
              </w:rPr>
              <w:t>Total</w:t>
            </w:r>
          </w:p>
        </w:tc>
      </w:tr>
      <w:tr w:rsidR="00BD3FE9" w:rsidRPr="00DE525C" w:rsidTr="00522F4B">
        <w:trPr>
          <w:tblHeader/>
        </w:trPr>
        <w:tc>
          <w:tcPr>
            <w:tcW w:w="3612" w:type="dxa"/>
            <w:tcBorders>
              <w:top w:val="single" w:sz="2" w:space="0" w:color="auto"/>
            </w:tcBorders>
          </w:tcPr>
          <w:p w:rsidR="00BD3FE9" w:rsidRPr="00DE525C" w:rsidRDefault="00BD3FE9" w:rsidP="00636E55">
            <w:pPr>
              <w:pStyle w:val="FinTableRight"/>
              <w:rPr>
                <w:lang w:eastAsia="en-AU"/>
              </w:rPr>
            </w:pP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c>
          <w:tcPr>
            <w:tcW w:w="1168" w:type="dxa"/>
            <w:tcBorders>
              <w:top w:val="single" w:sz="2" w:space="0" w:color="auto"/>
            </w:tcBorders>
          </w:tcPr>
          <w:p w:rsidR="00BD3FE9" w:rsidRPr="00DE525C" w:rsidRDefault="00BD3FE9" w:rsidP="00636E55">
            <w:pPr>
              <w:pStyle w:val="FinTableRight"/>
              <w:rPr>
                <w:lang w:eastAsia="en-AU"/>
              </w:rPr>
            </w:pPr>
            <w:r w:rsidRPr="00DE525C">
              <w:rPr>
                <w:lang w:eastAsia="en-AU"/>
              </w:rPr>
              <w:t>$'000</w:t>
            </w:r>
          </w:p>
        </w:tc>
      </w:tr>
      <w:tr w:rsidR="00BD3FE9" w:rsidRPr="00DE525C" w:rsidTr="00522F4B">
        <w:tc>
          <w:tcPr>
            <w:tcW w:w="3612" w:type="dxa"/>
          </w:tcPr>
          <w:p w:rsidR="00BD3FE9" w:rsidRPr="00DE525C" w:rsidRDefault="00BD3FE9" w:rsidP="00522F4B">
            <w:pPr>
              <w:pStyle w:val="FinTableLeftBold"/>
              <w:keepLines/>
              <w:rPr>
                <w:lang w:eastAsia="en-AU"/>
              </w:rPr>
            </w:pPr>
            <w:r w:rsidRPr="00DE525C">
              <w:rPr>
                <w:lang w:eastAsia="en-AU"/>
              </w:rPr>
              <w:t>AUSTRALIAN TAXATION OFFICE</w:t>
            </w:r>
          </w:p>
        </w:tc>
        <w:tc>
          <w:tcPr>
            <w:tcW w:w="1168" w:type="dxa"/>
          </w:tcPr>
          <w:p w:rsidR="00BD3FE9" w:rsidRPr="00DE525C" w:rsidRDefault="00BD3FE9" w:rsidP="00636E55">
            <w:pPr>
              <w:pStyle w:val="FinTableRight"/>
              <w:rPr>
                <w:lang w:eastAsia="en-AU"/>
              </w:rPr>
            </w:pPr>
          </w:p>
        </w:tc>
        <w:tc>
          <w:tcPr>
            <w:tcW w:w="1168" w:type="dxa"/>
          </w:tcPr>
          <w:p w:rsidR="00BD3FE9" w:rsidRPr="00DE525C" w:rsidRDefault="00BD3FE9" w:rsidP="00522F4B">
            <w:pPr>
              <w:pStyle w:val="FinTableRight"/>
              <w:keepNext/>
              <w:rPr>
                <w:lang w:eastAsia="en-AU"/>
              </w:rPr>
            </w:pPr>
          </w:p>
        </w:tc>
        <w:tc>
          <w:tcPr>
            <w:tcW w:w="1168" w:type="dxa"/>
            <w:vAlign w:val="bottom"/>
          </w:tcPr>
          <w:p w:rsidR="00BD3FE9" w:rsidRPr="00DE525C" w:rsidRDefault="00BD3FE9" w:rsidP="00522F4B">
            <w:pPr>
              <w:pStyle w:val="FinTableRight"/>
              <w:keepNext/>
              <w:rPr>
                <w:lang w:eastAsia="en-AU"/>
              </w:rPr>
            </w:pPr>
          </w:p>
        </w:tc>
      </w:tr>
      <w:tr w:rsidR="00BD3FE9" w:rsidRPr="00DE525C" w:rsidTr="00522F4B">
        <w:tc>
          <w:tcPr>
            <w:tcW w:w="3612" w:type="dxa"/>
          </w:tcPr>
          <w:p w:rsidR="00BD3FE9" w:rsidRPr="00DE525C" w:rsidRDefault="00BD3FE9"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r>
      <w:tr w:rsidR="00BD3FE9" w:rsidRPr="00DE525C" w:rsidTr="00522F4B">
        <w:tc>
          <w:tcPr>
            <w:tcW w:w="3612" w:type="dxa"/>
            <w:vMerge w:val="restart"/>
          </w:tcPr>
          <w:p w:rsidR="00BD3FE9" w:rsidRPr="00DE525C" w:rsidRDefault="00BD3FE9" w:rsidP="00522F4B">
            <w:pPr>
              <w:pStyle w:val="FinTableLeftIndent"/>
              <w:keepNext/>
              <w:rPr>
                <w:lang w:eastAsia="en-AU"/>
              </w:rPr>
            </w:pPr>
            <w:r w:rsidRPr="00DE525C">
              <w:rPr>
                <w:lang w:eastAsia="en-AU"/>
              </w:rPr>
              <w:t>Equity Injections</w:t>
            </w: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p>
        </w:tc>
        <w:tc>
          <w:tcPr>
            <w:tcW w:w="1168" w:type="dxa"/>
          </w:tcPr>
          <w:p w:rsidR="00BD3FE9" w:rsidRPr="00DE525C" w:rsidRDefault="00BD3FE9" w:rsidP="00522F4B">
            <w:pPr>
              <w:pStyle w:val="FinTableRight"/>
              <w:keepNext/>
              <w:rPr>
                <w:lang w:eastAsia="en-AU"/>
              </w:rPr>
            </w:pPr>
            <w:r w:rsidRPr="00DE525C">
              <w:rPr>
                <w:lang w:eastAsia="en-AU"/>
              </w:rPr>
              <w:t>18,380</w:t>
            </w:r>
          </w:p>
        </w:tc>
      </w:tr>
      <w:tr w:rsidR="00BD3FE9" w:rsidRPr="00DE525C" w:rsidTr="00522F4B">
        <w:tc>
          <w:tcPr>
            <w:tcW w:w="3612" w:type="dxa"/>
            <w:vMerge/>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
              <w:keepLines/>
              <w:rPr>
                <w:lang w:eastAsia="en-AU"/>
              </w:rPr>
            </w:pPr>
          </w:p>
        </w:tc>
        <w:tc>
          <w:tcPr>
            <w:tcW w:w="1168" w:type="dxa"/>
          </w:tcPr>
          <w:p w:rsidR="00BD3FE9" w:rsidRPr="00DE525C" w:rsidRDefault="00BD3FE9" w:rsidP="00522F4B">
            <w:pPr>
              <w:pStyle w:val="FinTableRightItalic"/>
              <w:keepLines/>
              <w:rPr>
                <w:lang w:eastAsia="en-AU"/>
              </w:rPr>
            </w:pPr>
            <w:r w:rsidRPr="00DE525C">
              <w:rPr>
                <w:lang w:eastAsia="en-AU"/>
              </w:rPr>
              <w:t>30,579</w:t>
            </w:r>
          </w:p>
        </w:tc>
      </w:tr>
      <w:tr w:rsidR="00BD3FE9" w:rsidRPr="00DE525C" w:rsidTr="00522F4B">
        <w:tc>
          <w:tcPr>
            <w:tcW w:w="3612" w:type="dxa"/>
            <w:vMerge w:val="restart"/>
            <w:tcBorders>
              <w:top w:val="single" w:sz="2" w:space="0" w:color="auto"/>
            </w:tcBorders>
          </w:tcPr>
          <w:p w:rsidR="00BD3FE9" w:rsidRPr="00DE525C" w:rsidRDefault="00BD3FE9" w:rsidP="00522F4B">
            <w:pPr>
              <w:pStyle w:val="FinTableLeftBoldHanging"/>
              <w:keepNext/>
              <w:keepLines/>
              <w:rPr>
                <w:lang w:eastAsia="en-AU"/>
              </w:rPr>
            </w:pPr>
            <w:r w:rsidRPr="00DE525C">
              <w:rPr>
                <w:lang w:eastAsia="en-AU"/>
              </w:rPr>
              <w:t>Total: Australian Taxation Office</w:t>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BD3FE9" w:rsidRPr="00DE525C" w:rsidRDefault="00BD3FE9" w:rsidP="00522F4B">
            <w:pPr>
              <w:pStyle w:val="FinTableRightBold"/>
              <w:keepNext/>
              <w:rPr>
                <w:lang w:eastAsia="en-AU"/>
              </w:rPr>
            </w:pPr>
            <w:r w:rsidRPr="00DE525C">
              <w:rPr>
                <w:lang w:eastAsia="en-AU"/>
              </w:rPr>
              <w:t>18,380</w:t>
            </w:r>
          </w:p>
        </w:tc>
      </w:tr>
      <w:tr w:rsidR="00BD3FE9" w:rsidRPr="00DE525C" w:rsidTr="00522F4B">
        <w:tc>
          <w:tcPr>
            <w:tcW w:w="3612" w:type="dxa"/>
            <w:vMerge/>
            <w:tcBorders>
              <w:bottom w:val="single" w:sz="2" w:space="0" w:color="auto"/>
            </w:tcBorders>
          </w:tcPr>
          <w:p w:rsidR="00BD3FE9" w:rsidRPr="00DE525C" w:rsidRDefault="00BD3FE9" w:rsidP="00522F4B">
            <w:pPr>
              <w:pStyle w:val="FinTableLeftBoldHanging"/>
              <w:keepLines/>
              <w:rPr>
                <w:lang w:eastAsia="en-AU"/>
              </w:rPr>
            </w:pP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BD3FE9" w:rsidRPr="00DE525C" w:rsidRDefault="00BD3FE9" w:rsidP="00522F4B">
            <w:pPr>
              <w:pStyle w:val="FinTableRightItalic"/>
              <w:keepLines/>
              <w:rPr>
                <w:lang w:eastAsia="en-AU"/>
              </w:rPr>
            </w:pPr>
            <w:r w:rsidRPr="00DE525C">
              <w:rPr>
                <w:lang w:eastAsia="en-AU"/>
              </w:rPr>
              <w:t>30,579</w:t>
            </w:r>
          </w:p>
        </w:tc>
      </w:tr>
    </w:tbl>
    <w:p w:rsidR="006308FF" w:rsidRPr="00120BA5" w:rsidRDefault="006308FF" w:rsidP="00C11002">
      <w:pPr>
        <w:pStyle w:val="ActHead6"/>
        <w:pageBreakBefore/>
      </w:pPr>
      <w:bookmarkStart w:id="50" w:name="_Toc364756491"/>
      <w:r w:rsidRPr="00120BA5">
        <w:lastRenderedPageBreak/>
        <w:t>Amendment of Schedule</w:t>
      </w:r>
      <w:r w:rsidR="00DE525C" w:rsidRPr="00120BA5">
        <w:t> </w:t>
      </w:r>
      <w:r w:rsidRPr="00120BA5">
        <w:t>2 arising from Determination(s) under section</w:t>
      </w:r>
      <w:r w:rsidR="00DE525C" w:rsidRPr="00120BA5">
        <w:t> </w:t>
      </w:r>
      <w:r w:rsidRPr="00120BA5">
        <w:t>32 of the Financial Management and Accountability Act 1997</w:t>
      </w:r>
      <w:bookmarkEnd w:id="50"/>
    </w:p>
    <w:p w:rsidR="006308FF" w:rsidRPr="00DE525C" w:rsidRDefault="006308FF" w:rsidP="00C11002">
      <w:pPr>
        <w:pStyle w:val="ItemHead"/>
      </w:pPr>
      <w:r w:rsidRPr="00DE525C">
        <w:t>1</w:t>
      </w:r>
      <w:r w:rsidR="00C11002" w:rsidRPr="00DE525C">
        <w:t xml:space="preserve">  </w:t>
      </w:r>
      <w:proofErr w:type="spellStart"/>
      <w:r w:rsidRPr="00DE525C">
        <w:t>FMA</w:t>
      </w:r>
      <w:proofErr w:type="spellEnd"/>
      <w:r w:rsidRPr="00DE525C">
        <w:t xml:space="preserve"> Act Determination</w:t>
      </w:r>
      <w:r w:rsidR="00DE525C">
        <w:t> </w:t>
      </w:r>
      <w:r w:rsidRPr="00DE525C">
        <w:t>2013/05 — Section</w:t>
      </w:r>
      <w:r w:rsidR="00DE525C">
        <w:t> </w:t>
      </w:r>
      <w:r w:rsidRPr="00DE525C">
        <w:t xml:space="preserve">32 (Transfer of Functions from </w:t>
      </w:r>
      <w:proofErr w:type="spellStart"/>
      <w:r w:rsidRPr="00DE525C">
        <w:t>DCCEE</w:t>
      </w:r>
      <w:proofErr w:type="spellEnd"/>
      <w:r w:rsidRPr="00DE525C">
        <w:t xml:space="preserve"> to </w:t>
      </w:r>
      <w:proofErr w:type="spellStart"/>
      <w:r w:rsidRPr="00DE525C">
        <w:t>DIICCSRTE</w:t>
      </w:r>
      <w:proofErr w:type="spellEnd"/>
      <w:r w:rsidRPr="00DE525C">
        <w:t xml:space="preserve"> and </w:t>
      </w:r>
      <w:proofErr w:type="spellStart"/>
      <w:r w:rsidRPr="00DE525C">
        <w:t>DRET</w:t>
      </w:r>
      <w:proofErr w:type="spellEnd"/>
      <w:r w:rsidRPr="00DE525C">
        <w:t>)</w:t>
      </w:r>
    </w:p>
    <w:p w:rsidR="006308FF" w:rsidRPr="00DE525C" w:rsidRDefault="006308FF" w:rsidP="00C11002">
      <w:pPr>
        <w:pStyle w:val="Item"/>
      </w:pPr>
      <w:r w:rsidRPr="00DE525C">
        <w:t>Schedule</w:t>
      </w:r>
      <w:r w:rsidR="00DE525C">
        <w:t> </w:t>
      </w:r>
      <w:r w:rsidRPr="00DE525C">
        <w:t>2 of this Act is amended in accordance with section</w:t>
      </w:r>
      <w:r w:rsidR="00DE525C">
        <w:t> </w:t>
      </w:r>
      <w:r w:rsidRPr="00DE525C">
        <w:t xml:space="preserve">32 of the </w:t>
      </w:r>
      <w:r w:rsidRPr="00DE525C">
        <w:rPr>
          <w:i/>
        </w:rPr>
        <w:t>Financial Management and Accountability Act 1997</w:t>
      </w:r>
      <w:r w:rsidRPr="00DE525C">
        <w:t xml:space="preserve"> (</w:t>
      </w:r>
      <w:proofErr w:type="spellStart"/>
      <w:r w:rsidRPr="00DE525C">
        <w:t>FMA</w:t>
      </w:r>
      <w:proofErr w:type="spellEnd"/>
      <w:r w:rsidRPr="00DE525C">
        <w:t xml:space="preserve"> Act). Amendments to appropriations are as specified in the following table. The appropriation item (listed in Column 1) for the Agency (listed in Column 2) is amended by the relevant amount (listed in Column 3). </w:t>
      </w:r>
      <w:r w:rsidRPr="00DE525C">
        <w:br/>
        <w:t>A positive amount in Column 3 is an increase in the appropriation and a negative amount is a decrease in the appropriation.</w:t>
      </w:r>
    </w:p>
    <w:p w:rsidR="006308FF" w:rsidRPr="00DE525C" w:rsidRDefault="006308FF" w:rsidP="00C11002">
      <w:pPr>
        <w:spacing w:before="220"/>
        <w:ind w:left="709"/>
        <w:rPr>
          <w:b/>
        </w:rPr>
      </w:pPr>
      <w:r w:rsidRPr="00DE525C">
        <w:rPr>
          <w:b/>
        </w:rPr>
        <w:t>Table 1</w:t>
      </w:r>
    </w:p>
    <w:p w:rsidR="006308FF" w:rsidRPr="00DE525C" w:rsidRDefault="006308FF" w:rsidP="006308FF"/>
    <w:tbl>
      <w:tblPr>
        <w:tblW w:w="8080" w:type="dxa"/>
        <w:tblInd w:w="817"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1"/>
        <w:gridCol w:w="2976"/>
        <w:gridCol w:w="2841"/>
        <w:gridCol w:w="1412"/>
      </w:tblGrid>
      <w:tr w:rsidR="006308FF" w:rsidRPr="00DE525C" w:rsidTr="00C11002">
        <w:trPr>
          <w:tblHeader/>
        </w:trPr>
        <w:tc>
          <w:tcPr>
            <w:tcW w:w="8080" w:type="dxa"/>
            <w:gridSpan w:val="4"/>
            <w:tcBorders>
              <w:top w:val="single" w:sz="12" w:space="0" w:color="auto"/>
              <w:bottom w:val="single" w:sz="6" w:space="0" w:color="auto"/>
            </w:tcBorders>
          </w:tcPr>
          <w:p w:rsidR="006308FF" w:rsidRPr="00DE525C" w:rsidRDefault="006308FF" w:rsidP="006308FF">
            <w:pPr>
              <w:pStyle w:val="TableHeading"/>
            </w:pPr>
            <w:r w:rsidRPr="00DE525C">
              <w:t>Amendment of appropriations</w:t>
            </w:r>
          </w:p>
        </w:tc>
      </w:tr>
      <w:tr w:rsidR="006308FF" w:rsidRPr="00DE525C" w:rsidTr="00C11002">
        <w:trPr>
          <w:tblHeader/>
        </w:trPr>
        <w:tc>
          <w:tcPr>
            <w:tcW w:w="851" w:type="dxa"/>
            <w:tcBorders>
              <w:top w:val="single" w:sz="6" w:space="0" w:color="auto"/>
              <w:bottom w:val="single" w:sz="6" w:space="0" w:color="auto"/>
            </w:tcBorders>
          </w:tcPr>
          <w:p w:rsidR="006308FF" w:rsidRPr="00DE525C" w:rsidRDefault="006308FF" w:rsidP="006308FF">
            <w:pPr>
              <w:pStyle w:val="TableHeading"/>
            </w:pPr>
          </w:p>
        </w:tc>
        <w:tc>
          <w:tcPr>
            <w:tcW w:w="2976" w:type="dxa"/>
            <w:tcBorders>
              <w:top w:val="single" w:sz="6" w:space="0" w:color="auto"/>
              <w:bottom w:val="single" w:sz="6" w:space="0" w:color="auto"/>
            </w:tcBorders>
          </w:tcPr>
          <w:p w:rsidR="006308FF" w:rsidRPr="00DE525C" w:rsidRDefault="006308FF" w:rsidP="006308FF">
            <w:pPr>
              <w:pStyle w:val="TableHeading"/>
            </w:pPr>
            <w:r w:rsidRPr="00DE525C">
              <w:t>Column 1</w:t>
            </w:r>
          </w:p>
        </w:tc>
        <w:tc>
          <w:tcPr>
            <w:tcW w:w="2841" w:type="dxa"/>
            <w:tcBorders>
              <w:top w:val="single" w:sz="6" w:space="0" w:color="auto"/>
              <w:bottom w:val="single" w:sz="6" w:space="0" w:color="auto"/>
            </w:tcBorders>
          </w:tcPr>
          <w:p w:rsidR="006308FF" w:rsidRPr="00DE525C" w:rsidRDefault="006308FF" w:rsidP="006308FF">
            <w:pPr>
              <w:pStyle w:val="TableHeading"/>
            </w:pPr>
            <w:r w:rsidRPr="00DE525C">
              <w:t>Column 2</w:t>
            </w:r>
          </w:p>
        </w:tc>
        <w:tc>
          <w:tcPr>
            <w:tcW w:w="1412" w:type="dxa"/>
            <w:tcBorders>
              <w:top w:val="single" w:sz="6" w:space="0" w:color="auto"/>
              <w:bottom w:val="single" w:sz="6" w:space="0" w:color="auto"/>
            </w:tcBorders>
          </w:tcPr>
          <w:p w:rsidR="006308FF" w:rsidRPr="00DE525C" w:rsidRDefault="006308FF" w:rsidP="006308FF">
            <w:pPr>
              <w:pStyle w:val="TableHeading"/>
            </w:pPr>
            <w:r w:rsidRPr="00DE525C">
              <w:t>Column 3</w:t>
            </w:r>
          </w:p>
        </w:tc>
      </w:tr>
      <w:tr w:rsidR="006308FF" w:rsidRPr="00DE525C" w:rsidTr="00C11002">
        <w:trPr>
          <w:tblHeader/>
        </w:trPr>
        <w:tc>
          <w:tcPr>
            <w:tcW w:w="851" w:type="dxa"/>
            <w:tcBorders>
              <w:top w:val="single" w:sz="6" w:space="0" w:color="auto"/>
              <w:bottom w:val="single" w:sz="12" w:space="0" w:color="auto"/>
            </w:tcBorders>
          </w:tcPr>
          <w:p w:rsidR="006308FF" w:rsidRPr="00DE525C" w:rsidRDefault="006308FF" w:rsidP="006308FF">
            <w:pPr>
              <w:pStyle w:val="TableHeading"/>
            </w:pPr>
            <w:r w:rsidRPr="00DE525C">
              <w:t>Item</w:t>
            </w:r>
          </w:p>
        </w:tc>
        <w:tc>
          <w:tcPr>
            <w:tcW w:w="2976" w:type="dxa"/>
            <w:tcBorders>
              <w:top w:val="single" w:sz="6" w:space="0" w:color="auto"/>
              <w:bottom w:val="single" w:sz="12" w:space="0" w:color="auto"/>
            </w:tcBorders>
          </w:tcPr>
          <w:p w:rsidR="006308FF" w:rsidRPr="00DE525C" w:rsidRDefault="006308FF" w:rsidP="006308FF">
            <w:pPr>
              <w:pStyle w:val="TableHeading"/>
            </w:pPr>
            <w:r w:rsidRPr="00DE525C">
              <w:t>Appropriation item</w:t>
            </w:r>
          </w:p>
        </w:tc>
        <w:tc>
          <w:tcPr>
            <w:tcW w:w="2841" w:type="dxa"/>
            <w:tcBorders>
              <w:top w:val="single" w:sz="6" w:space="0" w:color="auto"/>
              <w:bottom w:val="single" w:sz="12" w:space="0" w:color="auto"/>
            </w:tcBorders>
          </w:tcPr>
          <w:p w:rsidR="006308FF" w:rsidRPr="00DE525C" w:rsidRDefault="006308FF" w:rsidP="006308FF">
            <w:pPr>
              <w:pStyle w:val="TableHeading"/>
            </w:pPr>
            <w:r w:rsidRPr="00DE525C">
              <w:t>Agency</w:t>
            </w:r>
          </w:p>
        </w:tc>
        <w:tc>
          <w:tcPr>
            <w:tcW w:w="1412" w:type="dxa"/>
            <w:tcBorders>
              <w:top w:val="single" w:sz="6" w:space="0" w:color="auto"/>
              <w:bottom w:val="single" w:sz="12" w:space="0" w:color="auto"/>
            </w:tcBorders>
          </w:tcPr>
          <w:p w:rsidR="006308FF" w:rsidRPr="00DE525C" w:rsidRDefault="006308FF" w:rsidP="006308FF">
            <w:pPr>
              <w:pStyle w:val="TableHeading"/>
              <w:jc w:val="right"/>
            </w:pPr>
            <w:r w:rsidRPr="00DE525C">
              <w:t>Amount $</w:t>
            </w:r>
          </w:p>
        </w:tc>
      </w:tr>
      <w:tr w:rsidR="006308FF" w:rsidRPr="00DE525C" w:rsidTr="00C11002">
        <w:tc>
          <w:tcPr>
            <w:tcW w:w="851" w:type="dxa"/>
          </w:tcPr>
          <w:p w:rsidR="006308FF" w:rsidRPr="00DE525C" w:rsidRDefault="006308FF" w:rsidP="006308FF">
            <w:pPr>
              <w:pStyle w:val="Tabletext"/>
            </w:pPr>
            <w:r w:rsidRPr="00DE525C">
              <w:t>1</w:t>
            </w:r>
          </w:p>
        </w:tc>
        <w:tc>
          <w:tcPr>
            <w:tcW w:w="2976" w:type="dxa"/>
          </w:tcPr>
          <w:p w:rsidR="006308FF" w:rsidRPr="00DE525C" w:rsidRDefault="006308FF" w:rsidP="006308FF">
            <w:pPr>
              <w:pStyle w:val="Tabletext"/>
            </w:pPr>
            <w:r w:rsidRPr="00DE525C">
              <w:t>Other departmental item (Equity Injections)</w:t>
            </w:r>
          </w:p>
        </w:tc>
        <w:tc>
          <w:tcPr>
            <w:tcW w:w="2841" w:type="dxa"/>
          </w:tcPr>
          <w:p w:rsidR="006308FF" w:rsidRPr="00DE525C" w:rsidRDefault="006308FF" w:rsidP="006308FF">
            <w:pPr>
              <w:pStyle w:val="Tabletext"/>
            </w:pPr>
            <w:r w:rsidRPr="00DE525C">
              <w:t>Department of Industry, Innovation, Climate Change, Science, Research and Tertiary Education</w:t>
            </w:r>
          </w:p>
        </w:tc>
        <w:tc>
          <w:tcPr>
            <w:tcW w:w="1412" w:type="dxa"/>
          </w:tcPr>
          <w:p w:rsidR="006308FF" w:rsidRPr="00DE525C" w:rsidRDefault="006308FF" w:rsidP="006308FF">
            <w:pPr>
              <w:pStyle w:val="Tabletext"/>
              <w:jc w:val="right"/>
            </w:pPr>
            <w:r w:rsidRPr="00DE525C">
              <w:t>+470,644.66</w:t>
            </w:r>
          </w:p>
        </w:tc>
      </w:tr>
      <w:tr w:rsidR="006308FF" w:rsidRPr="00DE525C" w:rsidTr="00C11002">
        <w:tc>
          <w:tcPr>
            <w:tcW w:w="851" w:type="dxa"/>
          </w:tcPr>
          <w:p w:rsidR="006308FF" w:rsidRPr="00DE525C" w:rsidRDefault="006308FF" w:rsidP="006308FF">
            <w:pPr>
              <w:pStyle w:val="Tabletext"/>
            </w:pPr>
            <w:r w:rsidRPr="00DE525C">
              <w:t>2</w:t>
            </w:r>
          </w:p>
        </w:tc>
        <w:tc>
          <w:tcPr>
            <w:tcW w:w="2976" w:type="dxa"/>
          </w:tcPr>
          <w:p w:rsidR="006308FF" w:rsidRPr="00DE525C" w:rsidRDefault="006308FF" w:rsidP="006308FF">
            <w:pPr>
              <w:pStyle w:val="Tabletext"/>
            </w:pPr>
            <w:r w:rsidRPr="00DE525C">
              <w:t>Other departmental item (Equity Injections)</w:t>
            </w:r>
          </w:p>
        </w:tc>
        <w:tc>
          <w:tcPr>
            <w:tcW w:w="2841" w:type="dxa"/>
          </w:tcPr>
          <w:p w:rsidR="006308FF" w:rsidRPr="00DE525C" w:rsidRDefault="006308FF" w:rsidP="006308FF">
            <w:pPr>
              <w:pStyle w:val="Tabletext"/>
            </w:pPr>
            <w:r w:rsidRPr="00DE525C">
              <w:t>Department of Resources, Energy and Tourism</w:t>
            </w:r>
          </w:p>
        </w:tc>
        <w:tc>
          <w:tcPr>
            <w:tcW w:w="1412" w:type="dxa"/>
          </w:tcPr>
          <w:p w:rsidR="006308FF" w:rsidRPr="00DE525C" w:rsidRDefault="006308FF" w:rsidP="006308FF">
            <w:pPr>
              <w:pStyle w:val="Tabletext"/>
              <w:jc w:val="right"/>
            </w:pPr>
            <w:r w:rsidRPr="00DE525C">
              <w:t>+369,355.34</w:t>
            </w:r>
          </w:p>
        </w:tc>
      </w:tr>
      <w:tr w:rsidR="006308FF" w:rsidRPr="00DE525C" w:rsidTr="00C11002">
        <w:tc>
          <w:tcPr>
            <w:tcW w:w="851" w:type="dxa"/>
            <w:tcBorders>
              <w:bottom w:val="single" w:sz="12" w:space="0" w:color="auto"/>
            </w:tcBorders>
          </w:tcPr>
          <w:p w:rsidR="006308FF" w:rsidRPr="00DE525C" w:rsidRDefault="006308FF" w:rsidP="006308FF">
            <w:pPr>
              <w:pStyle w:val="Tabletext"/>
            </w:pPr>
            <w:r w:rsidRPr="00DE525C">
              <w:t>3</w:t>
            </w:r>
          </w:p>
        </w:tc>
        <w:tc>
          <w:tcPr>
            <w:tcW w:w="2976" w:type="dxa"/>
            <w:tcBorders>
              <w:bottom w:val="single" w:sz="12" w:space="0" w:color="auto"/>
            </w:tcBorders>
          </w:tcPr>
          <w:p w:rsidR="006308FF" w:rsidRPr="00DE525C" w:rsidRDefault="006308FF" w:rsidP="006308FF">
            <w:pPr>
              <w:pStyle w:val="Tabletext"/>
            </w:pPr>
            <w:r w:rsidRPr="00DE525C">
              <w:t>Other departmental item (Equity Injections)</w:t>
            </w:r>
          </w:p>
        </w:tc>
        <w:tc>
          <w:tcPr>
            <w:tcW w:w="2841" w:type="dxa"/>
            <w:tcBorders>
              <w:bottom w:val="single" w:sz="12" w:space="0" w:color="auto"/>
            </w:tcBorders>
          </w:tcPr>
          <w:p w:rsidR="006308FF" w:rsidRPr="00DE525C" w:rsidRDefault="006308FF" w:rsidP="006308FF">
            <w:pPr>
              <w:pStyle w:val="Tabletext"/>
            </w:pPr>
            <w:r w:rsidRPr="00DE525C">
              <w:t>Department of Climate Change and Energy Efficiency</w:t>
            </w:r>
          </w:p>
        </w:tc>
        <w:tc>
          <w:tcPr>
            <w:tcW w:w="1412" w:type="dxa"/>
            <w:tcBorders>
              <w:bottom w:val="single" w:sz="12" w:space="0" w:color="auto"/>
            </w:tcBorders>
          </w:tcPr>
          <w:p w:rsidR="006308FF" w:rsidRPr="00DE525C" w:rsidRDefault="00DE525C" w:rsidP="006308FF">
            <w:pPr>
              <w:pStyle w:val="Tabletext"/>
              <w:jc w:val="right"/>
            </w:pPr>
            <w:r>
              <w:noBreakHyphen/>
            </w:r>
            <w:r w:rsidR="006308FF" w:rsidRPr="00DE525C">
              <w:t>840,000.00</w:t>
            </w:r>
          </w:p>
        </w:tc>
      </w:tr>
    </w:tbl>
    <w:p w:rsidR="006308FF" w:rsidRPr="00DE525C" w:rsidRDefault="006308FF" w:rsidP="006308FF">
      <w:pPr>
        <w:pStyle w:val="notetext"/>
      </w:pPr>
      <w:r w:rsidRPr="00DE525C">
        <w:t xml:space="preserve">Note: </w:t>
      </w:r>
      <w:r w:rsidRPr="00DE525C">
        <w:tab/>
        <w:t>Section</w:t>
      </w:r>
      <w:r w:rsidR="00DE525C">
        <w:t> </w:t>
      </w:r>
      <w:r w:rsidRPr="00DE525C">
        <w:t xml:space="preserve">32 of the </w:t>
      </w:r>
      <w:proofErr w:type="spellStart"/>
      <w:r w:rsidRPr="00DE525C">
        <w:t>FMA</w:t>
      </w:r>
      <w:proofErr w:type="spellEnd"/>
      <w:r w:rsidRPr="00DE525C">
        <w:t xml:space="preserve"> Act enables the Finance Minister to determine that Schedules to Appropriation Acts are amended in relation to a transfer of functions between Agencies. A determination under section</w:t>
      </w:r>
      <w:r w:rsidR="00DE525C">
        <w:t> </w:t>
      </w:r>
      <w:r w:rsidRPr="00DE525C">
        <w:t xml:space="preserve">32 of the </w:t>
      </w:r>
      <w:proofErr w:type="spellStart"/>
      <w:r w:rsidRPr="00DE525C">
        <w:t>FMA</w:t>
      </w:r>
      <w:proofErr w:type="spellEnd"/>
      <w:r w:rsidRPr="00DE525C">
        <w:t xml:space="preserve"> Act cannot result in a change to the total amount appropriated. </w:t>
      </w:r>
      <w:proofErr w:type="spellStart"/>
      <w:r w:rsidRPr="00DE525C">
        <w:rPr>
          <w:i/>
        </w:rPr>
        <w:t>FMA</w:t>
      </w:r>
      <w:proofErr w:type="spellEnd"/>
      <w:r w:rsidRPr="00DE525C">
        <w:rPr>
          <w:i/>
        </w:rPr>
        <w:t> Act Determination</w:t>
      </w:r>
      <w:r w:rsidR="00DE525C">
        <w:rPr>
          <w:i/>
        </w:rPr>
        <w:t> </w:t>
      </w:r>
      <w:r w:rsidRPr="00DE525C">
        <w:rPr>
          <w:i/>
        </w:rPr>
        <w:t>2013/05 — Section</w:t>
      </w:r>
      <w:r w:rsidR="00DE525C">
        <w:rPr>
          <w:i/>
        </w:rPr>
        <w:t> </w:t>
      </w:r>
      <w:r w:rsidRPr="00DE525C">
        <w:rPr>
          <w:i/>
        </w:rPr>
        <w:t xml:space="preserve">32 (Transfer of Functions from </w:t>
      </w:r>
      <w:proofErr w:type="spellStart"/>
      <w:r w:rsidRPr="00DE525C">
        <w:rPr>
          <w:i/>
        </w:rPr>
        <w:t>DCCEE</w:t>
      </w:r>
      <w:proofErr w:type="spellEnd"/>
      <w:r w:rsidRPr="00DE525C">
        <w:rPr>
          <w:i/>
        </w:rPr>
        <w:t xml:space="preserve"> to </w:t>
      </w:r>
      <w:proofErr w:type="spellStart"/>
      <w:r w:rsidRPr="00DE525C">
        <w:rPr>
          <w:i/>
        </w:rPr>
        <w:t>DIICCSRTE</w:t>
      </w:r>
      <w:proofErr w:type="spellEnd"/>
      <w:r w:rsidRPr="00DE525C">
        <w:rPr>
          <w:i/>
        </w:rPr>
        <w:t xml:space="preserve"> and </w:t>
      </w:r>
      <w:proofErr w:type="spellStart"/>
      <w:r w:rsidRPr="00DE525C">
        <w:rPr>
          <w:i/>
        </w:rPr>
        <w:t>DRET</w:t>
      </w:r>
      <w:proofErr w:type="spellEnd"/>
      <w:r w:rsidRPr="00DE525C">
        <w:rPr>
          <w:i/>
        </w:rPr>
        <w:t>)</w:t>
      </w:r>
      <w:r w:rsidRPr="00DE525C">
        <w:t xml:space="preserve"> affects this Act in a specified way to result in no change to the total amount appropriated.</w:t>
      </w:r>
    </w:p>
    <w:p w:rsidR="006308FF" w:rsidRPr="00DE525C" w:rsidRDefault="006308FF" w:rsidP="006308FF">
      <w:pPr>
        <w:pStyle w:val="notetext"/>
      </w:pPr>
      <w:r w:rsidRPr="00DE525C">
        <w:tab/>
        <w:t xml:space="preserve">As a result of amendments to the </w:t>
      </w:r>
      <w:r w:rsidRPr="00DE525C">
        <w:rPr>
          <w:i/>
        </w:rPr>
        <w:t>Administrative Arrangements Order</w:t>
      </w:r>
      <w:r w:rsidRPr="00DE525C">
        <w:t>, made on 14 December 2011, the former Department of Innovation, Industry, Science and Research (</w:t>
      </w:r>
      <w:proofErr w:type="spellStart"/>
      <w:r w:rsidRPr="00DE525C">
        <w:t>DIISR</w:t>
      </w:r>
      <w:proofErr w:type="spellEnd"/>
      <w:r w:rsidRPr="00DE525C">
        <w:t xml:space="preserve">) was renamed the Department </w:t>
      </w:r>
      <w:r w:rsidRPr="00DE525C">
        <w:lastRenderedPageBreak/>
        <w:t>of Industry, Innovation, Science, Research and Tertiary Education (</w:t>
      </w:r>
      <w:proofErr w:type="spellStart"/>
      <w:r w:rsidRPr="00DE525C">
        <w:t>DIISRTE</w:t>
      </w:r>
      <w:proofErr w:type="spellEnd"/>
      <w:r w:rsidRPr="00DE525C">
        <w:t xml:space="preserve">). </w:t>
      </w:r>
    </w:p>
    <w:p w:rsidR="006308FF" w:rsidRPr="00DE525C" w:rsidRDefault="006308FF" w:rsidP="006308FF">
      <w:pPr>
        <w:pStyle w:val="notetext"/>
        <w:ind w:firstLine="0"/>
      </w:pPr>
      <w:r w:rsidRPr="00DE525C">
        <w:t xml:space="preserve">Subsequently, amendments to the </w:t>
      </w:r>
      <w:r w:rsidRPr="00DE525C">
        <w:rPr>
          <w:i/>
        </w:rPr>
        <w:t>Administrative Arrangements Order</w:t>
      </w:r>
      <w:r w:rsidRPr="00DE525C">
        <w:t>, made on 25</w:t>
      </w:r>
      <w:r w:rsidR="00DE525C">
        <w:t> </w:t>
      </w:r>
      <w:r w:rsidRPr="00DE525C">
        <w:t xml:space="preserve">March 2013, renamed </w:t>
      </w:r>
      <w:proofErr w:type="spellStart"/>
      <w:r w:rsidRPr="00DE525C">
        <w:t>DIISRTE</w:t>
      </w:r>
      <w:proofErr w:type="spellEnd"/>
      <w:r w:rsidRPr="00DE525C">
        <w:t xml:space="preserve"> the </w:t>
      </w:r>
      <w:r w:rsidRPr="00DE525C">
        <w:rPr>
          <w:szCs w:val="18"/>
        </w:rPr>
        <w:t>Department of Industry, Innovation, Climate Change, Science, Research and Tertiary Education</w:t>
      </w:r>
      <w:r w:rsidR="00C11002" w:rsidRPr="00DE525C">
        <w:t xml:space="preserve"> (</w:t>
      </w:r>
      <w:proofErr w:type="spellStart"/>
      <w:r w:rsidR="00C11002" w:rsidRPr="00DE525C">
        <w:t>DIICCSRTE</w:t>
      </w:r>
      <w:proofErr w:type="spellEnd"/>
      <w:r w:rsidR="00C11002" w:rsidRPr="00DE525C">
        <w:t>).</w:t>
      </w:r>
    </w:p>
    <w:p w:rsidR="006A072B" w:rsidRPr="00DE525C" w:rsidRDefault="006A072B" w:rsidP="006308FF">
      <w:pPr>
        <w:pStyle w:val="ActHead1"/>
        <w:pageBreakBefore/>
      </w:pPr>
      <w:bookmarkStart w:id="51" w:name="_Toc364756492"/>
      <w:r w:rsidRPr="00DE525C">
        <w:rPr>
          <w:rStyle w:val="CharChapNo"/>
        </w:rPr>
        <w:lastRenderedPageBreak/>
        <w:t>Schedule</w:t>
      </w:r>
      <w:r w:rsidR="00DE525C" w:rsidRPr="00DE525C">
        <w:rPr>
          <w:rStyle w:val="CharChapNo"/>
        </w:rPr>
        <w:t> </w:t>
      </w:r>
      <w:r w:rsidRPr="00DE525C">
        <w:rPr>
          <w:rStyle w:val="CharChapNo"/>
        </w:rPr>
        <w:t>3</w:t>
      </w:r>
      <w:r w:rsidRPr="00DE525C">
        <w:t>—</w:t>
      </w:r>
      <w:r w:rsidRPr="00DE525C">
        <w:rPr>
          <w:rStyle w:val="CharChapText"/>
        </w:rPr>
        <w:t>Alternative items for the Department of Human Services</w:t>
      </w:r>
      <w:bookmarkEnd w:id="51"/>
    </w:p>
    <w:p w:rsidR="006A072B" w:rsidRPr="00DE525C" w:rsidRDefault="006A072B" w:rsidP="006A072B">
      <w:pPr>
        <w:pStyle w:val="notemargin"/>
      </w:pPr>
      <w:r w:rsidRPr="00DE525C">
        <w:t>Note:</w:t>
      </w:r>
      <w:r w:rsidRPr="00DE525C">
        <w:tab/>
        <w:t>See section</w:t>
      </w:r>
      <w:r w:rsidR="00DE525C">
        <w:t> </w:t>
      </w:r>
      <w:r w:rsidR="007A03FA" w:rsidRPr="00DE525C">
        <w:t>20</w:t>
      </w:r>
      <w:r w:rsidRPr="00DE525C">
        <w:t>.</w:t>
      </w:r>
    </w:p>
    <w:p w:rsidR="006A072B" w:rsidRPr="00DE525C" w:rsidRDefault="006A072B" w:rsidP="006A072B">
      <w:pPr>
        <w:pStyle w:val="Header"/>
      </w:pPr>
      <w:r w:rsidRPr="00DE525C">
        <w:rPr>
          <w:rStyle w:val="CharPartNo"/>
        </w:rPr>
        <w:t xml:space="preserve"> </w:t>
      </w:r>
      <w:r w:rsidRPr="00DE525C">
        <w:rPr>
          <w:rStyle w:val="CharPartText"/>
        </w:rPr>
        <w:t xml:space="preserve"> </w:t>
      </w: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E20A04" w:rsidRPr="00DE525C" w:rsidTr="00522F4B">
        <w:trPr>
          <w:tblHeader/>
        </w:trPr>
        <w:tc>
          <w:tcPr>
            <w:tcW w:w="7116" w:type="dxa"/>
            <w:gridSpan w:val="4"/>
          </w:tcPr>
          <w:p w:rsidR="00E20A04" w:rsidRPr="00DE525C" w:rsidRDefault="00E20A04" w:rsidP="00E20A04">
            <w:pPr>
              <w:pStyle w:val="FinTableHeadingCenteredBold"/>
              <w:rPr>
                <w:lang w:eastAsia="en-AU"/>
              </w:rPr>
            </w:pPr>
            <w:r w:rsidRPr="00DE525C">
              <w:rPr>
                <w:lang w:eastAsia="en-AU"/>
              </w:rPr>
              <w:t>HUMAN Services PORTFOLIO</w:t>
            </w:r>
          </w:p>
          <w:p w:rsidR="00E20A04" w:rsidRPr="00DE525C" w:rsidRDefault="00E20A04"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E20A04" w:rsidRPr="00DE525C" w:rsidRDefault="00E20A04"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E20A04" w:rsidRPr="00DE525C" w:rsidTr="00522F4B">
        <w:trPr>
          <w:tblHeader/>
        </w:trPr>
        <w:tc>
          <w:tcPr>
            <w:tcW w:w="3612" w:type="dxa"/>
            <w:tcBorders>
              <w:bottom w:val="single" w:sz="2" w:space="0" w:color="auto"/>
            </w:tcBorders>
          </w:tcPr>
          <w:p w:rsidR="00E20A04" w:rsidRPr="00DE525C" w:rsidRDefault="00E20A04" w:rsidP="00636E55">
            <w:pPr>
              <w:pStyle w:val="FinTableRight"/>
              <w:rPr>
                <w:lang w:eastAsia="en-AU"/>
              </w:rPr>
            </w:pPr>
          </w:p>
        </w:tc>
        <w:tc>
          <w:tcPr>
            <w:tcW w:w="1168" w:type="dxa"/>
            <w:tcBorders>
              <w:bottom w:val="single" w:sz="2" w:space="0" w:color="auto"/>
            </w:tcBorders>
          </w:tcPr>
          <w:p w:rsidR="00E20A04" w:rsidRPr="00DE525C" w:rsidRDefault="00E20A04" w:rsidP="00636E55">
            <w:pPr>
              <w:pStyle w:val="FinTableRight"/>
              <w:rPr>
                <w:lang w:eastAsia="en-AU"/>
              </w:rPr>
            </w:pPr>
          </w:p>
        </w:tc>
        <w:tc>
          <w:tcPr>
            <w:tcW w:w="1168" w:type="dxa"/>
            <w:tcBorders>
              <w:bottom w:val="single" w:sz="2" w:space="0" w:color="auto"/>
            </w:tcBorders>
          </w:tcPr>
          <w:p w:rsidR="00E20A04" w:rsidRPr="00DE525C" w:rsidRDefault="00E20A04" w:rsidP="00636E55">
            <w:pPr>
              <w:pStyle w:val="FinTableRight"/>
              <w:rPr>
                <w:lang w:eastAsia="en-AU"/>
              </w:rPr>
            </w:pPr>
          </w:p>
        </w:tc>
        <w:tc>
          <w:tcPr>
            <w:tcW w:w="1168" w:type="dxa"/>
            <w:tcBorders>
              <w:bottom w:val="single" w:sz="2" w:space="0" w:color="auto"/>
            </w:tcBorders>
          </w:tcPr>
          <w:p w:rsidR="00E20A04" w:rsidRPr="00DE525C" w:rsidRDefault="00E20A04" w:rsidP="00636E55">
            <w:pPr>
              <w:pStyle w:val="FinTableRight"/>
              <w:rPr>
                <w:lang w:eastAsia="en-AU"/>
              </w:rPr>
            </w:pPr>
          </w:p>
        </w:tc>
      </w:tr>
      <w:tr w:rsidR="00E20A04" w:rsidRPr="00DE525C" w:rsidTr="00522F4B">
        <w:trPr>
          <w:trHeight w:val="740"/>
          <w:tblHeader/>
        </w:trPr>
        <w:tc>
          <w:tcPr>
            <w:tcW w:w="3612" w:type="dxa"/>
            <w:tcBorders>
              <w:top w:val="single" w:sz="2" w:space="0" w:color="auto"/>
            </w:tcBorders>
          </w:tcPr>
          <w:p w:rsidR="00E20A04" w:rsidRPr="00DE525C" w:rsidRDefault="00E20A04" w:rsidP="00636E55">
            <w:pPr>
              <w:pStyle w:val="FinTableRight"/>
              <w:rPr>
                <w:lang w:eastAsia="en-AU"/>
              </w:rPr>
            </w:pPr>
          </w:p>
        </w:tc>
        <w:tc>
          <w:tcPr>
            <w:tcW w:w="1168" w:type="dxa"/>
            <w:tcBorders>
              <w:top w:val="single" w:sz="2" w:space="0" w:color="auto"/>
            </w:tcBorders>
            <w:vAlign w:val="center"/>
          </w:tcPr>
          <w:p w:rsidR="00E20A04" w:rsidRPr="00DE525C" w:rsidRDefault="00E20A04" w:rsidP="00636E55">
            <w:pPr>
              <w:pStyle w:val="FinTableRight"/>
              <w:rPr>
                <w:lang w:eastAsia="en-AU"/>
              </w:rPr>
            </w:pPr>
            <w:r w:rsidRPr="00DE525C">
              <w:rPr>
                <w:lang w:eastAsia="en-AU"/>
              </w:rPr>
              <w:t>Payments to</w:t>
            </w:r>
          </w:p>
          <w:p w:rsidR="00E20A04" w:rsidRPr="00DE525C" w:rsidRDefault="00E20A04" w:rsidP="00636E55">
            <w:pPr>
              <w:pStyle w:val="FinTableRight"/>
              <w:rPr>
                <w:lang w:eastAsia="en-AU"/>
              </w:rPr>
            </w:pPr>
            <w:r w:rsidRPr="00DE525C">
              <w:rPr>
                <w:lang w:eastAsia="en-AU"/>
              </w:rPr>
              <w:t>States, ACT,</w:t>
            </w:r>
          </w:p>
          <w:p w:rsidR="00E20A04" w:rsidRPr="00DE525C" w:rsidRDefault="00E20A04" w:rsidP="00636E55">
            <w:pPr>
              <w:pStyle w:val="FinTableRight"/>
              <w:rPr>
                <w:lang w:eastAsia="en-AU"/>
              </w:rPr>
            </w:pPr>
            <w:r w:rsidRPr="00DE525C">
              <w:rPr>
                <w:lang w:eastAsia="en-AU"/>
              </w:rPr>
              <w:t>NT and local</w:t>
            </w:r>
          </w:p>
          <w:p w:rsidR="00E20A04" w:rsidRPr="00DE525C" w:rsidRDefault="00E20A04"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E20A04" w:rsidRPr="00DE525C" w:rsidRDefault="00E20A04" w:rsidP="00636E55">
            <w:pPr>
              <w:pStyle w:val="FinTableRight"/>
              <w:rPr>
                <w:lang w:eastAsia="en-AU"/>
              </w:rPr>
            </w:pPr>
          </w:p>
          <w:p w:rsidR="00E20A04" w:rsidRPr="00DE525C" w:rsidRDefault="00E20A04" w:rsidP="00636E55">
            <w:pPr>
              <w:pStyle w:val="FinTableRight"/>
              <w:rPr>
                <w:lang w:eastAsia="en-AU"/>
              </w:rPr>
            </w:pPr>
            <w:r w:rsidRPr="00DE525C">
              <w:rPr>
                <w:lang w:eastAsia="en-AU"/>
              </w:rPr>
              <w:t>New</w:t>
            </w:r>
          </w:p>
          <w:p w:rsidR="00E20A04" w:rsidRPr="00DE525C" w:rsidRDefault="00E20A04" w:rsidP="00636E55">
            <w:pPr>
              <w:pStyle w:val="FinTableRight"/>
              <w:rPr>
                <w:lang w:eastAsia="en-AU"/>
              </w:rPr>
            </w:pPr>
            <w:r w:rsidRPr="00DE525C">
              <w:rPr>
                <w:lang w:eastAsia="en-AU"/>
              </w:rPr>
              <w:t>Administered</w:t>
            </w:r>
          </w:p>
          <w:p w:rsidR="00E20A04" w:rsidRPr="00DE525C" w:rsidRDefault="00E20A04"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E20A04" w:rsidRPr="00DE525C" w:rsidRDefault="00E20A04" w:rsidP="00636E55">
            <w:pPr>
              <w:pStyle w:val="FinTableRight"/>
              <w:rPr>
                <w:lang w:eastAsia="en-AU"/>
              </w:rPr>
            </w:pPr>
          </w:p>
          <w:p w:rsidR="00E20A04" w:rsidRPr="00DE525C" w:rsidRDefault="00E20A04" w:rsidP="00636E55">
            <w:pPr>
              <w:pStyle w:val="FinTableRight"/>
              <w:rPr>
                <w:lang w:eastAsia="en-AU"/>
              </w:rPr>
            </w:pPr>
          </w:p>
          <w:p w:rsidR="00E20A04" w:rsidRPr="00DE525C" w:rsidRDefault="00E20A04" w:rsidP="00636E55">
            <w:pPr>
              <w:pStyle w:val="FinTableRight"/>
              <w:rPr>
                <w:lang w:eastAsia="en-AU"/>
              </w:rPr>
            </w:pPr>
          </w:p>
          <w:p w:rsidR="00E20A04" w:rsidRPr="00DE525C" w:rsidRDefault="00E20A04" w:rsidP="00636E55">
            <w:pPr>
              <w:pStyle w:val="FinTableRight"/>
              <w:rPr>
                <w:lang w:eastAsia="en-AU"/>
              </w:rPr>
            </w:pPr>
            <w:r w:rsidRPr="00DE525C">
              <w:rPr>
                <w:lang w:eastAsia="en-AU"/>
              </w:rPr>
              <w:t>Total</w:t>
            </w:r>
          </w:p>
        </w:tc>
      </w:tr>
      <w:tr w:rsidR="00E20A04" w:rsidRPr="00DE525C" w:rsidTr="00522F4B">
        <w:trPr>
          <w:tblHeader/>
        </w:trPr>
        <w:tc>
          <w:tcPr>
            <w:tcW w:w="3612" w:type="dxa"/>
            <w:tcBorders>
              <w:top w:val="single" w:sz="2" w:space="0" w:color="auto"/>
            </w:tcBorders>
          </w:tcPr>
          <w:p w:rsidR="00E20A04" w:rsidRPr="00DE525C" w:rsidRDefault="00E20A04" w:rsidP="00636E55">
            <w:pPr>
              <w:pStyle w:val="FinTableRight"/>
              <w:rPr>
                <w:lang w:eastAsia="en-AU"/>
              </w:rPr>
            </w:pPr>
          </w:p>
        </w:tc>
        <w:tc>
          <w:tcPr>
            <w:tcW w:w="1168" w:type="dxa"/>
            <w:tcBorders>
              <w:top w:val="single" w:sz="2" w:space="0" w:color="auto"/>
            </w:tcBorders>
          </w:tcPr>
          <w:p w:rsidR="00E20A04" w:rsidRPr="00DE525C" w:rsidRDefault="00E20A04" w:rsidP="00636E55">
            <w:pPr>
              <w:pStyle w:val="FinTableRight"/>
              <w:rPr>
                <w:lang w:eastAsia="en-AU"/>
              </w:rPr>
            </w:pPr>
            <w:r w:rsidRPr="00DE525C">
              <w:rPr>
                <w:lang w:eastAsia="en-AU"/>
              </w:rPr>
              <w:t>$'000</w:t>
            </w:r>
          </w:p>
        </w:tc>
        <w:tc>
          <w:tcPr>
            <w:tcW w:w="1168" w:type="dxa"/>
            <w:tcBorders>
              <w:top w:val="single" w:sz="2" w:space="0" w:color="auto"/>
            </w:tcBorders>
          </w:tcPr>
          <w:p w:rsidR="00E20A04" w:rsidRPr="00DE525C" w:rsidRDefault="00E20A04" w:rsidP="00636E55">
            <w:pPr>
              <w:pStyle w:val="FinTableRight"/>
              <w:rPr>
                <w:lang w:eastAsia="en-AU"/>
              </w:rPr>
            </w:pPr>
            <w:r w:rsidRPr="00DE525C">
              <w:rPr>
                <w:lang w:eastAsia="en-AU"/>
              </w:rPr>
              <w:t>$'000</w:t>
            </w:r>
          </w:p>
        </w:tc>
        <w:tc>
          <w:tcPr>
            <w:tcW w:w="1168" w:type="dxa"/>
            <w:tcBorders>
              <w:top w:val="single" w:sz="2" w:space="0" w:color="auto"/>
            </w:tcBorders>
          </w:tcPr>
          <w:p w:rsidR="00E20A04" w:rsidRPr="00DE525C" w:rsidRDefault="00E20A04" w:rsidP="00636E55">
            <w:pPr>
              <w:pStyle w:val="FinTableRight"/>
              <w:rPr>
                <w:lang w:eastAsia="en-AU"/>
              </w:rPr>
            </w:pPr>
            <w:r w:rsidRPr="00DE525C">
              <w:rPr>
                <w:lang w:eastAsia="en-AU"/>
              </w:rPr>
              <w:t>$'000</w:t>
            </w:r>
          </w:p>
        </w:tc>
      </w:tr>
      <w:tr w:rsidR="00E20A04" w:rsidRPr="00DE525C" w:rsidTr="00522F4B">
        <w:tc>
          <w:tcPr>
            <w:tcW w:w="3612" w:type="dxa"/>
          </w:tcPr>
          <w:p w:rsidR="00E20A04" w:rsidRPr="00DE525C" w:rsidRDefault="00E20A04" w:rsidP="00522F4B">
            <w:pPr>
              <w:pStyle w:val="FinTableLeftBold"/>
              <w:keepLines/>
              <w:rPr>
                <w:lang w:eastAsia="en-AU"/>
              </w:rPr>
            </w:pPr>
            <w:r w:rsidRPr="00DE525C">
              <w:rPr>
                <w:lang w:eastAsia="en-AU"/>
              </w:rPr>
              <w:t>DEPARTMENT OF HUMAN SERVICES</w:t>
            </w:r>
          </w:p>
        </w:tc>
        <w:tc>
          <w:tcPr>
            <w:tcW w:w="1168" w:type="dxa"/>
          </w:tcPr>
          <w:p w:rsidR="00E20A04" w:rsidRPr="00DE525C" w:rsidRDefault="00E20A04" w:rsidP="00636E55">
            <w:pPr>
              <w:pStyle w:val="FinTableRight"/>
              <w:rPr>
                <w:lang w:eastAsia="en-AU"/>
              </w:rPr>
            </w:pPr>
          </w:p>
        </w:tc>
        <w:tc>
          <w:tcPr>
            <w:tcW w:w="1168" w:type="dxa"/>
          </w:tcPr>
          <w:p w:rsidR="00E20A04" w:rsidRPr="00DE525C" w:rsidRDefault="00E20A04" w:rsidP="00522F4B">
            <w:pPr>
              <w:pStyle w:val="FinTableRight"/>
              <w:keepNext/>
              <w:rPr>
                <w:lang w:eastAsia="en-AU"/>
              </w:rPr>
            </w:pPr>
          </w:p>
        </w:tc>
        <w:tc>
          <w:tcPr>
            <w:tcW w:w="1168" w:type="dxa"/>
            <w:vAlign w:val="bottom"/>
          </w:tcPr>
          <w:p w:rsidR="00E20A04" w:rsidRPr="00DE525C" w:rsidRDefault="00E20A04" w:rsidP="00522F4B">
            <w:pPr>
              <w:pStyle w:val="FinTableRight"/>
              <w:keepNext/>
              <w:rPr>
                <w:lang w:eastAsia="en-AU"/>
              </w:rPr>
            </w:pPr>
          </w:p>
        </w:tc>
      </w:tr>
      <w:tr w:rsidR="00E20A04" w:rsidRPr="00DE525C" w:rsidTr="00522F4B">
        <w:tc>
          <w:tcPr>
            <w:tcW w:w="3612" w:type="dxa"/>
          </w:tcPr>
          <w:p w:rsidR="00E20A04" w:rsidRPr="00DE525C" w:rsidRDefault="00E20A04"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E20A04" w:rsidRPr="00DE525C" w:rsidRDefault="00E20A04" w:rsidP="00522F4B">
            <w:pPr>
              <w:pStyle w:val="FinTableRight"/>
              <w:keepNext/>
              <w:rPr>
                <w:lang w:eastAsia="en-AU"/>
              </w:rPr>
            </w:pPr>
          </w:p>
        </w:tc>
        <w:tc>
          <w:tcPr>
            <w:tcW w:w="1168" w:type="dxa"/>
          </w:tcPr>
          <w:p w:rsidR="00E20A04" w:rsidRPr="00DE525C" w:rsidRDefault="00E20A04" w:rsidP="00522F4B">
            <w:pPr>
              <w:pStyle w:val="FinTableRight"/>
              <w:keepNext/>
              <w:rPr>
                <w:lang w:eastAsia="en-AU"/>
              </w:rPr>
            </w:pPr>
          </w:p>
        </w:tc>
        <w:tc>
          <w:tcPr>
            <w:tcW w:w="1168" w:type="dxa"/>
          </w:tcPr>
          <w:p w:rsidR="00E20A04" w:rsidRPr="00DE525C" w:rsidRDefault="00E20A04" w:rsidP="00522F4B">
            <w:pPr>
              <w:pStyle w:val="FinTableRight"/>
              <w:keepNext/>
              <w:rPr>
                <w:lang w:eastAsia="en-AU"/>
              </w:rPr>
            </w:pPr>
          </w:p>
        </w:tc>
      </w:tr>
      <w:tr w:rsidR="00E20A04" w:rsidRPr="00DE525C" w:rsidTr="00522F4B">
        <w:tc>
          <w:tcPr>
            <w:tcW w:w="3612" w:type="dxa"/>
            <w:vMerge w:val="restart"/>
          </w:tcPr>
          <w:p w:rsidR="00E20A04" w:rsidRPr="00DE525C" w:rsidRDefault="00E20A04" w:rsidP="00522F4B">
            <w:pPr>
              <w:pStyle w:val="FinTableLeftIndent"/>
              <w:keepNext/>
              <w:rPr>
                <w:lang w:eastAsia="en-AU"/>
              </w:rPr>
            </w:pPr>
            <w:r w:rsidRPr="00DE525C">
              <w:rPr>
                <w:lang w:eastAsia="en-AU"/>
              </w:rPr>
              <w:t>Equity Injections</w:t>
            </w:r>
          </w:p>
        </w:tc>
        <w:tc>
          <w:tcPr>
            <w:tcW w:w="1168" w:type="dxa"/>
          </w:tcPr>
          <w:p w:rsidR="00E20A04" w:rsidRPr="00DE525C" w:rsidRDefault="00E20A04" w:rsidP="00522F4B">
            <w:pPr>
              <w:pStyle w:val="FinTableRight"/>
              <w:keepNext/>
              <w:rPr>
                <w:lang w:eastAsia="en-AU"/>
              </w:rPr>
            </w:pPr>
          </w:p>
        </w:tc>
        <w:tc>
          <w:tcPr>
            <w:tcW w:w="1168" w:type="dxa"/>
          </w:tcPr>
          <w:p w:rsidR="00E20A04" w:rsidRPr="00DE525C" w:rsidRDefault="00E20A04" w:rsidP="00522F4B">
            <w:pPr>
              <w:pStyle w:val="FinTableRight"/>
              <w:keepNext/>
              <w:rPr>
                <w:lang w:eastAsia="en-AU"/>
              </w:rPr>
            </w:pPr>
          </w:p>
        </w:tc>
        <w:tc>
          <w:tcPr>
            <w:tcW w:w="1168" w:type="dxa"/>
          </w:tcPr>
          <w:p w:rsidR="00E20A04" w:rsidRPr="00DE525C" w:rsidRDefault="00DE525C" w:rsidP="00522F4B">
            <w:pPr>
              <w:pStyle w:val="FinTableRight"/>
              <w:keepNext/>
              <w:rPr>
                <w:lang w:eastAsia="en-AU"/>
              </w:rPr>
            </w:pPr>
            <w:r>
              <w:rPr>
                <w:lang w:eastAsia="en-AU"/>
              </w:rPr>
              <w:noBreakHyphen/>
            </w:r>
          </w:p>
        </w:tc>
      </w:tr>
      <w:tr w:rsidR="00E20A04" w:rsidRPr="00DE525C" w:rsidTr="00522F4B">
        <w:tc>
          <w:tcPr>
            <w:tcW w:w="3612" w:type="dxa"/>
            <w:vMerge/>
          </w:tcPr>
          <w:p w:rsidR="00E20A04" w:rsidRPr="00DE525C" w:rsidRDefault="00E20A04" w:rsidP="00522F4B">
            <w:pPr>
              <w:pStyle w:val="FinTableRight"/>
              <w:keepLines/>
              <w:rPr>
                <w:lang w:eastAsia="en-AU"/>
              </w:rPr>
            </w:pPr>
          </w:p>
        </w:tc>
        <w:tc>
          <w:tcPr>
            <w:tcW w:w="1168" w:type="dxa"/>
          </w:tcPr>
          <w:p w:rsidR="00E20A04" w:rsidRPr="00DE525C" w:rsidRDefault="00E20A04" w:rsidP="00522F4B">
            <w:pPr>
              <w:pStyle w:val="FinTableRight"/>
              <w:keepLines/>
              <w:rPr>
                <w:lang w:eastAsia="en-AU"/>
              </w:rPr>
            </w:pPr>
          </w:p>
        </w:tc>
        <w:tc>
          <w:tcPr>
            <w:tcW w:w="1168" w:type="dxa"/>
          </w:tcPr>
          <w:p w:rsidR="00E20A04" w:rsidRPr="00DE525C" w:rsidRDefault="00E20A04" w:rsidP="00522F4B">
            <w:pPr>
              <w:pStyle w:val="FinTableRight"/>
              <w:keepLines/>
              <w:rPr>
                <w:lang w:eastAsia="en-AU"/>
              </w:rPr>
            </w:pPr>
          </w:p>
        </w:tc>
        <w:tc>
          <w:tcPr>
            <w:tcW w:w="1168" w:type="dxa"/>
          </w:tcPr>
          <w:p w:rsidR="00E20A04" w:rsidRPr="00DE525C" w:rsidRDefault="00DE525C" w:rsidP="00522F4B">
            <w:pPr>
              <w:pStyle w:val="FinTableRightItalic"/>
              <w:keepLines/>
              <w:rPr>
                <w:lang w:eastAsia="en-AU"/>
              </w:rPr>
            </w:pPr>
            <w:r>
              <w:rPr>
                <w:lang w:eastAsia="en-AU"/>
              </w:rPr>
              <w:noBreakHyphen/>
            </w:r>
          </w:p>
        </w:tc>
      </w:tr>
      <w:tr w:rsidR="00E20A04" w:rsidRPr="00DE525C" w:rsidTr="00522F4B">
        <w:tc>
          <w:tcPr>
            <w:tcW w:w="3612" w:type="dxa"/>
            <w:vMerge w:val="restart"/>
          </w:tcPr>
          <w:p w:rsidR="00E20A04" w:rsidRPr="00DE525C" w:rsidRDefault="00E20A04" w:rsidP="00522F4B">
            <w:pPr>
              <w:pStyle w:val="FinTableLeftIndent"/>
              <w:keepNext/>
              <w:rPr>
                <w:lang w:eastAsia="en-AU"/>
              </w:rPr>
            </w:pPr>
            <w:r w:rsidRPr="00DE525C">
              <w:rPr>
                <w:lang w:eastAsia="en-AU"/>
              </w:rPr>
              <w:t>Administered Assets and Liabilities</w:t>
            </w:r>
          </w:p>
        </w:tc>
        <w:tc>
          <w:tcPr>
            <w:tcW w:w="1168" w:type="dxa"/>
          </w:tcPr>
          <w:p w:rsidR="00E20A04" w:rsidRPr="00DE525C" w:rsidRDefault="00E20A04" w:rsidP="00522F4B">
            <w:pPr>
              <w:pStyle w:val="FinTableRight"/>
              <w:keepNext/>
              <w:rPr>
                <w:lang w:eastAsia="en-AU"/>
              </w:rPr>
            </w:pPr>
          </w:p>
        </w:tc>
        <w:tc>
          <w:tcPr>
            <w:tcW w:w="1168" w:type="dxa"/>
          </w:tcPr>
          <w:p w:rsidR="00E20A04" w:rsidRPr="00DE525C" w:rsidRDefault="00E20A04" w:rsidP="00522F4B">
            <w:pPr>
              <w:pStyle w:val="FinTableRight"/>
              <w:keepNext/>
              <w:rPr>
                <w:lang w:eastAsia="en-AU"/>
              </w:rPr>
            </w:pPr>
          </w:p>
        </w:tc>
        <w:tc>
          <w:tcPr>
            <w:tcW w:w="1168" w:type="dxa"/>
          </w:tcPr>
          <w:p w:rsidR="00E20A04" w:rsidRPr="00DE525C" w:rsidRDefault="00DE525C" w:rsidP="00522F4B">
            <w:pPr>
              <w:pStyle w:val="FinTableRight"/>
              <w:keepNext/>
              <w:rPr>
                <w:lang w:eastAsia="en-AU"/>
              </w:rPr>
            </w:pPr>
            <w:r>
              <w:rPr>
                <w:lang w:eastAsia="en-AU"/>
              </w:rPr>
              <w:noBreakHyphen/>
            </w:r>
          </w:p>
        </w:tc>
      </w:tr>
      <w:tr w:rsidR="00E20A04" w:rsidRPr="00DE525C" w:rsidTr="00522F4B">
        <w:tc>
          <w:tcPr>
            <w:tcW w:w="3612" w:type="dxa"/>
            <w:vMerge/>
          </w:tcPr>
          <w:p w:rsidR="00E20A04" w:rsidRPr="00DE525C" w:rsidRDefault="00E20A04" w:rsidP="00522F4B">
            <w:pPr>
              <w:pStyle w:val="FinTableRight"/>
              <w:keepLines/>
              <w:rPr>
                <w:lang w:eastAsia="en-AU"/>
              </w:rPr>
            </w:pPr>
          </w:p>
        </w:tc>
        <w:tc>
          <w:tcPr>
            <w:tcW w:w="1168" w:type="dxa"/>
          </w:tcPr>
          <w:p w:rsidR="00E20A04" w:rsidRPr="00DE525C" w:rsidRDefault="00E20A04" w:rsidP="00522F4B">
            <w:pPr>
              <w:pStyle w:val="FinTableRight"/>
              <w:keepLines/>
              <w:rPr>
                <w:lang w:eastAsia="en-AU"/>
              </w:rPr>
            </w:pPr>
          </w:p>
        </w:tc>
        <w:tc>
          <w:tcPr>
            <w:tcW w:w="1168" w:type="dxa"/>
          </w:tcPr>
          <w:p w:rsidR="00E20A04" w:rsidRPr="00DE525C" w:rsidRDefault="00E20A04" w:rsidP="00522F4B">
            <w:pPr>
              <w:pStyle w:val="FinTableRight"/>
              <w:keepLines/>
              <w:rPr>
                <w:lang w:eastAsia="en-AU"/>
              </w:rPr>
            </w:pPr>
          </w:p>
        </w:tc>
        <w:tc>
          <w:tcPr>
            <w:tcW w:w="1168" w:type="dxa"/>
          </w:tcPr>
          <w:p w:rsidR="00E20A04" w:rsidRPr="00DE525C" w:rsidRDefault="00E20A04" w:rsidP="00522F4B">
            <w:pPr>
              <w:pStyle w:val="FinTableRightItalic"/>
              <w:keepLines/>
              <w:rPr>
                <w:lang w:eastAsia="en-AU"/>
              </w:rPr>
            </w:pPr>
            <w:r w:rsidRPr="00DE525C">
              <w:rPr>
                <w:lang w:eastAsia="en-AU"/>
              </w:rPr>
              <w:t>160</w:t>
            </w:r>
          </w:p>
        </w:tc>
      </w:tr>
      <w:tr w:rsidR="00E20A04" w:rsidRPr="00DE525C" w:rsidTr="00522F4B">
        <w:tc>
          <w:tcPr>
            <w:tcW w:w="3612" w:type="dxa"/>
            <w:vMerge w:val="restart"/>
            <w:tcBorders>
              <w:top w:val="single" w:sz="2" w:space="0" w:color="auto"/>
            </w:tcBorders>
          </w:tcPr>
          <w:p w:rsidR="00E20A04" w:rsidRPr="00DE525C" w:rsidRDefault="00E20A04" w:rsidP="00522F4B">
            <w:pPr>
              <w:pStyle w:val="FinTableLeftBoldHanging"/>
              <w:keepNext/>
              <w:keepLines/>
              <w:rPr>
                <w:lang w:eastAsia="en-AU"/>
              </w:rPr>
            </w:pPr>
            <w:r w:rsidRPr="00DE525C">
              <w:rPr>
                <w:lang w:eastAsia="en-AU"/>
              </w:rPr>
              <w:t>Total: Department of Human Services</w:t>
            </w:r>
          </w:p>
        </w:tc>
        <w:tc>
          <w:tcPr>
            <w:tcW w:w="1168" w:type="dxa"/>
            <w:tcBorders>
              <w:top w:val="single" w:sz="2" w:space="0" w:color="auto"/>
            </w:tcBorders>
          </w:tcPr>
          <w:p w:rsidR="00E20A04"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E20A04"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E20A04" w:rsidRPr="00DE525C" w:rsidRDefault="00DE525C" w:rsidP="00522F4B">
            <w:pPr>
              <w:pStyle w:val="FinTableRightBold"/>
              <w:keepNext/>
              <w:rPr>
                <w:lang w:eastAsia="en-AU"/>
              </w:rPr>
            </w:pPr>
            <w:r>
              <w:rPr>
                <w:lang w:eastAsia="en-AU"/>
              </w:rPr>
              <w:noBreakHyphen/>
            </w:r>
          </w:p>
        </w:tc>
      </w:tr>
      <w:tr w:rsidR="00E20A04" w:rsidRPr="00DE525C" w:rsidTr="00522F4B">
        <w:tc>
          <w:tcPr>
            <w:tcW w:w="3612" w:type="dxa"/>
            <w:vMerge/>
            <w:tcBorders>
              <w:bottom w:val="single" w:sz="2" w:space="0" w:color="auto"/>
            </w:tcBorders>
          </w:tcPr>
          <w:p w:rsidR="00E20A04" w:rsidRPr="00DE525C" w:rsidRDefault="00E20A04" w:rsidP="00522F4B">
            <w:pPr>
              <w:pStyle w:val="FinTableLeftBoldHanging"/>
              <w:keepLines/>
              <w:rPr>
                <w:lang w:eastAsia="en-AU"/>
              </w:rPr>
            </w:pPr>
          </w:p>
        </w:tc>
        <w:tc>
          <w:tcPr>
            <w:tcW w:w="1168" w:type="dxa"/>
            <w:tcBorders>
              <w:bottom w:val="single" w:sz="2" w:space="0" w:color="auto"/>
            </w:tcBorders>
          </w:tcPr>
          <w:p w:rsidR="00E20A04"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E20A04"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E20A04" w:rsidRPr="00DE525C" w:rsidRDefault="00E20A04" w:rsidP="00522F4B">
            <w:pPr>
              <w:pStyle w:val="FinTableRightItalic"/>
              <w:keepLines/>
              <w:rPr>
                <w:lang w:eastAsia="en-AU"/>
              </w:rPr>
            </w:pPr>
            <w:r w:rsidRPr="00DE525C">
              <w:rPr>
                <w:lang w:eastAsia="en-AU"/>
              </w:rPr>
              <w:t>160</w:t>
            </w:r>
          </w:p>
        </w:tc>
      </w:tr>
    </w:tbl>
    <w:p w:rsidR="00E20A04" w:rsidRPr="00DE525C" w:rsidRDefault="00E20A04" w:rsidP="00E20A04">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E20A04" w:rsidRPr="00DE525C" w:rsidTr="00522F4B">
        <w:trPr>
          <w:tblHeader/>
        </w:trPr>
        <w:tc>
          <w:tcPr>
            <w:tcW w:w="7116" w:type="dxa"/>
            <w:gridSpan w:val="4"/>
          </w:tcPr>
          <w:p w:rsidR="00E20A04" w:rsidRPr="00DE525C" w:rsidRDefault="00E20A04" w:rsidP="00522F4B">
            <w:pPr>
              <w:pStyle w:val="FinTableHeadingCenteredBold"/>
              <w:pageBreakBefore/>
              <w:rPr>
                <w:lang w:eastAsia="en-AU"/>
              </w:rPr>
            </w:pPr>
            <w:r w:rsidRPr="00DE525C">
              <w:rPr>
                <w:lang w:eastAsia="en-AU"/>
              </w:rPr>
              <w:lastRenderedPageBreak/>
              <w:t>Human Services PORTFOLIO</w:t>
            </w:r>
          </w:p>
          <w:p w:rsidR="00E20A04" w:rsidRPr="00DE525C" w:rsidRDefault="00E20A04"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E20A04" w:rsidRPr="00DE525C" w:rsidRDefault="00E20A04"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E20A04" w:rsidRPr="00DE525C" w:rsidTr="00522F4B">
        <w:trPr>
          <w:tblHeader/>
        </w:trPr>
        <w:tc>
          <w:tcPr>
            <w:tcW w:w="3612" w:type="dxa"/>
            <w:tcBorders>
              <w:bottom w:val="single" w:sz="2" w:space="0" w:color="auto"/>
            </w:tcBorders>
          </w:tcPr>
          <w:p w:rsidR="00E20A04" w:rsidRPr="00DE525C" w:rsidRDefault="00E20A04" w:rsidP="00636E55">
            <w:pPr>
              <w:pStyle w:val="FinTableRight"/>
              <w:rPr>
                <w:lang w:eastAsia="en-AU"/>
              </w:rPr>
            </w:pPr>
          </w:p>
        </w:tc>
        <w:tc>
          <w:tcPr>
            <w:tcW w:w="1168" w:type="dxa"/>
            <w:tcBorders>
              <w:bottom w:val="single" w:sz="2" w:space="0" w:color="auto"/>
            </w:tcBorders>
          </w:tcPr>
          <w:p w:rsidR="00E20A04" w:rsidRPr="00DE525C" w:rsidRDefault="00E20A04" w:rsidP="00636E55">
            <w:pPr>
              <w:pStyle w:val="FinTableRight"/>
              <w:rPr>
                <w:lang w:eastAsia="en-AU"/>
              </w:rPr>
            </w:pPr>
          </w:p>
        </w:tc>
        <w:tc>
          <w:tcPr>
            <w:tcW w:w="1168" w:type="dxa"/>
            <w:tcBorders>
              <w:bottom w:val="single" w:sz="2" w:space="0" w:color="auto"/>
            </w:tcBorders>
          </w:tcPr>
          <w:p w:rsidR="00E20A04" w:rsidRPr="00DE525C" w:rsidRDefault="00E20A04" w:rsidP="00636E55">
            <w:pPr>
              <w:pStyle w:val="FinTableRight"/>
              <w:rPr>
                <w:lang w:eastAsia="en-AU"/>
              </w:rPr>
            </w:pPr>
          </w:p>
        </w:tc>
        <w:tc>
          <w:tcPr>
            <w:tcW w:w="1168" w:type="dxa"/>
            <w:tcBorders>
              <w:bottom w:val="single" w:sz="2" w:space="0" w:color="auto"/>
            </w:tcBorders>
          </w:tcPr>
          <w:p w:rsidR="00E20A04" w:rsidRPr="00DE525C" w:rsidRDefault="00E20A04" w:rsidP="00636E55">
            <w:pPr>
              <w:pStyle w:val="FinTableRight"/>
              <w:rPr>
                <w:lang w:eastAsia="en-AU"/>
              </w:rPr>
            </w:pPr>
          </w:p>
        </w:tc>
      </w:tr>
      <w:tr w:rsidR="00E20A04" w:rsidRPr="00DE525C" w:rsidTr="00522F4B">
        <w:trPr>
          <w:trHeight w:val="740"/>
          <w:tblHeader/>
        </w:trPr>
        <w:tc>
          <w:tcPr>
            <w:tcW w:w="3612" w:type="dxa"/>
            <w:tcBorders>
              <w:top w:val="single" w:sz="2" w:space="0" w:color="auto"/>
            </w:tcBorders>
          </w:tcPr>
          <w:p w:rsidR="00E20A04" w:rsidRPr="00DE525C" w:rsidRDefault="00E20A04" w:rsidP="00636E55">
            <w:pPr>
              <w:pStyle w:val="FinTableRight"/>
              <w:rPr>
                <w:lang w:eastAsia="en-AU"/>
              </w:rPr>
            </w:pPr>
          </w:p>
        </w:tc>
        <w:tc>
          <w:tcPr>
            <w:tcW w:w="1168" w:type="dxa"/>
            <w:tcBorders>
              <w:top w:val="single" w:sz="2" w:space="0" w:color="auto"/>
            </w:tcBorders>
            <w:vAlign w:val="center"/>
          </w:tcPr>
          <w:p w:rsidR="00E20A04" w:rsidRPr="00DE525C" w:rsidRDefault="00E20A04" w:rsidP="00636E55">
            <w:pPr>
              <w:pStyle w:val="FinTableRight"/>
              <w:rPr>
                <w:lang w:eastAsia="en-AU"/>
              </w:rPr>
            </w:pPr>
            <w:r w:rsidRPr="00DE525C">
              <w:rPr>
                <w:lang w:eastAsia="en-AU"/>
              </w:rPr>
              <w:t>Payments to</w:t>
            </w:r>
          </w:p>
          <w:p w:rsidR="00E20A04" w:rsidRPr="00DE525C" w:rsidRDefault="00E20A04" w:rsidP="00636E55">
            <w:pPr>
              <w:pStyle w:val="FinTableRight"/>
              <w:rPr>
                <w:lang w:eastAsia="en-AU"/>
              </w:rPr>
            </w:pPr>
            <w:r w:rsidRPr="00DE525C">
              <w:rPr>
                <w:lang w:eastAsia="en-AU"/>
              </w:rPr>
              <w:t>States, ACT,</w:t>
            </w:r>
          </w:p>
          <w:p w:rsidR="00E20A04" w:rsidRPr="00DE525C" w:rsidRDefault="00E20A04" w:rsidP="00636E55">
            <w:pPr>
              <w:pStyle w:val="FinTableRight"/>
              <w:rPr>
                <w:lang w:eastAsia="en-AU"/>
              </w:rPr>
            </w:pPr>
            <w:r w:rsidRPr="00DE525C">
              <w:rPr>
                <w:lang w:eastAsia="en-AU"/>
              </w:rPr>
              <w:t>NT and local</w:t>
            </w:r>
          </w:p>
          <w:p w:rsidR="00E20A04" w:rsidRPr="00DE525C" w:rsidRDefault="00E20A04"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E20A04" w:rsidRPr="00DE525C" w:rsidRDefault="00E20A04" w:rsidP="00636E55">
            <w:pPr>
              <w:pStyle w:val="FinTableRight"/>
              <w:rPr>
                <w:lang w:eastAsia="en-AU"/>
              </w:rPr>
            </w:pPr>
          </w:p>
          <w:p w:rsidR="00E20A04" w:rsidRPr="00DE525C" w:rsidRDefault="00E20A04" w:rsidP="00636E55">
            <w:pPr>
              <w:pStyle w:val="FinTableRight"/>
              <w:rPr>
                <w:lang w:eastAsia="en-AU"/>
              </w:rPr>
            </w:pPr>
            <w:r w:rsidRPr="00DE525C">
              <w:rPr>
                <w:lang w:eastAsia="en-AU"/>
              </w:rPr>
              <w:t>New</w:t>
            </w:r>
          </w:p>
          <w:p w:rsidR="00E20A04" w:rsidRPr="00DE525C" w:rsidRDefault="00E20A04" w:rsidP="00636E55">
            <w:pPr>
              <w:pStyle w:val="FinTableRight"/>
              <w:rPr>
                <w:lang w:eastAsia="en-AU"/>
              </w:rPr>
            </w:pPr>
            <w:r w:rsidRPr="00DE525C">
              <w:rPr>
                <w:lang w:eastAsia="en-AU"/>
              </w:rPr>
              <w:t>Administered</w:t>
            </w:r>
          </w:p>
          <w:p w:rsidR="00E20A04" w:rsidRPr="00DE525C" w:rsidRDefault="00E20A04"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E20A04" w:rsidRPr="00DE525C" w:rsidRDefault="00E20A04" w:rsidP="00636E55">
            <w:pPr>
              <w:pStyle w:val="FinTableRight"/>
              <w:rPr>
                <w:lang w:eastAsia="en-AU"/>
              </w:rPr>
            </w:pPr>
          </w:p>
          <w:p w:rsidR="00E20A04" w:rsidRPr="00DE525C" w:rsidRDefault="00E20A04" w:rsidP="00636E55">
            <w:pPr>
              <w:pStyle w:val="FinTableRight"/>
              <w:rPr>
                <w:lang w:eastAsia="en-AU"/>
              </w:rPr>
            </w:pPr>
          </w:p>
          <w:p w:rsidR="00E20A04" w:rsidRPr="00DE525C" w:rsidRDefault="00E20A04" w:rsidP="00636E55">
            <w:pPr>
              <w:pStyle w:val="FinTableRight"/>
              <w:rPr>
                <w:lang w:eastAsia="en-AU"/>
              </w:rPr>
            </w:pPr>
          </w:p>
          <w:p w:rsidR="00E20A04" w:rsidRPr="00DE525C" w:rsidRDefault="00E20A04" w:rsidP="00636E55">
            <w:pPr>
              <w:pStyle w:val="FinTableRight"/>
              <w:rPr>
                <w:lang w:eastAsia="en-AU"/>
              </w:rPr>
            </w:pPr>
            <w:r w:rsidRPr="00DE525C">
              <w:rPr>
                <w:lang w:eastAsia="en-AU"/>
              </w:rPr>
              <w:t>Total</w:t>
            </w:r>
          </w:p>
        </w:tc>
      </w:tr>
      <w:tr w:rsidR="00E20A04" w:rsidRPr="00DE525C" w:rsidTr="00522F4B">
        <w:trPr>
          <w:tblHeader/>
        </w:trPr>
        <w:tc>
          <w:tcPr>
            <w:tcW w:w="3612" w:type="dxa"/>
            <w:tcBorders>
              <w:top w:val="single" w:sz="2" w:space="0" w:color="auto"/>
            </w:tcBorders>
          </w:tcPr>
          <w:p w:rsidR="00E20A04" w:rsidRPr="00DE525C" w:rsidRDefault="00E20A04" w:rsidP="00636E55">
            <w:pPr>
              <w:pStyle w:val="FinTableRight"/>
              <w:rPr>
                <w:lang w:eastAsia="en-AU"/>
              </w:rPr>
            </w:pPr>
          </w:p>
        </w:tc>
        <w:tc>
          <w:tcPr>
            <w:tcW w:w="1168" w:type="dxa"/>
            <w:tcBorders>
              <w:top w:val="single" w:sz="2" w:space="0" w:color="auto"/>
            </w:tcBorders>
          </w:tcPr>
          <w:p w:rsidR="00E20A04" w:rsidRPr="00DE525C" w:rsidRDefault="00E20A04" w:rsidP="00636E55">
            <w:pPr>
              <w:pStyle w:val="FinTableRight"/>
              <w:rPr>
                <w:lang w:eastAsia="en-AU"/>
              </w:rPr>
            </w:pPr>
            <w:r w:rsidRPr="00DE525C">
              <w:rPr>
                <w:lang w:eastAsia="en-AU"/>
              </w:rPr>
              <w:t>$'000</w:t>
            </w:r>
          </w:p>
        </w:tc>
        <w:tc>
          <w:tcPr>
            <w:tcW w:w="1168" w:type="dxa"/>
            <w:tcBorders>
              <w:top w:val="single" w:sz="2" w:space="0" w:color="auto"/>
            </w:tcBorders>
          </w:tcPr>
          <w:p w:rsidR="00E20A04" w:rsidRPr="00DE525C" w:rsidRDefault="00E20A04" w:rsidP="00636E55">
            <w:pPr>
              <w:pStyle w:val="FinTableRight"/>
              <w:rPr>
                <w:lang w:eastAsia="en-AU"/>
              </w:rPr>
            </w:pPr>
            <w:r w:rsidRPr="00DE525C">
              <w:rPr>
                <w:lang w:eastAsia="en-AU"/>
              </w:rPr>
              <w:t>$'000</w:t>
            </w:r>
          </w:p>
        </w:tc>
        <w:tc>
          <w:tcPr>
            <w:tcW w:w="1168" w:type="dxa"/>
            <w:tcBorders>
              <w:top w:val="single" w:sz="2" w:space="0" w:color="auto"/>
            </w:tcBorders>
          </w:tcPr>
          <w:p w:rsidR="00E20A04" w:rsidRPr="00DE525C" w:rsidRDefault="00E20A04" w:rsidP="00636E55">
            <w:pPr>
              <w:pStyle w:val="FinTableRight"/>
              <w:rPr>
                <w:lang w:eastAsia="en-AU"/>
              </w:rPr>
            </w:pPr>
            <w:r w:rsidRPr="00DE525C">
              <w:rPr>
                <w:lang w:eastAsia="en-AU"/>
              </w:rPr>
              <w:t>$'000</w:t>
            </w:r>
          </w:p>
        </w:tc>
      </w:tr>
      <w:tr w:rsidR="00E20A04" w:rsidRPr="00DE525C" w:rsidTr="00522F4B">
        <w:tc>
          <w:tcPr>
            <w:tcW w:w="3612" w:type="dxa"/>
          </w:tcPr>
          <w:p w:rsidR="00E20A04" w:rsidRPr="00DE525C" w:rsidRDefault="00E20A04" w:rsidP="00522F4B">
            <w:pPr>
              <w:pStyle w:val="FinTableLeftBold"/>
              <w:keepLines/>
              <w:rPr>
                <w:lang w:eastAsia="en-AU"/>
              </w:rPr>
            </w:pPr>
            <w:proofErr w:type="spellStart"/>
            <w:r w:rsidRPr="00DE525C">
              <w:rPr>
                <w:lang w:eastAsia="en-AU"/>
              </w:rPr>
              <w:t>CENTRELINK</w:t>
            </w:r>
            <w:proofErr w:type="spellEnd"/>
          </w:p>
        </w:tc>
        <w:tc>
          <w:tcPr>
            <w:tcW w:w="1168" w:type="dxa"/>
          </w:tcPr>
          <w:p w:rsidR="00E20A04" w:rsidRPr="00DE525C" w:rsidRDefault="00E20A04" w:rsidP="00636E55">
            <w:pPr>
              <w:pStyle w:val="FinTableRight"/>
              <w:rPr>
                <w:lang w:eastAsia="en-AU"/>
              </w:rPr>
            </w:pPr>
          </w:p>
        </w:tc>
        <w:tc>
          <w:tcPr>
            <w:tcW w:w="1168" w:type="dxa"/>
          </w:tcPr>
          <w:p w:rsidR="00E20A04" w:rsidRPr="00DE525C" w:rsidRDefault="00E20A04" w:rsidP="00522F4B">
            <w:pPr>
              <w:pStyle w:val="FinTableRight"/>
              <w:keepNext/>
              <w:rPr>
                <w:lang w:eastAsia="en-AU"/>
              </w:rPr>
            </w:pPr>
          </w:p>
        </w:tc>
        <w:tc>
          <w:tcPr>
            <w:tcW w:w="1168" w:type="dxa"/>
            <w:vAlign w:val="bottom"/>
          </w:tcPr>
          <w:p w:rsidR="00E20A04" w:rsidRPr="00DE525C" w:rsidRDefault="00E20A04" w:rsidP="00522F4B">
            <w:pPr>
              <w:pStyle w:val="FinTableRight"/>
              <w:keepNext/>
              <w:rPr>
                <w:lang w:eastAsia="en-AU"/>
              </w:rPr>
            </w:pPr>
          </w:p>
        </w:tc>
      </w:tr>
      <w:tr w:rsidR="00E20A04" w:rsidRPr="00DE525C" w:rsidTr="00522F4B">
        <w:tc>
          <w:tcPr>
            <w:tcW w:w="3612" w:type="dxa"/>
          </w:tcPr>
          <w:p w:rsidR="00E20A04" w:rsidRPr="00DE525C" w:rsidRDefault="00E20A04"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E20A04" w:rsidRPr="00DE525C" w:rsidRDefault="00E20A04" w:rsidP="00522F4B">
            <w:pPr>
              <w:pStyle w:val="FinTableRight"/>
              <w:keepNext/>
              <w:rPr>
                <w:lang w:eastAsia="en-AU"/>
              </w:rPr>
            </w:pPr>
          </w:p>
        </w:tc>
        <w:tc>
          <w:tcPr>
            <w:tcW w:w="1168" w:type="dxa"/>
          </w:tcPr>
          <w:p w:rsidR="00E20A04" w:rsidRPr="00DE525C" w:rsidRDefault="00E20A04" w:rsidP="00522F4B">
            <w:pPr>
              <w:pStyle w:val="FinTableRight"/>
              <w:keepNext/>
              <w:rPr>
                <w:lang w:eastAsia="en-AU"/>
              </w:rPr>
            </w:pPr>
          </w:p>
        </w:tc>
        <w:tc>
          <w:tcPr>
            <w:tcW w:w="1168" w:type="dxa"/>
          </w:tcPr>
          <w:p w:rsidR="00E20A04" w:rsidRPr="00DE525C" w:rsidRDefault="00E20A04" w:rsidP="00522F4B">
            <w:pPr>
              <w:pStyle w:val="FinTableRight"/>
              <w:keepNext/>
              <w:rPr>
                <w:lang w:eastAsia="en-AU"/>
              </w:rPr>
            </w:pPr>
          </w:p>
        </w:tc>
      </w:tr>
      <w:tr w:rsidR="00E20A04" w:rsidRPr="00DE525C" w:rsidTr="00522F4B">
        <w:tc>
          <w:tcPr>
            <w:tcW w:w="3612" w:type="dxa"/>
            <w:vMerge w:val="restart"/>
          </w:tcPr>
          <w:p w:rsidR="00E20A04" w:rsidRPr="00DE525C" w:rsidRDefault="00E20A04" w:rsidP="00522F4B">
            <w:pPr>
              <w:pStyle w:val="FinTableLeftIndent"/>
              <w:keepNext/>
              <w:rPr>
                <w:lang w:eastAsia="en-AU"/>
              </w:rPr>
            </w:pPr>
            <w:r w:rsidRPr="00DE525C">
              <w:rPr>
                <w:lang w:eastAsia="en-AU"/>
              </w:rPr>
              <w:t>Equity Injections</w:t>
            </w:r>
          </w:p>
        </w:tc>
        <w:tc>
          <w:tcPr>
            <w:tcW w:w="1168" w:type="dxa"/>
          </w:tcPr>
          <w:p w:rsidR="00E20A04" w:rsidRPr="00DE525C" w:rsidRDefault="00E20A04" w:rsidP="00522F4B">
            <w:pPr>
              <w:pStyle w:val="FinTableRight"/>
              <w:keepNext/>
              <w:rPr>
                <w:lang w:eastAsia="en-AU"/>
              </w:rPr>
            </w:pPr>
          </w:p>
        </w:tc>
        <w:tc>
          <w:tcPr>
            <w:tcW w:w="1168" w:type="dxa"/>
          </w:tcPr>
          <w:p w:rsidR="00E20A04" w:rsidRPr="00DE525C" w:rsidRDefault="00E20A04" w:rsidP="00522F4B">
            <w:pPr>
              <w:pStyle w:val="FinTableRight"/>
              <w:keepNext/>
              <w:rPr>
                <w:lang w:eastAsia="en-AU"/>
              </w:rPr>
            </w:pPr>
          </w:p>
        </w:tc>
        <w:tc>
          <w:tcPr>
            <w:tcW w:w="1168" w:type="dxa"/>
          </w:tcPr>
          <w:p w:rsidR="00E20A04" w:rsidRPr="00DE525C" w:rsidRDefault="00E20A04" w:rsidP="00522F4B">
            <w:pPr>
              <w:pStyle w:val="FinTableRight"/>
              <w:keepNext/>
              <w:rPr>
                <w:lang w:eastAsia="en-AU"/>
              </w:rPr>
            </w:pPr>
            <w:r w:rsidRPr="00DE525C">
              <w:rPr>
                <w:lang w:eastAsia="en-AU"/>
              </w:rPr>
              <w:t>18,764</w:t>
            </w:r>
          </w:p>
        </w:tc>
      </w:tr>
      <w:tr w:rsidR="00E20A04" w:rsidRPr="00DE525C" w:rsidTr="00522F4B">
        <w:tc>
          <w:tcPr>
            <w:tcW w:w="3612" w:type="dxa"/>
            <w:vMerge/>
          </w:tcPr>
          <w:p w:rsidR="00E20A04" w:rsidRPr="00DE525C" w:rsidRDefault="00E20A04" w:rsidP="00522F4B">
            <w:pPr>
              <w:pStyle w:val="FinTableRight"/>
              <w:keepLines/>
              <w:rPr>
                <w:lang w:eastAsia="en-AU"/>
              </w:rPr>
            </w:pPr>
          </w:p>
        </w:tc>
        <w:tc>
          <w:tcPr>
            <w:tcW w:w="1168" w:type="dxa"/>
          </w:tcPr>
          <w:p w:rsidR="00E20A04" w:rsidRPr="00DE525C" w:rsidRDefault="00E20A04" w:rsidP="00522F4B">
            <w:pPr>
              <w:pStyle w:val="FinTableRight"/>
              <w:keepLines/>
              <w:rPr>
                <w:lang w:eastAsia="en-AU"/>
              </w:rPr>
            </w:pPr>
          </w:p>
        </w:tc>
        <w:tc>
          <w:tcPr>
            <w:tcW w:w="1168" w:type="dxa"/>
          </w:tcPr>
          <w:p w:rsidR="00E20A04" w:rsidRPr="00DE525C" w:rsidRDefault="00E20A04" w:rsidP="00522F4B">
            <w:pPr>
              <w:pStyle w:val="FinTableRight"/>
              <w:keepLines/>
              <w:rPr>
                <w:lang w:eastAsia="en-AU"/>
              </w:rPr>
            </w:pPr>
          </w:p>
        </w:tc>
        <w:tc>
          <w:tcPr>
            <w:tcW w:w="1168" w:type="dxa"/>
          </w:tcPr>
          <w:p w:rsidR="00E20A04" w:rsidRPr="00DE525C" w:rsidRDefault="00E20A04" w:rsidP="00522F4B">
            <w:pPr>
              <w:pStyle w:val="FinTableRightItalic"/>
              <w:keepLines/>
              <w:rPr>
                <w:lang w:eastAsia="en-AU"/>
              </w:rPr>
            </w:pPr>
            <w:r w:rsidRPr="00DE525C">
              <w:rPr>
                <w:lang w:eastAsia="en-AU"/>
              </w:rPr>
              <w:t>61,190</w:t>
            </w:r>
          </w:p>
        </w:tc>
      </w:tr>
      <w:tr w:rsidR="00E20A04" w:rsidRPr="00DE525C" w:rsidTr="00522F4B">
        <w:tc>
          <w:tcPr>
            <w:tcW w:w="3612" w:type="dxa"/>
            <w:vMerge w:val="restart"/>
            <w:tcBorders>
              <w:top w:val="single" w:sz="2" w:space="0" w:color="auto"/>
            </w:tcBorders>
          </w:tcPr>
          <w:p w:rsidR="00E20A04" w:rsidRPr="00DE525C" w:rsidRDefault="00E20A04" w:rsidP="00522F4B">
            <w:pPr>
              <w:pStyle w:val="FinTableLeftBoldHanging"/>
              <w:keepNext/>
              <w:keepLines/>
              <w:rPr>
                <w:lang w:eastAsia="en-AU"/>
              </w:rPr>
            </w:pPr>
            <w:r w:rsidRPr="00DE525C">
              <w:rPr>
                <w:lang w:eastAsia="en-AU"/>
              </w:rPr>
              <w:t xml:space="preserve">Total: </w:t>
            </w:r>
            <w:proofErr w:type="spellStart"/>
            <w:r w:rsidRPr="00DE525C">
              <w:rPr>
                <w:lang w:eastAsia="en-AU"/>
              </w:rPr>
              <w:t>Centrelink</w:t>
            </w:r>
            <w:proofErr w:type="spellEnd"/>
          </w:p>
        </w:tc>
        <w:tc>
          <w:tcPr>
            <w:tcW w:w="1168" w:type="dxa"/>
            <w:tcBorders>
              <w:top w:val="single" w:sz="2" w:space="0" w:color="auto"/>
            </w:tcBorders>
          </w:tcPr>
          <w:p w:rsidR="00E20A04"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E20A04"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E20A04" w:rsidRPr="00DE525C" w:rsidRDefault="00E20A04" w:rsidP="00522F4B">
            <w:pPr>
              <w:pStyle w:val="FinTableRightBold"/>
              <w:keepNext/>
              <w:rPr>
                <w:lang w:eastAsia="en-AU"/>
              </w:rPr>
            </w:pPr>
            <w:r w:rsidRPr="00DE525C">
              <w:rPr>
                <w:lang w:eastAsia="en-AU"/>
              </w:rPr>
              <w:t>18,764</w:t>
            </w:r>
          </w:p>
        </w:tc>
      </w:tr>
      <w:tr w:rsidR="00E20A04" w:rsidRPr="00DE525C" w:rsidTr="00522F4B">
        <w:tc>
          <w:tcPr>
            <w:tcW w:w="3612" w:type="dxa"/>
            <w:vMerge/>
            <w:tcBorders>
              <w:bottom w:val="single" w:sz="2" w:space="0" w:color="auto"/>
            </w:tcBorders>
          </w:tcPr>
          <w:p w:rsidR="00E20A04" w:rsidRPr="00DE525C" w:rsidRDefault="00E20A04" w:rsidP="00522F4B">
            <w:pPr>
              <w:pStyle w:val="FinTableLeftBoldHanging"/>
              <w:keepLines/>
              <w:rPr>
                <w:lang w:eastAsia="en-AU"/>
              </w:rPr>
            </w:pPr>
          </w:p>
        </w:tc>
        <w:tc>
          <w:tcPr>
            <w:tcW w:w="1168" w:type="dxa"/>
            <w:tcBorders>
              <w:bottom w:val="single" w:sz="2" w:space="0" w:color="auto"/>
            </w:tcBorders>
          </w:tcPr>
          <w:p w:rsidR="00E20A04"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E20A04"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E20A04" w:rsidRPr="00DE525C" w:rsidRDefault="00E20A04" w:rsidP="00522F4B">
            <w:pPr>
              <w:pStyle w:val="FinTableRightItalic"/>
              <w:keepLines/>
              <w:rPr>
                <w:lang w:eastAsia="en-AU"/>
              </w:rPr>
            </w:pPr>
            <w:r w:rsidRPr="00DE525C">
              <w:rPr>
                <w:lang w:eastAsia="en-AU"/>
              </w:rPr>
              <w:t>61,190</w:t>
            </w:r>
          </w:p>
        </w:tc>
      </w:tr>
    </w:tbl>
    <w:p w:rsidR="00E20A04" w:rsidRPr="00DE525C" w:rsidRDefault="00E20A04" w:rsidP="00E20A04">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E20A04" w:rsidRPr="00DE525C" w:rsidTr="00522F4B">
        <w:trPr>
          <w:tblHeader/>
        </w:trPr>
        <w:tc>
          <w:tcPr>
            <w:tcW w:w="7116" w:type="dxa"/>
            <w:gridSpan w:val="4"/>
          </w:tcPr>
          <w:p w:rsidR="00E20A04" w:rsidRPr="00DE525C" w:rsidRDefault="00E20A04" w:rsidP="00522F4B">
            <w:pPr>
              <w:pStyle w:val="FinTableHeadingCenteredBold"/>
              <w:pageBreakBefore/>
              <w:rPr>
                <w:lang w:eastAsia="en-AU"/>
              </w:rPr>
            </w:pPr>
            <w:r w:rsidRPr="00DE525C">
              <w:rPr>
                <w:lang w:eastAsia="en-AU"/>
              </w:rPr>
              <w:lastRenderedPageBreak/>
              <w:t>Human Services PORTFOLIO</w:t>
            </w:r>
          </w:p>
          <w:p w:rsidR="00E20A04" w:rsidRPr="00DE525C" w:rsidRDefault="00E20A04" w:rsidP="00636E55">
            <w:pPr>
              <w:pStyle w:val="KeyLight"/>
              <w:rPr>
                <w:lang w:eastAsia="en-AU"/>
              </w:rPr>
            </w:pPr>
            <w:r w:rsidRPr="00DE525C">
              <w:rPr>
                <w:lang w:eastAsia="en-AU"/>
              </w:rPr>
              <w:t>Appropriation (plain figures)—2011</w:t>
            </w:r>
            <w:r w:rsidR="00DE525C">
              <w:rPr>
                <w:lang w:eastAsia="en-AU"/>
              </w:rPr>
              <w:noBreakHyphen/>
            </w:r>
            <w:r w:rsidRPr="00DE525C">
              <w:rPr>
                <w:lang w:eastAsia="en-AU"/>
              </w:rPr>
              <w:t>2012</w:t>
            </w:r>
          </w:p>
          <w:p w:rsidR="00E20A04" w:rsidRPr="00DE525C" w:rsidRDefault="00E20A04" w:rsidP="00636E55">
            <w:pPr>
              <w:pStyle w:val="KeyItalic"/>
              <w:rPr>
                <w:lang w:eastAsia="en-AU"/>
              </w:rPr>
            </w:pPr>
            <w:r w:rsidRPr="00DE525C">
              <w:rPr>
                <w:lang w:eastAsia="en-AU"/>
              </w:rPr>
              <w:t>Actual Available Appropriation (italic figures)—2010</w:t>
            </w:r>
            <w:r w:rsidR="00DE525C">
              <w:rPr>
                <w:lang w:eastAsia="en-AU"/>
              </w:rPr>
              <w:noBreakHyphen/>
            </w:r>
            <w:r w:rsidRPr="00DE525C">
              <w:rPr>
                <w:lang w:eastAsia="en-AU"/>
              </w:rPr>
              <w:t>2011</w:t>
            </w:r>
          </w:p>
        </w:tc>
      </w:tr>
      <w:tr w:rsidR="00E20A04" w:rsidRPr="00DE525C" w:rsidTr="00522F4B">
        <w:trPr>
          <w:tblHeader/>
        </w:trPr>
        <w:tc>
          <w:tcPr>
            <w:tcW w:w="3612" w:type="dxa"/>
            <w:tcBorders>
              <w:bottom w:val="single" w:sz="2" w:space="0" w:color="auto"/>
            </w:tcBorders>
          </w:tcPr>
          <w:p w:rsidR="00E20A04" w:rsidRPr="00DE525C" w:rsidRDefault="00E20A04" w:rsidP="00636E55">
            <w:pPr>
              <w:pStyle w:val="FinTableRight"/>
              <w:rPr>
                <w:lang w:eastAsia="en-AU"/>
              </w:rPr>
            </w:pPr>
          </w:p>
        </w:tc>
        <w:tc>
          <w:tcPr>
            <w:tcW w:w="1168" w:type="dxa"/>
            <w:tcBorders>
              <w:bottom w:val="single" w:sz="2" w:space="0" w:color="auto"/>
            </w:tcBorders>
          </w:tcPr>
          <w:p w:rsidR="00E20A04" w:rsidRPr="00DE525C" w:rsidRDefault="00E20A04" w:rsidP="00636E55">
            <w:pPr>
              <w:pStyle w:val="FinTableRight"/>
              <w:rPr>
                <w:lang w:eastAsia="en-AU"/>
              </w:rPr>
            </w:pPr>
          </w:p>
        </w:tc>
        <w:tc>
          <w:tcPr>
            <w:tcW w:w="1168" w:type="dxa"/>
            <w:tcBorders>
              <w:bottom w:val="single" w:sz="2" w:space="0" w:color="auto"/>
            </w:tcBorders>
          </w:tcPr>
          <w:p w:rsidR="00E20A04" w:rsidRPr="00DE525C" w:rsidRDefault="00E20A04" w:rsidP="00636E55">
            <w:pPr>
              <w:pStyle w:val="FinTableRight"/>
              <w:rPr>
                <w:lang w:eastAsia="en-AU"/>
              </w:rPr>
            </w:pPr>
          </w:p>
        </w:tc>
        <w:tc>
          <w:tcPr>
            <w:tcW w:w="1168" w:type="dxa"/>
            <w:tcBorders>
              <w:bottom w:val="single" w:sz="2" w:space="0" w:color="auto"/>
            </w:tcBorders>
          </w:tcPr>
          <w:p w:rsidR="00E20A04" w:rsidRPr="00DE525C" w:rsidRDefault="00E20A04" w:rsidP="00636E55">
            <w:pPr>
              <w:pStyle w:val="FinTableRight"/>
              <w:rPr>
                <w:lang w:eastAsia="en-AU"/>
              </w:rPr>
            </w:pPr>
          </w:p>
        </w:tc>
      </w:tr>
      <w:tr w:rsidR="00E20A04" w:rsidRPr="00DE525C" w:rsidTr="00522F4B">
        <w:trPr>
          <w:trHeight w:val="740"/>
          <w:tblHeader/>
        </w:trPr>
        <w:tc>
          <w:tcPr>
            <w:tcW w:w="3612" w:type="dxa"/>
            <w:tcBorders>
              <w:top w:val="single" w:sz="2" w:space="0" w:color="auto"/>
            </w:tcBorders>
          </w:tcPr>
          <w:p w:rsidR="00E20A04" w:rsidRPr="00DE525C" w:rsidRDefault="00E20A04" w:rsidP="00636E55">
            <w:pPr>
              <w:pStyle w:val="FinTableRight"/>
              <w:rPr>
                <w:lang w:eastAsia="en-AU"/>
              </w:rPr>
            </w:pPr>
          </w:p>
        </w:tc>
        <w:tc>
          <w:tcPr>
            <w:tcW w:w="1168" w:type="dxa"/>
            <w:tcBorders>
              <w:top w:val="single" w:sz="2" w:space="0" w:color="auto"/>
            </w:tcBorders>
            <w:vAlign w:val="center"/>
          </w:tcPr>
          <w:p w:rsidR="00E20A04" w:rsidRPr="00DE525C" w:rsidRDefault="00E20A04" w:rsidP="00636E55">
            <w:pPr>
              <w:pStyle w:val="FinTableRight"/>
              <w:rPr>
                <w:lang w:eastAsia="en-AU"/>
              </w:rPr>
            </w:pPr>
            <w:r w:rsidRPr="00DE525C">
              <w:rPr>
                <w:lang w:eastAsia="en-AU"/>
              </w:rPr>
              <w:t>Payments to</w:t>
            </w:r>
          </w:p>
          <w:p w:rsidR="00E20A04" w:rsidRPr="00DE525C" w:rsidRDefault="00E20A04" w:rsidP="00636E55">
            <w:pPr>
              <w:pStyle w:val="FinTableRight"/>
              <w:rPr>
                <w:lang w:eastAsia="en-AU"/>
              </w:rPr>
            </w:pPr>
            <w:r w:rsidRPr="00DE525C">
              <w:rPr>
                <w:lang w:eastAsia="en-AU"/>
              </w:rPr>
              <w:t>States, ACT,</w:t>
            </w:r>
          </w:p>
          <w:p w:rsidR="00E20A04" w:rsidRPr="00DE525C" w:rsidRDefault="00E20A04" w:rsidP="00636E55">
            <w:pPr>
              <w:pStyle w:val="FinTableRight"/>
              <w:rPr>
                <w:lang w:eastAsia="en-AU"/>
              </w:rPr>
            </w:pPr>
            <w:r w:rsidRPr="00DE525C">
              <w:rPr>
                <w:lang w:eastAsia="en-AU"/>
              </w:rPr>
              <w:t>NT and local</w:t>
            </w:r>
          </w:p>
          <w:p w:rsidR="00E20A04" w:rsidRPr="00DE525C" w:rsidRDefault="00E20A04" w:rsidP="00636E55">
            <w:pPr>
              <w:pStyle w:val="FinTableRight"/>
              <w:rPr>
                <w:lang w:eastAsia="en-AU"/>
              </w:rPr>
            </w:pPr>
            <w:r w:rsidRPr="00DE525C">
              <w:rPr>
                <w:lang w:eastAsia="en-AU"/>
              </w:rPr>
              <w:t>government</w:t>
            </w:r>
          </w:p>
        </w:tc>
        <w:tc>
          <w:tcPr>
            <w:tcW w:w="1168" w:type="dxa"/>
            <w:tcBorders>
              <w:top w:val="single" w:sz="2" w:space="0" w:color="auto"/>
            </w:tcBorders>
            <w:vAlign w:val="center"/>
          </w:tcPr>
          <w:p w:rsidR="00E20A04" w:rsidRPr="00DE525C" w:rsidRDefault="00E20A04" w:rsidP="00636E55">
            <w:pPr>
              <w:pStyle w:val="FinTableRight"/>
              <w:rPr>
                <w:lang w:eastAsia="en-AU"/>
              </w:rPr>
            </w:pPr>
          </w:p>
          <w:p w:rsidR="00E20A04" w:rsidRPr="00DE525C" w:rsidRDefault="00E20A04" w:rsidP="00636E55">
            <w:pPr>
              <w:pStyle w:val="FinTableRight"/>
              <w:rPr>
                <w:lang w:eastAsia="en-AU"/>
              </w:rPr>
            </w:pPr>
            <w:r w:rsidRPr="00DE525C">
              <w:rPr>
                <w:lang w:eastAsia="en-AU"/>
              </w:rPr>
              <w:t>New</w:t>
            </w:r>
          </w:p>
          <w:p w:rsidR="00E20A04" w:rsidRPr="00DE525C" w:rsidRDefault="00E20A04" w:rsidP="00636E55">
            <w:pPr>
              <w:pStyle w:val="FinTableRight"/>
              <w:rPr>
                <w:lang w:eastAsia="en-AU"/>
              </w:rPr>
            </w:pPr>
            <w:r w:rsidRPr="00DE525C">
              <w:rPr>
                <w:lang w:eastAsia="en-AU"/>
              </w:rPr>
              <w:t>Administered</w:t>
            </w:r>
          </w:p>
          <w:p w:rsidR="00E20A04" w:rsidRPr="00DE525C" w:rsidRDefault="00E20A04" w:rsidP="00636E55">
            <w:pPr>
              <w:pStyle w:val="FinTableRight"/>
              <w:rPr>
                <w:lang w:eastAsia="en-AU"/>
              </w:rPr>
            </w:pPr>
            <w:r w:rsidRPr="00DE525C">
              <w:rPr>
                <w:lang w:eastAsia="en-AU"/>
              </w:rPr>
              <w:t>Outcomes</w:t>
            </w:r>
          </w:p>
        </w:tc>
        <w:tc>
          <w:tcPr>
            <w:tcW w:w="1168" w:type="dxa"/>
            <w:tcBorders>
              <w:top w:val="single" w:sz="2" w:space="0" w:color="auto"/>
            </w:tcBorders>
            <w:vAlign w:val="center"/>
          </w:tcPr>
          <w:p w:rsidR="00E20A04" w:rsidRPr="00DE525C" w:rsidRDefault="00E20A04" w:rsidP="00636E55">
            <w:pPr>
              <w:pStyle w:val="FinTableRight"/>
              <w:rPr>
                <w:lang w:eastAsia="en-AU"/>
              </w:rPr>
            </w:pPr>
          </w:p>
          <w:p w:rsidR="00E20A04" w:rsidRPr="00DE525C" w:rsidRDefault="00E20A04" w:rsidP="00636E55">
            <w:pPr>
              <w:pStyle w:val="FinTableRight"/>
              <w:rPr>
                <w:lang w:eastAsia="en-AU"/>
              </w:rPr>
            </w:pPr>
          </w:p>
          <w:p w:rsidR="00E20A04" w:rsidRPr="00DE525C" w:rsidRDefault="00E20A04" w:rsidP="00636E55">
            <w:pPr>
              <w:pStyle w:val="FinTableRight"/>
              <w:rPr>
                <w:lang w:eastAsia="en-AU"/>
              </w:rPr>
            </w:pPr>
          </w:p>
          <w:p w:rsidR="00E20A04" w:rsidRPr="00DE525C" w:rsidRDefault="00E20A04" w:rsidP="00636E55">
            <w:pPr>
              <w:pStyle w:val="FinTableRight"/>
              <w:rPr>
                <w:lang w:eastAsia="en-AU"/>
              </w:rPr>
            </w:pPr>
            <w:r w:rsidRPr="00DE525C">
              <w:rPr>
                <w:lang w:eastAsia="en-AU"/>
              </w:rPr>
              <w:t>Total</w:t>
            </w:r>
          </w:p>
        </w:tc>
      </w:tr>
      <w:tr w:rsidR="00E20A04" w:rsidRPr="00DE525C" w:rsidTr="00522F4B">
        <w:trPr>
          <w:tblHeader/>
        </w:trPr>
        <w:tc>
          <w:tcPr>
            <w:tcW w:w="3612" w:type="dxa"/>
            <w:tcBorders>
              <w:top w:val="single" w:sz="2" w:space="0" w:color="auto"/>
            </w:tcBorders>
          </w:tcPr>
          <w:p w:rsidR="00E20A04" w:rsidRPr="00DE525C" w:rsidRDefault="00E20A04" w:rsidP="00636E55">
            <w:pPr>
              <w:pStyle w:val="FinTableRight"/>
              <w:rPr>
                <w:lang w:eastAsia="en-AU"/>
              </w:rPr>
            </w:pPr>
          </w:p>
        </w:tc>
        <w:tc>
          <w:tcPr>
            <w:tcW w:w="1168" w:type="dxa"/>
            <w:tcBorders>
              <w:top w:val="single" w:sz="2" w:space="0" w:color="auto"/>
            </w:tcBorders>
          </w:tcPr>
          <w:p w:rsidR="00E20A04" w:rsidRPr="00DE525C" w:rsidRDefault="00E20A04" w:rsidP="00636E55">
            <w:pPr>
              <w:pStyle w:val="FinTableRight"/>
              <w:rPr>
                <w:lang w:eastAsia="en-AU"/>
              </w:rPr>
            </w:pPr>
            <w:r w:rsidRPr="00DE525C">
              <w:rPr>
                <w:lang w:eastAsia="en-AU"/>
              </w:rPr>
              <w:t>$'000</w:t>
            </w:r>
          </w:p>
        </w:tc>
        <w:tc>
          <w:tcPr>
            <w:tcW w:w="1168" w:type="dxa"/>
            <w:tcBorders>
              <w:top w:val="single" w:sz="2" w:space="0" w:color="auto"/>
            </w:tcBorders>
          </w:tcPr>
          <w:p w:rsidR="00E20A04" w:rsidRPr="00DE525C" w:rsidRDefault="00E20A04" w:rsidP="00636E55">
            <w:pPr>
              <w:pStyle w:val="FinTableRight"/>
              <w:rPr>
                <w:lang w:eastAsia="en-AU"/>
              </w:rPr>
            </w:pPr>
            <w:r w:rsidRPr="00DE525C">
              <w:rPr>
                <w:lang w:eastAsia="en-AU"/>
              </w:rPr>
              <w:t>$'000</w:t>
            </w:r>
          </w:p>
        </w:tc>
        <w:tc>
          <w:tcPr>
            <w:tcW w:w="1168" w:type="dxa"/>
            <w:tcBorders>
              <w:top w:val="single" w:sz="2" w:space="0" w:color="auto"/>
            </w:tcBorders>
          </w:tcPr>
          <w:p w:rsidR="00E20A04" w:rsidRPr="00DE525C" w:rsidRDefault="00E20A04" w:rsidP="00636E55">
            <w:pPr>
              <w:pStyle w:val="FinTableRight"/>
              <w:rPr>
                <w:lang w:eastAsia="en-AU"/>
              </w:rPr>
            </w:pPr>
            <w:r w:rsidRPr="00DE525C">
              <w:rPr>
                <w:lang w:eastAsia="en-AU"/>
              </w:rPr>
              <w:t>$'000</w:t>
            </w:r>
          </w:p>
        </w:tc>
      </w:tr>
      <w:tr w:rsidR="00E20A04" w:rsidRPr="00DE525C" w:rsidTr="00522F4B">
        <w:tc>
          <w:tcPr>
            <w:tcW w:w="3612" w:type="dxa"/>
          </w:tcPr>
          <w:p w:rsidR="00E20A04" w:rsidRPr="00DE525C" w:rsidRDefault="00E20A04" w:rsidP="00522F4B">
            <w:pPr>
              <w:pStyle w:val="FinTableLeftBold"/>
              <w:keepLines/>
              <w:rPr>
                <w:lang w:eastAsia="en-AU"/>
              </w:rPr>
            </w:pPr>
            <w:r w:rsidRPr="00DE525C">
              <w:rPr>
                <w:lang w:eastAsia="en-AU"/>
              </w:rPr>
              <w:t>MEDICARE AUSTRALIA</w:t>
            </w:r>
          </w:p>
        </w:tc>
        <w:tc>
          <w:tcPr>
            <w:tcW w:w="1168" w:type="dxa"/>
          </w:tcPr>
          <w:p w:rsidR="00E20A04" w:rsidRPr="00DE525C" w:rsidRDefault="00E20A04" w:rsidP="00636E55">
            <w:pPr>
              <w:pStyle w:val="FinTableRight"/>
              <w:rPr>
                <w:lang w:eastAsia="en-AU"/>
              </w:rPr>
            </w:pPr>
          </w:p>
        </w:tc>
        <w:tc>
          <w:tcPr>
            <w:tcW w:w="1168" w:type="dxa"/>
          </w:tcPr>
          <w:p w:rsidR="00E20A04" w:rsidRPr="00DE525C" w:rsidRDefault="00E20A04" w:rsidP="00522F4B">
            <w:pPr>
              <w:pStyle w:val="FinTableRight"/>
              <w:keepNext/>
              <w:rPr>
                <w:lang w:eastAsia="en-AU"/>
              </w:rPr>
            </w:pPr>
          </w:p>
        </w:tc>
        <w:tc>
          <w:tcPr>
            <w:tcW w:w="1168" w:type="dxa"/>
            <w:vAlign w:val="bottom"/>
          </w:tcPr>
          <w:p w:rsidR="00E20A04" w:rsidRPr="00DE525C" w:rsidRDefault="00E20A04" w:rsidP="00522F4B">
            <w:pPr>
              <w:pStyle w:val="FinTableRight"/>
              <w:keepNext/>
              <w:rPr>
                <w:lang w:eastAsia="en-AU"/>
              </w:rPr>
            </w:pPr>
          </w:p>
        </w:tc>
      </w:tr>
      <w:tr w:rsidR="00E20A04" w:rsidRPr="00DE525C" w:rsidTr="00522F4B">
        <w:tc>
          <w:tcPr>
            <w:tcW w:w="3612" w:type="dxa"/>
          </w:tcPr>
          <w:p w:rsidR="00E20A04" w:rsidRPr="00DE525C" w:rsidRDefault="00E20A04" w:rsidP="00522F4B">
            <w:pPr>
              <w:pStyle w:val="FinTableLeftBold"/>
              <w:keepNext/>
              <w:rPr>
                <w:lang w:eastAsia="en-AU"/>
              </w:rPr>
            </w:pPr>
            <w:r w:rsidRPr="00DE525C">
              <w:rPr>
                <w:lang w:eastAsia="en-AU"/>
              </w:rPr>
              <w:t>Non</w:t>
            </w:r>
            <w:r w:rsidR="00DE525C">
              <w:rPr>
                <w:lang w:eastAsia="en-AU"/>
              </w:rPr>
              <w:noBreakHyphen/>
            </w:r>
            <w:r w:rsidRPr="00DE525C">
              <w:rPr>
                <w:lang w:eastAsia="en-AU"/>
              </w:rPr>
              <w:t>operating</w:t>
            </w:r>
          </w:p>
        </w:tc>
        <w:tc>
          <w:tcPr>
            <w:tcW w:w="1168" w:type="dxa"/>
          </w:tcPr>
          <w:p w:rsidR="00E20A04" w:rsidRPr="00DE525C" w:rsidRDefault="00E20A04" w:rsidP="00522F4B">
            <w:pPr>
              <w:pStyle w:val="FinTableRight"/>
              <w:keepNext/>
              <w:rPr>
                <w:lang w:eastAsia="en-AU"/>
              </w:rPr>
            </w:pPr>
          </w:p>
        </w:tc>
        <w:tc>
          <w:tcPr>
            <w:tcW w:w="1168" w:type="dxa"/>
          </w:tcPr>
          <w:p w:rsidR="00E20A04" w:rsidRPr="00DE525C" w:rsidRDefault="00E20A04" w:rsidP="00522F4B">
            <w:pPr>
              <w:pStyle w:val="FinTableRight"/>
              <w:keepNext/>
              <w:rPr>
                <w:lang w:eastAsia="en-AU"/>
              </w:rPr>
            </w:pPr>
          </w:p>
        </w:tc>
        <w:tc>
          <w:tcPr>
            <w:tcW w:w="1168" w:type="dxa"/>
          </w:tcPr>
          <w:p w:rsidR="00E20A04" w:rsidRPr="00DE525C" w:rsidRDefault="00E20A04" w:rsidP="00522F4B">
            <w:pPr>
              <w:pStyle w:val="FinTableRight"/>
              <w:keepNext/>
              <w:rPr>
                <w:lang w:eastAsia="en-AU"/>
              </w:rPr>
            </w:pPr>
          </w:p>
        </w:tc>
      </w:tr>
      <w:tr w:rsidR="00E20A04" w:rsidRPr="00DE525C" w:rsidTr="00522F4B">
        <w:tc>
          <w:tcPr>
            <w:tcW w:w="3612" w:type="dxa"/>
            <w:vMerge w:val="restart"/>
          </w:tcPr>
          <w:p w:rsidR="00E20A04" w:rsidRPr="00DE525C" w:rsidRDefault="00E20A04" w:rsidP="00522F4B">
            <w:pPr>
              <w:pStyle w:val="FinTableLeftIndent"/>
              <w:keepNext/>
              <w:rPr>
                <w:lang w:eastAsia="en-AU"/>
              </w:rPr>
            </w:pPr>
            <w:r w:rsidRPr="00DE525C">
              <w:rPr>
                <w:lang w:eastAsia="en-AU"/>
              </w:rPr>
              <w:t>Equity Injections</w:t>
            </w:r>
          </w:p>
        </w:tc>
        <w:tc>
          <w:tcPr>
            <w:tcW w:w="1168" w:type="dxa"/>
          </w:tcPr>
          <w:p w:rsidR="00E20A04" w:rsidRPr="00DE525C" w:rsidRDefault="00E20A04" w:rsidP="00522F4B">
            <w:pPr>
              <w:pStyle w:val="FinTableRight"/>
              <w:keepNext/>
              <w:rPr>
                <w:lang w:eastAsia="en-AU"/>
              </w:rPr>
            </w:pPr>
          </w:p>
        </w:tc>
        <w:tc>
          <w:tcPr>
            <w:tcW w:w="1168" w:type="dxa"/>
          </w:tcPr>
          <w:p w:rsidR="00E20A04" w:rsidRPr="00DE525C" w:rsidRDefault="00E20A04" w:rsidP="00522F4B">
            <w:pPr>
              <w:pStyle w:val="FinTableRight"/>
              <w:keepNext/>
              <w:rPr>
                <w:lang w:eastAsia="en-AU"/>
              </w:rPr>
            </w:pPr>
          </w:p>
        </w:tc>
        <w:tc>
          <w:tcPr>
            <w:tcW w:w="1168" w:type="dxa"/>
          </w:tcPr>
          <w:p w:rsidR="00E20A04" w:rsidRPr="00DE525C" w:rsidRDefault="00E20A04" w:rsidP="00522F4B">
            <w:pPr>
              <w:pStyle w:val="FinTableRight"/>
              <w:keepNext/>
              <w:rPr>
                <w:lang w:eastAsia="en-AU"/>
              </w:rPr>
            </w:pPr>
            <w:r w:rsidRPr="00DE525C">
              <w:rPr>
                <w:lang w:eastAsia="en-AU"/>
              </w:rPr>
              <w:t>6,449</w:t>
            </w:r>
          </w:p>
        </w:tc>
      </w:tr>
      <w:tr w:rsidR="00E20A04" w:rsidRPr="00DE525C" w:rsidTr="00522F4B">
        <w:tc>
          <w:tcPr>
            <w:tcW w:w="3612" w:type="dxa"/>
            <w:vMerge/>
          </w:tcPr>
          <w:p w:rsidR="00E20A04" w:rsidRPr="00DE525C" w:rsidRDefault="00E20A04" w:rsidP="00522F4B">
            <w:pPr>
              <w:pStyle w:val="FinTableRight"/>
              <w:keepLines/>
              <w:rPr>
                <w:lang w:eastAsia="en-AU"/>
              </w:rPr>
            </w:pPr>
          </w:p>
        </w:tc>
        <w:tc>
          <w:tcPr>
            <w:tcW w:w="1168" w:type="dxa"/>
          </w:tcPr>
          <w:p w:rsidR="00E20A04" w:rsidRPr="00DE525C" w:rsidRDefault="00E20A04" w:rsidP="00522F4B">
            <w:pPr>
              <w:pStyle w:val="FinTableRight"/>
              <w:keepLines/>
              <w:rPr>
                <w:lang w:eastAsia="en-AU"/>
              </w:rPr>
            </w:pPr>
          </w:p>
        </w:tc>
        <w:tc>
          <w:tcPr>
            <w:tcW w:w="1168" w:type="dxa"/>
          </w:tcPr>
          <w:p w:rsidR="00E20A04" w:rsidRPr="00DE525C" w:rsidRDefault="00E20A04" w:rsidP="00522F4B">
            <w:pPr>
              <w:pStyle w:val="FinTableRight"/>
              <w:keepLines/>
              <w:rPr>
                <w:lang w:eastAsia="en-AU"/>
              </w:rPr>
            </w:pPr>
          </w:p>
        </w:tc>
        <w:tc>
          <w:tcPr>
            <w:tcW w:w="1168" w:type="dxa"/>
          </w:tcPr>
          <w:p w:rsidR="00E20A04" w:rsidRPr="00DE525C" w:rsidRDefault="00E20A04" w:rsidP="00522F4B">
            <w:pPr>
              <w:pStyle w:val="FinTableRightItalic"/>
              <w:keepLines/>
              <w:rPr>
                <w:lang w:eastAsia="en-AU"/>
              </w:rPr>
            </w:pPr>
            <w:r w:rsidRPr="00DE525C">
              <w:rPr>
                <w:lang w:eastAsia="en-AU"/>
              </w:rPr>
              <w:t>16,287</w:t>
            </w:r>
          </w:p>
        </w:tc>
      </w:tr>
      <w:tr w:rsidR="00E20A04" w:rsidRPr="00DE525C" w:rsidTr="00522F4B">
        <w:tc>
          <w:tcPr>
            <w:tcW w:w="3612" w:type="dxa"/>
            <w:vMerge w:val="restart"/>
            <w:tcBorders>
              <w:top w:val="single" w:sz="2" w:space="0" w:color="auto"/>
            </w:tcBorders>
          </w:tcPr>
          <w:p w:rsidR="00E20A04" w:rsidRPr="00DE525C" w:rsidRDefault="00E20A04" w:rsidP="00522F4B">
            <w:pPr>
              <w:pStyle w:val="FinTableLeftBoldHanging"/>
              <w:keepNext/>
              <w:keepLines/>
              <w:rPr>
                <w:lang w:eastAsia="en-AU"/>
              </w:rPr>
            </w:pPr>
            <w:r w:rsidRPr="00DE525C">
              <w:rPr>
                <w:lang w:eastAsia="en-AU"/>
              </w:rPr>
              <w:t>Total: Medicare Australia</w:t>
            </w:r>
          </w:p>
        </w:tc>
        <w:tc>
          <w:tcPr>
            <w:tcW w:w="1168" w:type="dxa"/>
            <w:tcBorders>
              <w:top w:val="single" w:sz="2" w:space="0" w:color="auto"/>
            </w:tcBorders>
          </w:tcPr>
          <w:p w:rsidR="00E20A04"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E20A04" w:rsidRPr="00DE525C" w:rsidRDefault="00DE525C" w:rsidP="00522F4B">
            <w:pPr>
              <w:pStyle w:val="FinTableRightBold"/>
              <w:keepNext/>
              <w:rPr>
                <w:lang w:eastAsia="en-AU"/>
              </w:rPr>
            </w:pPr>
            <w:r>
              <w:rPr>
                <w:lang w:eastAsia="en-AU"/>
              </w:rPr>
              <w:noBreakHyphen/>
            </w:r>
          </w:p>
        </w:tc>
        <w:tc>
          <w:tcPr>
            <w:tcW w:w="1168" w:type="dxa"/>
            <w:tcBorders>
              <w:top w:val="single" w:sz="2" w:space="0" w:color="auto"/>
            </w:tcBorders>
          </w:tcPr>
          <w:p w:rsidR="00E20A04" w:rsidRPr="00DE525C" w:rsidRDefault="00E20A04" w:rsidP="00522F4B">
            <w:pPr>
              <w:pStyle w:val="FinTableRightBold"/>
              <w:keepNext/>
              <w:rPr>
                <w:lang w:eastAsia="en-AU"/>
              </w:rPr>
            </w:pPr>
            <w:r w:rsidRPr="00DE525C">
              <w:rPr>
                <w:lang w:eastAsia="en-AU"/>
              </w:rPr>
              <w:t>6,449</w:t>
            </w:r>
          </w:p>
        </w:tc>
      </w:tr>
      <w:tr w:rsidR="00E20A04" w:rsidRPr="00DE525C" w:rsidTr="00522F4B">
        <w:tc>
          <w:tcPr>
            <w:tcW w:w="3612" w:type="dxa"/>
            <w:vMerge/>
            <w:tcBorders>
              <w:bottom w:val="single" w:sz="2" w:space="0" w:color="auto"/>
            </w:tcBorders>
          </w:tcPr>
          <w:p w:rsidR="00E20A04" w:rsidRPr="00DE525C" w:rsidRDefault="00E20A04" w:rsidP="00522F4B">
            <w:pPr>
              <w:pStyle w:val="FinTableLeftBoldHanging"/>
              <w:keepLines/>
              <w:rPr>
                <w:lang w:eastAsia="en-AU"/>
              </w:rPr>
            </w:pPr>
          </w:p>
        </w:tc>
        <w:tc>
          <w:tcPr>
            <w:tcW w:w="1168" w:type="dxa"/>
            <w:tcBorders>
              <w:bottom w:val="single" w:sz="2" w:space="0" w:color="auto"/>
            </w:tcBorders>
          </w:tcPr>
          <w:p w:rsidR="00E20A04"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E20A04" w:rsidRPr="00DE525C" w:rsidRDefault="00DE525C" w:rsidP="00522F4B">
            <w:pPr>
              <w:pStyle w:val="FinTableRightItalic"/>
              <w:keepLines/>
              <w:rPr>
                <w:lang w:eastAsia="en-AU"/>
              </w:rPr>
            </w:pPr>
            <w:r>
              <w:rPr>
                <w:lang w:eastAsia="en-AU"/>
              </w:rPr>
              <w:noBreakHyphen/>
            </w:r>
          </w:p>
        </w:tc>
        <w:tc>
          <w:tcPr>
            <w:tcW w:w="1168" w:type="dxa"/>
            <w:tcBorders>
              <w:bottom w:val="single" w:sz="2" w:space="0" w:color="auto"/>
            </w:tcBorders>
          </w:tcPr>
          <w:p w:rsidR="00E20A04" w:rsidRPr="00DE525C" w:rsidRDefault="00E20A04" w:rsidP="00522F4B">
            <w:pPr>
              <w:pStyle w:val="FinTableRightItalic"/>
              <w:keepLines/>
              <w:rPr>
                <w:lang w:eastAsia="en-AU"/>
              </w:rPr>
            </w:pPr>
            <w:r w:rsidRPr="00DE525C">
              <w:rPr>
                <w:lang w:eastAsia="en-AU"/>
              </w:rPr>
              <w:t>16,287</w:t>
            </w:r>
          </w:p>
        </w:tc>
      </w:tr>
    </w:tbl>
    <w:p w:rsidR="008D48CF" w:rsidRPr="00DE525C" w:rsidRDefault="008D48CF">
      <w:pPr>
        <w:sectPr w:rsidR="008D48CF" w:rsidRPr="00DE525C" w:rsidSect="00241DAD">
          <w:headerReference w:type="even" r:id="rId28"/>
          <w:headerReference w:type="default" r:id="rId29"/>
          <w:footerReference w:type="even" r:id="rId30"/>
          <w:footerReference w:type="default" r:id="rId31"/>
          <w:headerReference w:type="first" r:id="rId32"/>
          <w:footerReference w:type="first" r:id="rId33"/>
          <w:pgSz w:w="11907" w:h="16839" w:code="9"/>
          <w:pgMar w:top="1871" w:right="2410" w:bottom="4252" w:left="2410" w:header="720" w:footer="3402" w:gutter="0"/>
          <w:cols w:space="720"/>
          <w:docGrid w:linePitch="299"/>
        </w:sectPr>
      </w:pPr>
    </w:p>
    <w:p w:rsidR="00BA6983" w:rsidRPr="00DE525C" w:rsidRDefault="00BA6983" w:rsidP="00DE525C">
      <w:pPr>
        <w:pStyle w:val="ENotesHeading1"/>
        <w:outlineLvl w:val="9"/>
      </w:pPr>
      <w:bookmarkStart w:id="52" w:name="_Toc364756493"/>
      <w:r w:rsidRPr="00DE525C">
        <w:lastRenderedPageBreak/>
        <w:t>Endnotes</w:t>
      </w:r>
      <w:bookmarkEnd w:id="52"/>
    </w:p>
    <w:p w:rsidR="00BA6983" w:rsidRPr="00DE525C" w:rsidRDefault="00BA6983" w:rsidP="006917DC"/>
    <w:p w:rsidR="00BA6983" w:rsidRPr="00DE525C" w:rsidRDefault="00BA6983" w:rsidP="00DE525C">
      <w:pPr>
        <w:pStyle w:val="ENotesHeading2"/>
        <w:outlineLvl w:val="9"/>
      </w:pPr>
      <w:bookmarkStart w:id="53" w:name="_Toc364756494"/>
      <w:r w:rsidRPr="00DE525C">
        <w:t>Endnote 1—Legislation history</w:t>
      </w:r>
      <w:bookmarkEnd w:id="53"/>
    </w:p>
    <w:p w:rsidR="00BA6983" w:rsidRPr="00DE525C" w:rsidRDefault="00BA6983" w:rsidP="006917DC">
      <w:pPr>
        <w:pStyle w:val="ENotesText"/>
      </w:pPr>
      <w:r w:rsidRPr="00DE525C">
        <w:t xml:space="preserve">This endnote sets out details of the legislation history of the </w:t>
      </w:r>
      <w:r w:rsidRPr="00DE525C">
        <w:rPr>
          <w:i/>
        </w:rPr>
        <w:fldChar w:fldCharType="begin"/>
      </w:r>
      <w:r w:rsidRPr="00DE525C">
        <w:rPr>
          <w:i/>
        </w:rPr>
        <w:instrText xml:space="preserve"> DOCPROPERTY  ShortT  \* MERGEFORMAT </w:instrText>
      </w:r>
      <w:r w:rsidRPr="00DE525C">
        <w:rPr>
          <w:i/>
        </w:rPr>
        <w:fldChar w:fldCharType="separate"/>
      </w:r>
      <w:r w:rsidR="00DE525C">
        <w:rPr>
          <w:i/>
        </w:rPr>
        <w:t>Appropriation Act (No. 2) 2011</w:t>
      </w:r>
      <w:r w:rsidR="00DE525C">
        <w:rPr>
          <w:i/>
        </w:rPr>
        <w:noBreakHyphen/>
        <w:t>2012</w:t>
      </w:r>
      <w:r w:rsidRPr="00DE525C">
        <w:rPr>
          <w:i/>
        </w:rPr>
        <w:fldChar w:fldCharType="end"/>
      </w:r>
      <w:r w:rsidRPr="00DE525C">
        <w:rPr>
          <w:i/>
        </w:rPr>
        <w:t>.</w:t>
      </w:r>
    </w:p>
    <w:p w:rsidR="00BA6983" w:rsidRPr="00DE525C" w:rsidRDefault="00BA6983" w:rsidP="006917DC">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276"/>
        <w:gridCol w:w="1562"/>
        <w:gridCol w:w="1417"/>
      </w:tblGrid>
      <w:tr w:rsidR="00BA6983" w:rsidRPr="00DE525C" w:rsidTr="00DE38CC">
        <w:trPr>
          <w:cantSplit/>
          <w:tblHeader/>
        </w:trPr>
        <w:tc>
          <w:tcPr>
            <w:tcW w:w="1838" w:type="dxa"/>
            <w:tcBorders>
              <w:top w:val="single" w:sz="12" w:space="0" w:color="auto"/>
              <w:bottom w:val="single" w:sz="12" w:space="0" w:color="auto"/>
            </w:tcBorders>
            <w:shd w:val="clear" w:color="auto" w:fill="auto"/>
          </w:tcPr>
          <w:p w:rsidR="00BA6983" w:rsidRPr="00DE525C" w:rsidRDefault="006917DC" w:rsidP="006917DC">
            <w:pPr>
              <w:pStyle w:val="ENoteTableHeading"/>
            </w:pPr>
            <w:r w:rsidRPr="00DE525C">
              <w:t>Title</w:t>
            </w:r>
          </w:p>
        </w:tc>
        <w:tc>
          <w:tcPr>
            <w:tcW w:w="992" w:type="dxa"/>
            <w:tcBorders>
              <w:top w:val="single" w:sz="12" w:space="0" w:color="auto"/>
              <w:bottom w:val="single" w:sz="12" w:space="0" w:color="auto"/>
            </w:tcBorders>
            <w:shd w:val="clear" w:color="auto" w:fill="auto"/>
          </w:tcPr>
          <w:p w:rsidR="00BA6983" w:rsidRPr="00DE525C" w:rsidRDefault="00BA6983" w:rsidP="006917DC">
            <w:pPr>
              <w:pStyle w:val="ENoteTableHeading"/>
            </w:pPr>
            <w:r w:rsidRPr="00DE525C">
              <w:t>Number and year</w:t>
            </w:r>
          </w:p>
        </w:tc>
        <w:tc>
          <w:tcPr>
            <w:tcW w:w="1276" w:type="dxa"/>
            <w:tcBorders>
              <w:top w:val="single" w:sz="12" w:space="0" w:color="auto"/>
              <w:bottom w:val="single" w:sz="12" w:space="0" w:color="auto"/>
            </w:tcBorders>
            <w:shd w:val="clear" w:color="auto" w:fill="auto"/>
          </w:tcPr>
          <w:p w:rsidR="00BA6983" w:rsidRPr="00DE525C" w:rsidRDefault="00BA6983" w:rsidP="00C11002">
            <w:pPr>
              <w:pStyle w:val="ENoteTableHeading"/>
            </w:pPr>
            <w:r w:rsidRPr="00DE525C">
              <w:t>Assent date</w:t>
            </w:r>
            <w:r w:rsidR="006917DC" w:rsidRPr="00DE525C">
              <w:t xml:space="preserve"> </w:t>
            </w:r>
            <w:r w:rsidR="006917DC" w:rsidRPr="00DE525C">
              <w:rPr>
                <w:rFonts w:cs="Arial"/>
              </w:rPr>
              <w:t xml:space="preserve">or </w:t>
            </w:r>
            <w:proofErr w:type="spellStart"/>
            <w:r w:rsidR="006917DC" w:rsidRPr="00DE525C">
              <w:rPr>
                <w:rFonts w:cs="Arial"/>
              </w:rPr>
              <w:t>FRLI</w:t>
            </w:r>
            <w:proofErr w:type="spellEnd"/>
            <w:r w:rsidR="006917DC" w:rsidRPr="00DE525C">
              <w:rPr>
                <w:rFonts w:cs="Arial"/>
              </w:rPr>
              <w:t xml:space="preserve"> registration</w:t>
            </w:r>
            <w:r w:rsidR="00C11002" w:rsidRPr="00DE525C">
              <w:rPr>
                <w:rFonts w:cs="Arial"/>
              </w:rPr>
              <w:t xml:space="preserve"> date</w:t>
            </w:r>
          </w:p>
        </w:tc>
        <w:tc>
          <w:tcPr>
            <w:tcW w:w="1562" w:type="dxa"/>
            <w:tcBorders>
              <w:top w:val="single" w:sz="12" w:space="0" w:color="auto"/>
              <w:bottom w:val="single" w:sz="12" w:space="0" w:color="auto"/>
            </w:tcBorders>
            <w:shd w:val="clear" w:color="auto" w:fill="auto"/>
          </w:tcPr>
          <w:p w:rsidR="00BA6983" w:rsidRPr="00DE525C" w:rsidRDefault="00BA6983" w:rsidP="006917DC">
            <w:pPr>
              <w:pStyle w:val="ENoteTableHeading"/>
            </w:pPr>
            <w:r w:rsidRPr="00DE525C">
              <w:t>Commencement</w:t>
            </w:r>
            <w:r w:rsidRPr="00DE525C">
              <w:br/>
              <w:t>date</w:t>
            </w:r>
          </w:p>
        </w:tc>
        <w:tc>
          <w:tcPr>
            <w:tcW w:w="1417" w:type="dxa"/>
            <w:tcBorders>
              <w:top w:val="single" w:sz="12" w:space="0" w:color="auto"/>
              <w:bottom w:val="single" w:sz="12" w:space="0" w:color="auto"/>
            </w:tcBorders>
            <w:shd w:val="clear" w:color="auto" w:fill="auto"/>
          </w:tcPr>
          <w:p w:rsidR="00BA6983" w:rsidRPr="00DE525C" w:rsidRDefault="00BA6983" w:rsidP="006917DC">
            <w:pPr>
              <w:pStyle w:val="ENoteTableHeading"/>
            </w:pPr>
            <w:r w:rsidRPr="00DE525C">
              <w:t>Application, saving and transitional provisions</w:t>
            </w:r>
          </w:p>
        </w:tc>
      </w:tr>
      <w:tr w:rsidR="006917DC" w:rsidRPr="00DE525C" w:rsidTr="00B42081">
        <w:trPr>
          <w:cantSplit/>
        </w:trPr>
        <w:tc>
          <w:tcPr>
            <w:tcW w:w="1838" w:type="dxa"/>
            <w:tcBorders>
              <w:top w:val="single" w:sz="12" w:space="0" w:color="auto"/>
              <w:bottom w:val="single" w:sz="4" w:space="0" w:color="auto"/>
            </w:tcBorders>
            <w:shd w:val="clear" w:color="auto" w:fill="auto"/>
          </w:tcPr>
          <w:p w:rsidR="006917DC" w:rsidRPr="00DE525C" w:rsidRDefault="006917DC" w:rsidP="00C11002">
            <w:pPr>
              <w:pStyle w:val="ENoteTableText"/>
            </w:pPr>
            <w:r w:rsidRPr="00DE525C">
              <w:t>Appropriation Act (No.</w:t>
            </w:r>
            <w:r w:rsidR="00DE525C">
              <w:t> </w:t>
            </w:r>
            <w:r w:rsidRPr="00DE525C">
              <w:t>2) 2011</w:t>
            </w:r>
            <w:r w:rsidR="00DE525C">
              <w:noBreakHyphen/>
            </w:r>
            <w:r w:rsidRPr="00DE525C">
              <w:t>2012</w:t>
            </w:r>
          </w:p>
        </w:tc>
        <w:tc>
          <w:tcPr>
            <w:tcW w:w="992" w:type="dxa"/>
            <w:tcBorders>
              <w:top w:val="single" w:sz="12" w:space="0" w:color="auto"/>
              <w:bottom w:val="single" w:sz="4" w:space="0" w:color="auto"/>
            </w:tcBorders>
            <w:shd w:val="clear" w:color="auto" w:fill="auto"/>
          </w:tcPr>
          <w:p w:rsidR="006917DC" w:rsidRPr="00DE525C" w:rsidRDefault="006917DC" w:rsidP="00C11002">
            <w:pPr>
              <w:pStyle w:val="ENoteTableText"/>
            </w:pPr>
            <w:r w:rsidRPr="00DE525C">
              <w:t>70, 2011</w:t>
            </w:r>
          </w:p>
        </w:tc>
        <w:tc>
          <w:tcPr>
            <w:tcW w:w="1276" w:type="dxa"/>
            <w:tcBorders>
              <w:top w:val="single" w:sz="12" w:space="0" w:color="auto"/>
              <w:bottom w:val="single" w:sz="4" w:space="0" w:color="auto"/>
            </w:tcBorders>
            <w:shd w:val="clear" w:color="auto" w:fill="auto"/>
          </w:tcPr>
          <w:p w:rsidR="006917DC" w:rsidRPr="00DE525C" w:rsidRDefault="006917DC" w:rsidP="00C11002">
            <w:pPr>
              <w:pStyle w:val="ENoteTableText"/>
            </w:pPr>
            <w:r w:rsidRPr="00DE525C">
              <w:t>29</w:t>
            </w:r>
            <w:r w:rsidR="00DE525C">
              <w:t> </w:t>
            </w:r>
            <w:r w:rsidRPr="00DE525C">
              <w:t>June 2011</w:t>
            </w:r>
          </w:p>
        </w:tc>
        <w:tc>
          <w:tcPr>
            <w:tcW w:w="1562" w:type="dxa"/>
            <w:tcBorders>
              <w:top w:val="single" w:sz="12" w:space="0" w:color="auto"/>
              <w:bottom w:val="single" w:sz="4" w:space="0" w:color="auto"/>
            </w:tcBorders>
            <w:shd w:val="clear" w:color="auto" w:fill="auto"/>
          </w:tcPr>
          <w:p w:rsidR="006917DC" w:rsidRPr="00DE525C" w:rsidRDefault="006917DC" w:rsidP="00C11002">
            <w:pPr>
              <w:pStyle w:val="ENoteTableText"/>
            </w:pPr>
            <w:r w:rsidRPr="00DE525C">
              <w:t>29</w:t>
            </w:r>
            <w:r w:rsidR="00DE525C">
              <w:t> </w:t>
            </w:r>
            <w:r w:rsidRPr="00DE525C">
              <w:t>June 2011</w:t>
            </w:r>
          </w:p>
        </w:tc>
        <w:tc>
          <w:tcPr>
            <w:tcW w:w="1417" w:type="dxa"/>
            <w:tcBorders>
              <w:top w:val="single" w:sz="12" w:space="0" w:color="auto"/>
              <w:bottom w:val="single" w:sz="4" w:space="0" w:color="auto"/>
            </w:tcBorders>
            <w:shd w:val="clear" w:color="auto" w:fill="auto"/>
          </w:tcPr>
          <w:p w:rsidR="006917DC" w:rsidRPr="00DE525C" w:rsidRDefault="006917DC" w:rsidP="00C11002">
            <w:pPr>
              <w:pStyle w:val="ENoteTableText"/>
            </w:pPr>
          </w:p>
        </w:tc>
      </w:tr>
      <w:tr w:rsidR="006917DC" w:rsidRPr="00DE525C" w:rsidTr="00B42081">
        <w:trPr>
          <w:cantSplit/>
        </w:trPr>
        <w:tc>
          <w:tcPr>
            <w:tcW w:w="1838" w:type="dxa"/>
            <w:tcBorders>
              <w:top w:val="single" w:sz="4" w:space="0" w:color="auto"/>
              <w:bottom w:val="single" w:sz="4" w:space="0" w:color="auto"/>
            </w:tcBorders>
            <w:shd w:val="clear" w:color="auto" w:fill="auto"/>
          </w:tcPr>
          <w:p w:rsidR="006917DC" w:rsidRPr="00DE525C" w:rsidRDefault="006917DC" w:rsidP="00C11002">
            <w:pPr>
              <w:pStyle w:val="ENoteTableText"/>
            </w:pPr>
            <w:r w:rsidRPr="00DE525C">
              <w:t>Financial Management and Accountability Act 1997 Determination</w:t>
            </w:r>
            <w:r w:rsidR="00DE525C">
              <w:t> </w:t>
            </w:r>
            <w:r w:rsidRPr="00DE525C">
              <w:t>2012/03 – Section</w:t>
            </w:r>
            <w:r w:rsidR="00DE525C">
              <w:t> </w:t>
            </w:r>
            <w:r w:rsidRPr="00DE525C">
              <w:t xml:space="preserve">32 (Transfer of Functions from </w:t>
            </w:r>
            <w:proofErr w:type="spellStart"/>
            <w:r w:rsidRPr="00DE525C">
              <w:t>DPMC</w:t>
            </w:r>
            <w:proofErr w:type="spellEnd"/>
            <w:r w:rsidRPr="00DE525C">
              <w:t xml:space="preserve"> to </w:t>
            </w:r>
            <w:proofErr w:type="spellStart"/>
            <w:r w:rsidRPr="00DE525C">
              <w:t>DRALGAS</w:t>
            </w:r>
            <w:proofErr w:type="spellEnd"/>
            <w:r w:rsidRPr="00DE525C">
              <w:t>)</w:t>
            </w:r>
          </w:p>
        </w:tc>
        <w:tc>
          <w:tcPr>
            <w:tcW w:w="992" w:type="dxa"/>
            <w:tcBorders>
              <w:top w:val="single" w:sz="4" w:space="0" w:color="auto"/>
              <w:bottom w:val="single" w:sz="4" w:space="0" w:color="auto"/>
            </w:tcBorders>
            <w:shd w:val="clear" w:color="auto" w:fill="auto"/>
          </w:tcPr>
          <w:p w:rsidR="006917DC" w:rsidRPr="00DE525C" w:rsidRDefault="006917DC" w:rsidP="00C11002">
            <w:pPr>
              <w:pStyle w:val="ENoteTableText"/>
            </w:pPr>
            <w:r w:rsidRPr="00DE525C">
              <w:t>2012/03</w:t>
            </w:r>
          </w:p>
        </w:tc>
        <w:tc>
          <w:tcPr>
            <w:tcW w:w="1276" w:type="dxa"/>
            <w:tcBorders>
              <w:top w:val="single" w:sz="4" w:space="0" w:color="auto"/>
              <w:bottom w:val="single" w:sz="4" w:space="0" w:color="auto"/>
            </w:tcBorders>
            <w:shd w:val="clear" w:color="auto" w:fill="auto"/>
          </w:tcPr>
          <w:p w:rsidR="006917DC" w:rsidRPr="00DE525C" w:rsidRDefault="006917DC" w:rsidP="00C11002">
            <w:pPr>
              <w:pStyle w:val="ENoteTableText"/>
            </w:pPr>
            <w:r w:rsidRPr="00DE525C">
              <w:t>9 Feb 2012 (</w:t>
            </w:r>
            <w:r w:rsidRPr="00DE525C">
              <w:rPr>
                <w:i/>
              </w:rPr>
              <w:t>see</w:t>
            </w:r>
            <w:r w:rsidRPr="00DE525C">
              <w:t xml:space="preserve"> F2012L00224)</w:t>
            </w:r>
          </w:p>
        </w:tc>
        <w:tc>
          <w:tcPr>
            <w:tcW w:w="1562" w:type="dxa"/>
            <w:tcBorders>
              <w:top w:val="single" w:sz="4" w:space="0" w:color="auto"/>
              <w:bottom w:val="single" w:sz="4" w:space="0" w:color="auto"/>
            </w:tcBorders>
            <w:shd w:val="clear" w:color="auto" w:fill="auto"/>
          </w:tcPr>
          <w:p w:rsidR="006917DC" w:rsidRPr="00DE525C" w:rsidRDefault="006917DC" w:rsidP="00C11002">
            <w:pPr>
              <w:pStyle w:val="ENoteTableText"/>
            </w:pPr>
            <w:r w:rsidRPr="00DE525C">
              <w:t>c. 4 and Schedule</w:t>
            </w:r>
            <w:r w:rsidR="00DE525C">
              <w:t> </w:t>
            </w:r>
            <w:r w:rsidRPr="00DE525C">
              <w:t>2: 1 Feb 2012</w:t>
            </w:r>
          </w:p>
        </w:tc>
        <w:tc>
          <w:tcPr>
            <w:tcW w:w="1417" w:type="dxa"/>
            <w:tcBorders>
              <w:top w:val="single" w:sz="4" w:space="0" w:color="auto"/>
              <w:bottom w:val="single" w:sz="4" w:space="0" w:color="auto"/>
            </w:tcBorders>
            <w:shd w:val="clear" w:color="auto" w:fill="auto"/>
          </w:tcPr>
          <w:p w:rsidR="006917DC" w:rsidRPr="00DE525C" w:rsidRDefault="006917DC" w:rsidP="00C11002">
            <w:pPr>
              <w:pStyle w:val="ENoteTableText"/>
            </w:pPr>
            <w:r w:rsidRPr="00DE525C">
              <w:t>—</w:t>
            </w:r>
          </w:p>
        </w:tc>
      </w:tr>
      <w:tr w:rsidR="006917DC" w:rsidRPr="00DE525C" w:rsidTr="00B42081">
        <w:trPr>
          <w:cantSplit/>
        </w:trPr>
        <w:tc>
          <w:tcPr>
            <w:tcW w:w="1838" w:type="dxa"/>
            <w:tcBorders>
              <w:top w:val="single" w:sz="4" w:space="0" w:color="auto"/>
              <w:bottom w:val="single" w:sz="4" w:space="0" w:color="auto"/>
            </w:tcBorders>
            <w:shd w:val="clear" w:color="auto" w:fill="auto"/>
          </w:tcPr>
          <w:p w:rsidR="006917DC" w:rsidRPr="00DE525C" w:rsidRDefault="006917DC" w:rsidP="00C11002">
            <w:pPr>
              <w:pStyle w:val="ENoteTableText"/>
            </w:pPr>
            <w:r w:rsidRPr="00DE525C">
              <w:t>Financial Management and Accountability Act 1997 Determination</w:t>
            </w:r>
            <w:r w:rsidR="00DE525C">
              <w:t> </w:t>
            </w:r>
            <w:r w:rsidRPr="00DE525C">
              <w:t>2012/07 — Section</w:t>
            </w:r>
            <w:r w:rsidR="00DE525C">
              <w:t> </w:t>
            </w:r>
            <w:r w:rsidRPr="00DE525C">
              <w:t xml:space="preserve">32 (Transfer of Functions from </w:t>
            </w:r>
            <w:proofErr w:type="spellStart"/>
            <w:r w:rsidRPr="00DE525C">
              <w:t>SEWPaC</w:t>
            </w:r>
            <w:proofErr w:type="spellEnd"/>
            <w:r w:rsidRPr="00DE525C">
              <w:t xml:space="preserve"> to </w:t>
            </w:r>
            <w:proofErr w:type="spellStart"/>
            <w:r w:rsidRPr="00DE525C">
              <w:t>FaHCSIA</w:t>
            </w:r>
            <w:proofErr w:type="spellEnd"/>
            <w:r w:rsidRPr="00DE525C">
              <w:t xml:space="preserve"> and TREASURY)</w:t>
            </w:r>
          </w:p>
        </w:tc>
        <w:tc>
          <w:tcPr>
            <w:tcW w:w="992" w:type="dxa"/>
            <w:tcBorders>
              <w:top w:val="single" w:sz="4" w:space="0" w:color="auto"/>
              <w:bottom w:val="single" w:sz="4" w:space="0" w:color="auto"/>
            </w:tcBorders>
            <w:shd w:val="clear" w:color="auto" w:fill="auto"/>
          </w:tcPr>
          <w:p w:rsidR="006917DC" w:rsidRPr="00DE525C" w:rsidRDefault="006917DC" w:rsidP="00C11002">
            <w:pPr>
              <w:pStyle w:val="ENoteTableText"/>
            </w:pPr>
            <w:r w:rsidRPr="00DE525C">
              <w:t>2012/07</w:t>
            </w:r>
          </w:p>
        </w:tc>
        <w:tc>
          <w:tcPr>
            <w:tcW w:w="1276" w:type="dxa"/>
            <w:tcBorders>
              <w:top w:val="single" w:sz="4" w:space="0" w:color="auto"/>
              <w:bottom w:val="single" w:sz="4" w:space="0" w:color="auto"/>
            </w:tcBorders>
            <w:shd w:val="clear" w:color="auto" w:fill="auto"/>
          </w:tcPr>
          <w:p w:rsidR="006917DC" w:rsidRPr="00DE525C" w:rsidRDefault="006917DC" w:rsidP="00C11002">
            <w:pPr>
              <w:pStyle w:val="ENoteTableText"/>
            </w:pPr>
            <w:r w:rsidRPr="00DE525C">
              <w:t>10 Feb 2012 (</w:t>
            </w:r>
            <w:r w:rsidRPr="00DE525C">
              <w:rPr>
                <w:i/>
              </w:rPr>
              <w:t>see</w:t>
            </w:r>
            <w:r w:rsidRPr="00DE525C">
              <w:t xml:space="preserve"> F2012L00236)</w:t>
            </w:r>
          </w:p>
        </w:tc>
        <w:tc>
          <w:tcPr>
            <w:tcW w:w="1562" w:type="dxa"/>
            <w:tcBorders>
              <w:top w:val="single" w:sz="4" w:space="0" w:color="auto"/>
              <w:bottom w:val="single" w:sz="4" w:space="0" w:color="auto"/>
            </w:tcBorders>
            <w:shd w:val="clear" w:color="auto" w:fill="auto"/>
          </w:tcPr>
          <w:p w:rsidR="006917DC" w:rsidRPr="00DE525C" w:rsidRDefault="006917DC" w:rsidP="00C11002">
            <w:pPr>
              <w:pStyle w:val="ENoteTableText"/>
            </w:pPr>
            <w:r w:rsidRPr="00DE525C">
              <w:t>c. 5 and Schedule</w:t>
            </w:r>
            <w:r w:rsidR="00DE525C">
              <w:t> </w:t>
            </w:r>
            <w:r w:rsidRPr="00DE525C">
              <w:t>3: 1 Feb 2012</w:t>
            </w:r>
          </w:p>
        </w:tc>
        <w:tc>
          <w:tcPr>
            <w:tcW w:w="1417" w:type="dxa"/>
            <w:tcBorders>
              <w:top w:val="single" w:sz="4" w:space="0" w:color="auto"/>
              <w:bottom w:val="single" w:sz="4" w:space="0" w:color="auto"/>
            </w:tcBorders>
            <w:shd w:val="clear" w:color="auto" w:fill="auto"/>
          </w:tcPr>
          <w:p w:rsidR="006917DC" w:rsidRPr="00DE525C" w:rsidRDefault="006917DC" w:rsidP="00C11002">
            <w:pPr>
              <w:pStyle w:val="ENoteTableText"/>
            </w:pPr>
            <w:r w:rsidRPr="00DE525C">
              <w:t>—</w:t>
            </w:r>
          </w:p>
        </w:tc>
      </w:tr>
      <w:tr w:rsidR="006917DC" w:rsidRPr="00DE525C" w:rsidTr="00B42081">
        <w:trPr>
          <w:cantSplit/>
        </w:trPr>
        <w:tc>
          <w:tcPr>
            <w:tcW w:w="1838" w:type="dxa"/>
            <w:tcBorders>
              <w:top w:val="single" w:sz="4" w:space="0" w:color="auto"/>
              <w:bottom w:val="single" w:sz="4" w:space="0" w:color="auto"/>
            </w:tcBorders>
            <w:shd w:val="clear" w:color="auto" w:fill="auto"/>
          </w:tcPr>
          <w:p w:rsidR="006917DC" w:rsidRPr="00DE525C" w:rsidRDefault="006917DC" w:rsidP="00C11002">
            <w:pPr>
              <w:pStyle w:val="ENoteTableText"/>
            </w:pPr>
            <w:r w:rsidRPr="00DE525C">
              <w:t>Financial Management and Accountability Act 1997 Determination</w:t>
            </w:r>
            <w:r w:rsidR="00DE525C">
              <w:t> </w:t>
            </w:r>
            <w:r w:rsidRPr="00DE525C">
              <w:t>2012/08 — Section</w:t>
            </w:r>
            <w:r w:rsidR="00DE525C">
              <w:t> </w:t>
            </w:r>
            <w:r w:rsidRPr="00DE525C">
              <w:t xml:space="preserve">32 (Transfer of Functions from </w:t>
            </w:r>
            <w:proofErr w:type="spellStart"/>
            <w:r w:rsidRPr="00DE525C">
              <w:t>DPMC</w:t>
            </w:r>
            <w:proofErr w:type="spellEnd"/>
            <w:r w:rsidRPr="00DE525C">
              <w:t xml:space="preserve"> and HEALTH to </w:t>
            </w:r>
            <w:proofErr w:type="spellStart"/>
            <w:r w:rsidRPr="00DE525C">
              <w:t>NMHC</w:t>
            </w:r>
            <w:proofErr w:type="spellEnd"/>
            <w:r w:rsidRPr="00DE525C">
              <w:t>)</w:t>
            </w:r>
          </w:p>
        </w:tc>
        <w:tc>
          <w:tcPr>
            <w:tcW w:w="992" w:type="dxa"/>
            <w:tcBorders>
              <w:top w:val="single" w:sz="4" w:space="0" w:color="auto"/>
              <w:bottom w:val="single" w:sz="4" w:space="0" w:color="auto"/>
            </w:tcBorders>
            <w:shd w:val="clear" w:color="auto" w:fill="auto"/>
          </w:tcPr>
          <w:p w:rsidR="006917DC" w:rsidRPr="00DE525C" w:rsidRDefault="006917DC" w:rsidP="00C11002">
            <w:pPr>
              <w:pStyle w:val="ENoteTableText"/>
            </w:pPr>
            <w:r w:rsidRPr="00DE525C">
              <w:t>2012/08</w:t>
            </w:r>
          </w:p>
        </w:tc>
        <w:tc>
          <w:tcPr>
            <w:tcW w:w="1276" w:type="dxa"/>
            <w:tcBorders>
              <w:top w:val="single" w:sz="4" w:space="0" w:color="auto"/>
              <w:bottom w:val="single" w:sz="4" w:space="0" w:color="auto"/>
            </w:tcBorders>
            <w:shd w:val="clear" w:color="auto" w:fill="auto"/>
          </w:tcPr>
          <w:p w:rsidR="006917DC" w:rsidRPr="00DE525C" w:rsidRDefault="006917DC" w:rsidP="00C11002">
            <w:pPr>
              <w:pStyle w:val="ENoteTableText"/>
            </w:pPr>
            <w:r w:rsidRPr="00DE525C">
              <w:t>24 Apr 2012 (</w:t>
            </w:r>
            <w:r w:rsidRPr="00DE525C">
              <w:rPr>
                <w:i/>
              </w:rPr>
              <w:t>see</w:t>
            </w:r>
            <w:r w:rsidRPr="00DE525C">
              <w:t xml:space="preserve"> F2012L00917)</w:t>
            </w:r>
          </w:p>
        </w:tc>
        <w:tc>
          <w:tcPr>
            <w:tcW w:w="1562" w:type="dxa"/>
            <w:tcBorders>
              <w:top w:val="single" w:sz="4" w:space="0" w:color="auto"/>
              <w:bottom w:val="single" w:sz="4" w:space="0" w:color="auto"/>
            </w:tcBorders>
            <w:shd w:val="clear" w:color="auto" w:fill="auto"/>
          </w:tcPr>
          <w:p w:rsidR="006917DC" w:rsidRPr="00DE525C" w:rsidRDefault="006917DC" w:rsidP="00C11002">
            <w:pPr>
              <w:pStyle w:val="ENoteTableText"/>
            </w:pPr>
            <w:r w:rsidRPr="00DE525C">
              <w:t>c. 4 and Schedule</w:t>
            </w:r>
            <w:r w:rsidR="00DE525C">
              <w:t> </w:t>
            </w:r>
            <w:r w:rsidRPr="00DE525C">
              <w:t>2: 17 Apr 2012</w:t>
            </w:r>
          </w:p>
        </w:tc>
        <w:tc>
          <w:tcPr>
            <w:tcW w:w="1417" w:type="dxa"/>
            <w:tcBorders>
              <w:top w:val="single" w:sz="4" w:space="0" w:color="auto"/>
              <w:bottom w:val="single" w:sz="4" w:space="0" w:color="auto"/>
            </w:tcBorders>
            <w:shd w:val="clear" w:color="auto" w:fill="auto"/>
          </w:tcPr>
          <w:p w:rsidR="006917DC" w:rsidRPr="00DE525C" w:rsidRDefault="006917DC" w:rsidP="00C11002">
            <w:pPr>
              <w:pStyle w:val="ENoteTableText"/>
            </w:pPr>
            <w:r w:rsidRPr="00DE525C">
              <w:t>—</w:t>
            </w:r>
          </w:p>
        </w:tc>
      </w:tr>
      <w:tr w:rsidR="006917DC" w:rsidRPr="00DE525C" w:rsidTr="00B42081">
        <w:trPr>
          <w:cantSplit/>
        </w:trPr>
        <w:tc>
          <w:tcPr>
            <w:tcW w:w="1838" w:type="dxa"/>
            <w:tcBorders>
              <w:top w:val="single" w:sz="4" w:space="0" w:color="auto"/>
              <w:bottom w:val="single" w:sz="4" w:space="0" w:color="auto"/>
            </w:tcBorders>
            <w:shd w:val="clear" w:color="auto" w:fill="auto"/>
          </w:tcPr>
          <w:p w:rsidR="006917DC" w:rsidRPr="00DE525C" w:rsidRDefault="006917DC" w:rsidP="00C11002">
            <w:pPr>
              <w:pStyle w:val="ENoteTableText"/>
            </w:pPr>
            <w:r w:rsidRPr="00DE525C">
              <w:lastRenderedPageBreak/>
              <w:t>Financial Management and Accountability Act 1997 Determination</w:t>
            </w:r>
            <w:r w:rsidR="00DE525C">
              <w:t> </w:t>
            </w:r>
            <w:r w:rsidRPr="00DE525C">
              <w:t>2012/12 – Section</w:t>
            </w:r>
            <w:r w:rsidR="00DE525C">
              <w:t> </w:t>
            </w:r>
            <w:r w:rsidRPr="00DE525C">
              <w:t xml:space="preserve">32 (Transfer of Functions from </w:t>
            </w:r>
            <w:proofErr w:type="spellStart"/>
            <w:r w:rsidRPr="00DE525C">
              <w:t>ORER</w:t>
            </w:r>
            <w:proofErr w:type="spellEnd"/>
            <w:r w:rsidRPr="00DE525C">
              <w:t xml:space="preserve"> to </w:t>
            </w:r>
            <w:proofErr w:type="spellStart"/>
            <w:r w:rsidRPr="00DE525C">
              <w:t>CER</w:t>
            </w:r>
            <w:proofErr w:type="spellEnd"/>
            <w:r w:rsidRPr="00DE525C">
              <w:t>)</w:t>
            </w:r>
          </w:p>
        </w:tc>
        <w:tc>
          <w:tcPr>
            <w:tcW w:w="992" w:type="dxa"/>
            <w:tcBorders>
              <w:top w:val="single" w:sz="4" w:space="0" w:color="auto"/>
              <w:bottom w:val="single" w:sz="4" w:space="0" w:color="auto"/>
            </w:tcBorders>
            <w:shd w:val="clear" w:color="auto" w:fill="auto"/>
          </w:tcPr>
          <w:p w:rsidR="006917DC" w:rsidRPr="00DE525C" w:rsidRDefault="006917DC" w:rsidP="00C11002">
            <w:pPr>
              <w:pStyle w:val="ENoteTableText"/>
            </w:pPr>
            <w:r w:rsidRPr="00DE525C">
              <w:t>2012/12</w:t>
            </w:r>
          </w:p>
        </w:tc>
        <w:tc>
          <w:tcPr>
            <w:tcW w:w="1276" w:type="dxa"/>
            <w:tcBorders>
              <w:top w:val="single" w:sz="4" w:space="0" w:color="auto"/>
              <w:bottom w:val="single" w:sz="4" w:space="0" w:color="auto"/>
            </w:tcBorders>
            <w:shd w:val="clear" w:color="auto" w:fill="auto"/>
          </w:tcPr>
          <w:p w:rsidR="006917DC" w:rsidRPr="00DE525C" w:rsidRDefault="006917DC" w:rsidP="00C11002">
            <w:pPr>
              <w:pStyle w:val="ENoteTableText"/>
            </w:pPr>
            <w:r w:rsidRPr="00DE525C">
              <w:t>9</w:t>
            </w:r>
            <w:r w:rsidR="00DE525C">
              <w:t> </w:t>
            </w:r>
            <w:r w:rsidRPr="00DE525C">
              <w:t>May 2012 (</w:t>
            </w:r>
            <w:r w:rsidRPr="00DE525C">
              <w:rPr>
                <w:i/>
              </w:rPr>
              <w:t>see</w:t>
            </w:r>
            <w:r w:rsidRPr="00DE525C">
              <w:t xml:space="preserve"> F2012L01008)</w:t>
            </w:r>
          </w:p>
        </w:tc>
        <w:tc>
          <w:tcPr>
            <w:tcW w:w="1562" w:type="dxa"/>
            <w:tcBorders>
              <w:top w:val="single" w:sz="4" w:space="0" w:color="auto"/>
              <w:bottom w:val="single" w:sz="4" w:space="0" w:color="auto"/>
            </w:tcBorders>
            <w:shd w:val="clear" w:color="auto" w:fill="auto"/>
          </w:tcPr>
          <w:p w:rsidR="006917DC" w:rsidRPr="00DE525C" w:rsidRDefault="006917DC" w:rsidP="00C11002">
            <w:pPr>
              <w:pStyle w:val="ENoteTableText"/>
            </w:pPr>
            <w:r w:rsidRPr="00DE525C">
              <w:t>c. 5 and Schedule</w:t>
            </w:r>
            <w:r w:rsidR="00DE525C">
              <w:t> </w:t>
            </w:r>
            <w:r w:rsidRPr="00DE525C">
              <w:t>3: 2 Apr 2012</w:t>
            </w:r>
          </w:p>
        </w:tc>
        <w:tc>
          <w:tcPr>
            <w:tcW w:w="1417" w:type="dxa"/>
            <w:tcBorders>
              <w:top w:val="single" w:sz="4" w:space="0" w:color="auto"/>
              <w:bottom w:val="single" w:sz="4" w:space="0" w:color="auto"/>
            </w:tcBorders>
            <w:shd w:val="clear" w:color="auto" w:fill="auto"/>
          </w:tcPr>
          <w:p w:rsidR="006917DC" w:rsidRPr="00DE525C" w:rsidRDefault="006917DC" w:rsidP="00C11002">
            <w:pPr>
              <w:pStyle w:val="ENoteTableText"/>
            </w:pPr>
            <w:r w:rsidRPr="00DE525C">
              <w:t>—</w:t>
            </w:r>
          </w:p>
        </w:tc>
      </w:tr>
      <w:tr w:rsidR="006917DC" w:rsidRPr="00DE525C" w:rsidTr="00B42081">
        <w:trPr>
          <w:cantSplit/>
        </w:trPr>
        <w:tc>
          <w:tcPr>
            <w:tcW w:w="1838" w:type="dxa"/>
            <w:tcBorders>
              <w:top w:val="single" w:sz="4" w:space="0" w:color="auto"/>
              <w:bottom w:val="single" w:sz="4" w:space="0" w:color="auto"/>
            </w:tcBorders>
            <w:shd w:val="clear" w:color="auto" w:fill="auto"/>
          </w:tcPr>
          <w:p w:rsidR="006917DC" w:rsidRPr="00DE525C" w:rsidRDefault="006917DC" w:rsidP="00C11002">
            <w:pPr>
              <w:pStyle w:val="ENoteTableText"/>
            </w:pPr>
            <w:r w:rsidRPr="00DE525C">
              <w:t>Financial Management and Accountability Act 1997 Determination</w:t>
            </w:r>
            <w:r w:rsidR="00DE525C">
              <w:t> </w:t>
            </w:r>
            <w:r w:rsidRPr="00DE525C">
              <w:t>2012/13 – Section</w:t>
            </w:r>
            <w:r w:rsidR="00DE525C">
              <w:t> </w:t>
            </w:r>
            <w:r w:rsidRPr="00DE525C">
              <w:t xml:space="preserve">32 (Transfer of Functions from </w:t>
            </w:r>
            <w:proofErr w:type="spellStart"/>
            <w:r w:rsidRPr="00DE525C">
              <w:t>DCCEE</w:t>
            </w:r>
            <w:proofErr w:type="spellEnd"/>
            <w:r w:rsidRPr="00DE525C">
              <w:t xml:space="preserve"> to </w:t>
            </w:r>
            <w:proofErr w:type="spellStart"/>
            <w:r w:rsidRPr="00DE525C">
              <w:t>CER</w:t>
            </w:r>
            <w:proofErr w:type="spellEnd"/>
            <w:r w:rsidRPr="00DE525C">
              <w:t>)</w:t>
            </w:r>
          </w:p>
        </w:tc>
        <w:tc>
          <w:tcPr>
            <w:tcW w:w="992" w:type="dxa"/>
            <w:tcBorders>
              <w:top w:val="single" w:sz="4" w:space="0" w:color="auto"/>
              <w:bottom w:val="single" w:sz="4" w:space="0" w:color="auto"/>
            </w:tcBorders>
            <w:shd w:val="clear" w:color="auto" w:fill="auto"/>
          </w:tcPr>
          <w:p w:rsidR="006917DC" w:rsidRPr="00DE525C" w:rsidRDefault="006917DC" w:rsidP="00C11002">
            <w:pPr>
              <w:pStyle w:val="ENoteTableText"/>
            </w:pPr>
            <w:r w:rsidRPr="00DE525C">
              <w:t>2012/13</w:t>
            </w:r>
          </w:p>
        </w:tc>
        <w:tc>
          <w:tcPr>
            <w:tcW w:w="1276" w:type="dxa"/>
            <w:tcBorders>
              <w:top w:val="single" w:sz="4" w:space="0" w:color="auto"/>
              <w:bottom w:val="single" w:sz="4" w:space="0" w:color="auto"/>
            </w:tcBorders>
            <w:shd w:val="clear" w:color="auto" w:fill="auto"/>
          </w:tcPr>
          <w:p w:rsidR="006917DC" w:rsidRPr="00DE525C" w:rsidRDefault="006917DC" w:rsidP="00C11002">
            <w:pPr>
              <w:pStyle w:val="ENoteTableText"/>
            </w:pPr>
            <w:r w:rsidRPr="00DE525C">
              <w:t>9</w:t>
            </w:r>
            <w:r w:rsidR="00DE525C">
              <w:t> </w:t>
            </w:r>
            <w:r w:rsidRPr="00DE525C">
              <w:t>May 2012 (</w:t>
            </w:r>
            <w:r w:rsidRPr="00DE525C">
              <w:rPr>
                <w:i/>
              </w:rPr>
              <w:t>see</w:t>
            </w:r>
            <w:r w:rsidRPr="00DE525C">
              <w:t xml:space="preserve"> F2012L01010)</w:t>
            </w:r>
          </w:p>
        </w:tc>
        <w:tc>
          <w:tcPr>
            <w:tcW w:w="1562" w:type="dxa"/>
            <w:tcBorders>
              <w:top w:val="single" w:sz="4" w:space="0" w:color="auto"/>
              <w:bottom w:val="single" w:sz="4" w:space="0" w:color="auto"/>
            </w:tcBorders>
            <w:shd w:val="clear" w:color="auto" w:fill="auto"/>
          </w:tcPr>
          <w:p w:rsidR="006917DC" w:rsidRPr="00DE525C" w:rsidRDefault="006917DC" w:rsidP="00C11002">
            <w:pPr>
              <w:pStyle w:val="ENoteTableText"/>
            </w:pPr>
            <w:r w:rsidRPr="00DE525C">
              <w:t>c. 4 and Schedule</w:t>
            </w:r>
            <w:r w:rsidR="00DE525C">
              <w:t> </w:t>
            </w:r>
            <w:r w:rsidRPr="00DE525C">
              <w:t>2: 2 Apr 2012</w:t>
            </w:r>
          </w:p>
        </w:tc>
        <w:tc>
          <w:tcPr>
            <w:tcW w:w="1417" w:type="dxa"/>
            <w:tcBorders>
              <w:top w:val="single" w:sz="4" w:space="0" w:color="auto"/>
              <w:bottom w:val="single" w:sz="4" w:space="0" w:color="auto"/>
            </w:tcBorders>
            <w:shd w:val="clear" w:color="auto" w:fill="auto"/>
          </w:tcPr>
          <w:p w:rsidR="006917DC" w:rsidRPr="00DE525C" w:rsidRDefault="006917DC" w:rsidP="00C11002">
            <w:pPr>
              <w:pStyle w:val="ENoteTableText"/>
            </w:pPr>
            <w:r w:rsidRPr="00DE525C">
              <w:t>—</w:t>
            </w:r>
          </w:p>
        </w:tc>
      </w:tr>
      <w:tr w:rsidR="006917DC" w:rsidRPr="00DE525C" w:rsidTr="00B42081">
        <w:trPr>
          <w:cantSplit/>
        </w:trPr>
        <w:tc>
          <w:tcPr>
            <w:tcW w:w="1838" w:type="dxa"/>
            <w:tcBorders>
              <w:top w:val="single" w:sz="4" w:space="0" w:color="auto"/>
              <w:bottom w:val="single" w:sz="4" w:space="0" w:color="auto"/>
            </w:tcBorders>
            <w:shd w:val="clear" w:color="auto" w:fill="auto"/>
          </w:tcPr>
          <w:p w:rsidR="006917DC" w:rsidRPr="00DE525C" w:rsidRDefault="006917DC" w:rsidP="00C11002">
            <w:pPr>
              <w:pStyle w:val="ENoteTableText"/>
            </w:pPr>
            <w:r w:rsidRPr="00DE525C">
              <w:t>Financial Management and Accountability Act 1997 Determination</w:t>
            </w:r>
            <w:r w:rsidR="00DE525C">
              <w:t> </w:t>
            </w:r>
            <w:r w:rsidRPr="00DE525C">
              <w:t>2012/21 – Section</w:t>
            </w:r>
            <w:r w:rsidR="00DE525C">
              <w:t> </w:t>
            </w:r>
            <w:r w:rsidRPr="00DE525C">
              <w:t xml:space="preserve">32 (Transfer of Functions from </w:t>
            </w:r>
            <w:proofErr w:type="spellStart"/>
            <w:r w:rsidRPr="00DE525C">
              <w:t>ORER</w:t>
            </w:r>
            <w:proofErr w:type="spellEnd"/>
            <w:r w:rsidRPr="00DE525C">
              <w:t xml:space="preserve"> to </w:t>
            </w:r>
            <w:proofErr w:type="spellStart"/>
            <w:r w:rsidRPr="00DE525C">
              <w:t>CER</w:t>
            </w:r>
            <w:proofErr w:type="spellEnd"/>
            <w:r w:rsidRPr="00DE525C">
              <w:t>)</w:t>
            </w:r>
          </w:p>
        </w:tc>
        <w:tc>
          <w:tcPr>
            <w:tcW w:w="992" w:type="dxa"/>
            <w:tcBorders>
              <w:top w:val="single" w:sz="4" w:space="0" w:color="auto"/>
              <w:bottom w:val="single" w:sz="4" w:space="0" w:color="auto"/>
            </w:tcBorders>
            <w:shd w:val="clear" w:color="auto" w:fill="auto"/>
          </w:tcPr>
          <w:p w:rsidR="006917DC" w:rsidRPr="00DE525C" w:rsidRDefault="006917DC" w:rsidP="00C11002">
            <w:pPr>
              <w:pStyle w:val="ENoteTableText"/>
            </w:pPr>
            <w:r w:rsidRPr="00DE525C">
              <w:t>2012/21</w:t>
            </w:r>
          </w:p>
        </w:tc>
        <w:tc>
          <w:tcPr>
            <w:tcW w:w="1276" w:type="dxa"/>
            <w:tcBorders>
              <w:top w:val="single" w:sz="4" w:space="0" w:color="auto"/>
              <w:bottom w:val="single" w:sz="4" w:space="0" w:color="auto"/>
            </w:tcBorders>
            <w:shd w:val="clear" w:color="auto" w:fill="auto"/>
          </w:tcPr>
          <w:p w:rsidR="006917DC" w:rsidRPr="00DE525C" w:rsidRDefault="006917DC" w:rsidP="00C11002">
            <w:pPr>
              <w:pStyle w:val="ENoteTableText"/>
            </w:pPr>
            <w:r w:rsidRPr="00DE525C">
              <w:t>25</w:t>
            </w:r>
            <w:r w:rsidR="00DE525C">
              <w:t> </w:t>
            </w:r>
            <w:r w:rsidRPr="00DE525C">
              <w:t>June 2012 (</w:t>
            </w:r>
            <w:r w:rsidRPr="00DE525C">
              <w:rPr>
                <w:i/>
              </w:rPr>
              <w:t>see</w:t>
            </w:r>
            <w:r w:rsidRPr="00DE525C">
              <w:t xml:space="preserve"> F2012L01327)</w:t>
            </w:r>
          </w:p>
        </w:tc>
        <w:tc>
          <w:tcPr>
            <w:tcW w:w="1562" w:type="dxa"/>
            <w:tcBorders>
              <w:top w:val="single" w:sz="4" w:space="0" w:color="auto"/>
              <w:bottom w:val="single" w:sz="4" w:space="0" w:color="auto"/>
            </w:tcBorders>
            <w:shd w:val="clear" w:color="auto" w:fill="auto"/>
          </w:tcPr>
          <w:p w:rsidR="006917DC" w:rsidRPr="00DE525C" w:rsidRDefault="006917DC" w:rsidP="00C11002">
            <w:pPr>
              <w:pStyle w:val="ENoteTableText"/>
            </w:pPr>
            <w:r w:rsidRPr="00DE525C">
              <w:t>c. 5 and Schedule</w:t>
            </w:r>
            <w:r w:rsidR="00DE525C">
              <w:t> </w:t>
            </w:r>
            <w:r w:rsidRPr="00DE525C">
              <w:t>3: 19</w:t>
            </w:r>
            <w:r w:rsidR="00DE525C">
              <w:t> </w:t>
            </w:r>
            <w:r w:rsidRPr="00DE525C">
              <w:t>June 2012</w:t>
            </w:r>
          </w:p>
        </w:tc>
        <w:tc>
          <w:tcPr>
            <w:tcW w:w="1417" w:type="dxa"/>
            <w:tcBorders>
              <w:top w:val="single" w:sz="4" w:space="0" w:color="auto"/>
              <w:bottom w:val="single" w:sz="4" w:space="0" w:color="auto"/>
            </w:tcBorders>
            <w:shd w:val="clear" w:color="auto" w:fill="auto"/>
          </w:tcPr>
          <w:p w:rsidR="006917DC" w:rsidRPr="00DE525C" w:rsidRDefault="006917DC" w:rsidP="00C11002">
            <w:pPr>
              <w:pStyle w:val="ENoteTableText"/>
            </w:pPr>
            <w:r w:rsidRPr="00DE525C">
              <w:t>—</w:t>
            </w:r>
          </w:p>
        </w:tc>
      </w:tr>
      <w:tr w:rsidR="006917DC" w:rsidRPr="00DE525C" w:rsidTr="00B42081">
        <w:trPr>
          <w:cantSplit/>
        </w:trPr>
        <w:tc>
          <w:tcPr>
            <w:tcW w:w="1838" w:type="dxa"/>
            <w:tcBorders>
              <w:top w:val="single" w:sz="4" w:space="0" w:color="auto"/>
              <w:bottom w:val="single" w:sz="4" w:space="0" w:color="auto"/>
            </w:tcBorders>
            <w:shd w:val="clear" w:color="auto" w:fill="auto"/>
          </w:tcPr>
          <w:p w:rsidR="006917DC" w:rsidRPr="00DE525C" w:rsidRDefault="006917DC" w:rsidP="00C11002">
            <w:pPr>
              <w:pStyle w:val="ENoteTableText"/>
            </w:pPr>
            <w:r w:rsidRPr="00DE525C">
              <w:t>Financial Management and Accountability Act 1997 Determination</w:t>
            </w:r>
            <w:r w:rsidR="00DE525C">
              <w:t> </w:t>
            </w:r>
            <w:r w:rsidRPr="00DE525C">
              <w:t>2012/24 – Section</w:t>
            </w:r>
            <w:r w:rsidR="00DE525C">
              <w:t> </w:t>
            </w:r>
            <w:r w:rsidRPr="00DE525C">
              <w:t xml:space="preserve">32 (Transfer of Functions from </w:t>
            </w:r>
            <w:proofErr w:type="spellStart"/>
            <w:r w:rsidRPr="00DE525C">
              <w:t>DCCEE</w:t>
            </w:r>
            <w:proofErr w:type="spellEnd"/>
            <w:r w:rsidRPr="00DE525C">
              <w:t xml:space="preserve"> to </w:t>
            </w:r>
            <w:proofErr w:type="spellStart"/>
            <w:r w:rsidRPr="00DE525C">
              <w:t>CER</w:t>
            </w:r>
            <w:proofErr w:type="spellEnd"/>
            <w:r w:rsidRPr="00DE525C">
              <w:t>)</w:t>
            </w:r>
          </w:p>
        </w:tc>
        <w:tc>
          <w:tcPr>
            <w:tcW w:w="992" w:type="dxa"/>
            <w:tcBorders>
              <w:top w:val="single" w:sz="4" w:space="0" w:color="auto"/>
              <w:bottom w:val="single" w:sz="4" w:space="0" w:color="auto"/>
            </w:tcBorders>
            <w:shd w:val="clear" w:color="auto" w:fill="auto"/>
          </w:tcPr>
          <w:p w:rsidR="006917DC" w:rsidRPr="00DE525C" w:rsidRDefault="006917DC" w:rsidP="00C11002">
            <w:pPr>
              <w:pStyle w:val="ENoteTableText"/>
            </w:pPr>
            <w:r w:rsidRPr="00DE525C">
              <w:t>2012/24</w:t>
            </w:r>
          </w:p>
        </w:tc>
        <w:tc>
          <w:tcPr>
            <w:tcW w:w="1276" w:type="dxa"/>
            <w:tcBorders>
              <w:top w:val="single" w:sz="4" w:space="0" w:color="auto"/>
              <w:bottom w:val="single" w:sz="4" w:space="0" w:color="auto"/>
            </w:tcBorders>
            <w:shd w:val="clear" w:color="auto" w:fill="auto"/>
          </w:tcPr>
          <w:p w:rsidR="006917DC" w:rsidRPr="00DE525C" w:rsidRDefault="006917DC" w:rsidP="00C11002">
            <w:pPr>
              <w:pStyle w:val="ENoteTableText"/>
            </w:pPr>
            <w:r w:rsidRPr="00DE525C">
              <w:t>10</w:t>
            </w:r>
            <w:r w:rsidR="00DE525C">
              <w:t> </w:t>
            </w:r>
            <w:r w:rsidRPr="00DE525C">
              <w:t>July 2012 (</w:t>
            </w:r>
            <w:r w:rsidRPr="00DE525C">
              <w:rPr>
                <w:i/>
              </w:rPr>
              <w:t>see</w:t>
            </w:r>
            <w:r w:rsidRPr="00DE525C">
              <w:t xml:space="preserve"> F2012L01528)</w:t>
            </w:r>
          </w:p>
        </w:tc>
        <w:tc>
          <w:tcPr>
            <w:tcW w:w="1562" w:type="dxa"/>
            <w:tcBorders>
              <w:top w:val="single" w:sz="4" w:space="0" w:color="auto"/>
              <w:bottom w:val="single" w:sz="4" w:space="0" w:color="auto"/>
            </w:tcBorders>
            <w:shd w:val="clear" w:color="auto" w:fill="auto"/>
          </w:tcPr>
          <w:p w:rsidR="006917DC" w:rsidRPr="00DE525C" w:rsidRDefault="006917DC" w:rsidP="00C11002">
            <w:pPr>
              <w:pStyle w:val="ENoteTableText"/>
            </w:pPr>
            <w:r w:rsidRPr="00DE525C">
              <w:t>c. 6 and Schedule</w:t>
            </w:r>
            <w:r w:rsidR="00DE525C">
              <w:t> </w:t>
            </w:r>
            <w:r w:rsidRPr="00DE525C">
              <w:t>4: 27</w:t>
            </w:r>
            <w:r w:rsidR="00DE525C">
              <w:t> </w:t>
            </w:r>
            <w:r w:rsidRPr="00DE525C">
              <w:t>June 2012</w:t>
            </w:r>
          </w:p>
        </w:tc>
        <w:tc>
          <w:tcPr>
            <w:tcW w:w="1417" w:type="dxa"/>
            <w:tcBorders>
              <w:top w:val="single" w:sz="4" w:space="0" w:color="auto"/>
              <w:bottom w:val="single" w:sz="4" w:space="0" w:color="auto"/>
            </w:tcBorders>
            <w:shd w:val="clear" w:color="auto" w:fill="auto"/>
          </w:tcPr>
          <w:p w:rsidR="006917DC" w:rsidRPr="00DE525C" w:rsidRDefault="006917DC" w:rsidP="00C11002">
            <w:pPr>
              <w:pStyle w:val="ENoteTableText"/>
            </w:pPr>
            <w:r w:rsidRPr="00DE525C">
              <w:t>—</w:t>
            </w:r>
          </w:p>
        </w:tc>
      </w:tr>
      <w:tr w:rsidR="006917DC" w:rsidRPr="00DE525C" w:rsidTr="00B42081">
        <w:trPr>
          <w:cantSplit/>
        </w:trPr>
        <w:tc>
          <w:tcPr>
            <w:tcW w:w="1838" w:type="dxa"/>
            <w:tcBorders>
              <w:top w:val="single" w:sz="4" w:space="0" w:color="auto"/>
              <w:bottom w:val="single" w:sz="12" w:space="0" w:color="auto"/>
            </w:tcBorders>
            <w:shd w:val="clear" w:color="auto" w:fill="auto"/>
          </w:tcPr>
          <w:p w:rsidR="006917DC" w:rsidRPr="00DE525C" w:rsidRDefault="006917DC" w:rsidP="00C11002">
            <w:pPr>
              <w:pStyle w:val="ENoteTableText"/>
            </w:pPr>
            <w:proofErr w:type="spellStart"/>
            <w:r w:rsidRPr="00DE525C">
              <w:t>FMA</w:t>
            </w:r>
            <w:proofErr w:type="spellEnd"/>
            <w:r w:rsidRPr="00DE525C">
              <w:t xml:space="preserve"> Act Determination</w:t>
            </w:r>
            <w:r w:rsidR="00DE525C">
              <w:t> </w:t>
            </w:r>
            <w:r w:rsidRPr="00DE525C">
              <w:t>2013/05 — Section</w:t>
            </w:r>
            <w:r w:rsidR="00DE525C">
              <w:t> </w:t>
            </w:r>
            <w:r w:rsidRPr="00DE525C">
              <w:t xml:space="preserve">32 (Transfer of Functions from </w:t>
            </w:r>
            <w:proofErr w:type="spellStart"/>
            <w:r w:rsidRPr="00DE525C">
              <w:t>DCCEE</w:t>
            </w:r>
            <w:proofErr w:type="spellEnd"/>
            <w:r w:rsidRPr="00DE525C">
              <w:t xml:space="preserve"> to </w:t>
            </w:r>
            <w:proofErr w:type="spellStart"/>
            <w:r w:rsidRPr="00DE525C">
              <w:t>DIICCSRTE</w:t>
            </w:r>
            <w:proofErr w:type="spellEnd"/>
            <w:r w:rsidRPr="00DE525C">
              <w:t xml:space="preserve"> and </w:t>
            </w:r>
            <w:proofErr w:type="spellStart"/>
            <w:r w:rsidRPr="00DE525C">
              <w:t>DRET</w:t>
            </w:r>
            <w:proofErr w:type="spellEnd"/>
            <w:r w:rsidRPr="00DE525C">
              <w:t>)</w:t>
            </w:r>
          </w:p>
        </w:tc>
        <w:tc>
          <w:tcPr>
            <w:tcW w:w="992" w:type="dxa"/>
            <w:tcBorders>
              <w:top w:val="single" w:sz="4" w:space="0" w:color="auto"/>
              <w:bottom w:val="single" w:sz="12" w:space="0" w:color="auto"/>
            </w:tcBorders>
            <w:shd w:val="clear" w:color="auto" w:fill="auto"/>
          </w:tcPr>
          <w:p w:rsidR="006917DC" w:rsidRPr="00DE525C" w:rsidRDefault="006917DC" w:rsidP="00C11002">
            <w:pPr>
              <w:pStyle w:val="ENoteTableText"/>
            </w:pPr>
            <w:r w:rsidRPr="00DE525C">
              <w:t>2013/05</w:t>
            </w:r>
          </w:p>
        </w:tc>
        <w:tc>
          <w:tcPr>
            <w:tcW w:w="1276" w:type="dxa"/>
            <w:tcBorders>
              <w:top w:val="single" w:sz="4" w:space="0" w:color="auto"/>
              <w:bottom w:val="single" w:sz="12" w:space="0" w:color="auto"/>
            </w:tcBorders>
            <w:shd w:val="clear" w:color="auto" w:fill="auto"/>
          </w:tcPr>
          <w:p w:rsidR="006917DC" w:rsidRPr="00DE525C" w:rsidRDefault="006917DC" w:rsidP="00C11002">
            <w:pPr>
              <w:pStyle w:val="ENoteTableText"/>
            </w:pPr>
            <w:r w:rsidRPr="00DE525C">
              <w:t>28</w:t>
            </w:r>
            <w:r w:rsidR="00DE525C">
              <w:t> </w:t>
            </w:r>
            <w:r w:rsidRPr="00DE525C">
              <w:t>June 2013 (</w:t>
            </w:r>
            <w:r w:rsidRPr="00DE525C">
              <w:rPr>
                <w:i/>
              </w:rPr>
              <w:t>see</w:t>
            </w:r>
            <w:r w:rsidRPr="00DE525C">
              <w:t xml:space="preserve"> F2013L01268)</w:t>
            </w:r>
          </w:p>
        </w:tc>
        <w:tc>
          <w:tcPr>
            <w:tcW w:w="1562" w:type="dxa"/>
            <w:tcBorders>
              <w:top w:val="single" w:sz="4" w:space="0" w:color="auto"/>
              <w:bottom w:val="single" w:sz="12" w:space="0" w:color="auto"/>
            </w:tcBorders>
            <w:shd w:val="clear" w:color="auto" w:fill="auto"/>
          </w:tcPr>
          <w:p w:rsidR="006917DC" w:rsidRPr="00DE525C" w:rsidRDefault="00772239" w:rsidP="00C11002">
            <w:pPr>
              <w:pStyle w:val="ENoteTableText"/>
            </w:pPr>
            <w:r w:rsidRPr="00DE525C">
              <w:t>Schedule</w:t>
            </w:r>
            <w:r w:rsidR="00DE525C">
              <w:t> </w:t>
            </w:r>
            <w:r w:rsidRPr="00DE525C">
              <w:t>5: 28</w:t>
            </w:r>
            <w:r w:rsidR="00DE525C">
              <w:t> </w:t>
            </w:r>
            <w:r w:rsidRPr="00DE525C">
              <w:t>June 2013</w:t>
            </w:r>
          </w:p>
        </w:tc>
        <w:tc>
          <w:tcPr>
            <w:tcW w:w="1417" w:type="dxa"/>
            <w:tcBorders>
              <w:top w:val="single" w:sz="4" w:space="0" w:color="auto"/>
              <w:bottom w:val="single" w:sz="12" w:space="0" w:color="auto"/>
            </w:tcBorders>
            <w:shd w:val="clear" w:color="auto" w:fill="auto"/>
          </w:tcPr>
          <w:p w:rsidR="006917DC" w:rsidRPr="00DE525C" w:rsidRDefault="00772239" w:rsidP="00C11002">
            <w:pPr>
              <w:pStyle w:val="ENoteTableText"/>
            </w:pPr>
            <w:r w:rsidRPr="00DE525C">
              <w:t>—</w:t>
            </w:r>
          </w:p>
        </w:tc>
      </w:tr>
    </w:tbl>
    <w:p w:rsidR="00BA6983" w:rsidRPr="00DE525C" w:rsidRDefault="00BA6983" w:rsidP="006917DC">
      <w:pPr>
        <w:pStyle w:val="Tabletext"/>
      </w:pPr>
    </w:p>
    <w:p w:rsidR="00BA6983" w:rsidRPr="00DE525C" w:rsidRDefault="00BA6983" w:rsidP="00DE525C">
      <w:pPr>
        <w:pStyle w:val="ENotesHeading2"/>
        <w:pageBreakBefore/>
        <w:outlineLvl w:val="9"/>
      </w:pPr>
      <w:bookmarkStart w:id="54" w:name="_Toc364756495"/>
      <w:r w:rsidRPr="00DE525C">
        <w:lastRenderedPageBreak/>
        <w:t>Endnote 2—Amendment history</w:t>
      </w:r>
      <w:bookmarkEnd w:id="54"/>
    </w:p>
    <w:p w:rsidR="00BA6983" w:rsidRPr="00DE525C" w:rsidRDefault="00BA6983" w:rsidP="006917DC">
      <w:pPr>
        <w:pStyle w:val="ENotesText"/>
      </w:pPr>
      <w:r w:rsidRPr="00DE525C">
        <w:t xml:space="preserve">This endnote sets out the amendment history of the </w:t>
      </w:r>
      <w:r w:rsidRPr="00DE525C">
        <w:rPr>
          <w:i/>
        </w:rPr>
        <w:fldChar w:fldCharType="begin"/>
      </w:r>
      <w:r w:rsidRPr="00DE525C">
        <w:rPr>
          <w:i/>
        </w:rPr>
        <w:instrText xml:space="preserve"> DOCPROPERTY  ShortT </w:instrText>
      </w:r>
      <w:r w:rsidRPr="00DE525C">
        <w:rPr>
          <w:i/>
        </w:rPr>
        <w:fldChar w:fldCharType="separate"/>
      </w:r>
      <w:r w:rsidR="00DE525C">
        <w:rPr>
          <w:i/>
        </w:rPr>
        <w:t>Appropriation Act (No. 2) 2011</w:t>
      </w:r>
      <w:r w:rsidR="00DE525C">
        <w:rPr>
          <w:i/>
        </w:rPr>
        <w:noBreakHyphen/>
        <w:t>2012</w:t>
      </w:r>
      <w:r w:rsidRPr="00DE525C">
        <w:rPr>
          <w:i/>
        </w:rPr>
        <w:fldChar w:fldCharType="end"/>
      </w:r>
      <w:r w:rsidRPr="00DE525C">
        <w:rPr>
          <w:i/>
        </w:rPr>
        <w:t>.</w:t>
      </w:r>
    </w:p>
    <w:p w:rsidR="00BA6983" w:rsidRPr="00DE525C" w:rsidRDefault="00BA6983" w:rsidP="006917DC">
      <w:pPr>
        <w:pStyle w:val="Tabletext"/>
      </w:pPr>
    </w:p>
    <w:tbl>
      <w:tblPr>
        <w:tblW w:w="7088" w:type="dxa"/>
        <w:tblInd w:w="108" w:type="dxa"/>
        <w:tblLayout w:type="fixed"/>
        <w:tblLook w:val="0000" w:firstRow="0" w:lastRow="0" w:firstColumn="0" w:lastColumn="0" w:noHBand="0" w:noVBand="0"/>
      </w:tblPr>
      <w:tblGrid>
        <w:gridCol w:w="2139"/>
        <w:gridCol w:w="4949"/>
      </w:tblGrid>
      <w:tr w:rsidR="00BA6983" w:rsidRPr="00DE525C" w:rsidTr="00E3600F">
        <w:trPr>
          <w:cantSplit/>
          <w:tblHeader/>
        </w:trPr>
        <w:tc>
          <w:tcPr>
            <w:tcW w:w="7088" w:type="dxa"/>
            <w:gridSpan w:val="2"/>
            <w:tcBorders>
              <w:top w:val="single" w:sz="12" w:space="0" w:color="auto"/>
              <w:bottom w:val="single" w:sz="6" w:space="0" w:color="auto"/>
            </w:tcBorders>
            <w:shd w:val="clear" w:color="auto" w:fill="auto"/>
          </w:tcPr>
          <w:p w:rsidR="00BA6983" w:rsidRPr="00DE525C" w:rsidRDefault="00BA6983" w:rsidP="006917DC">
            <w:pPr>
              <w:pStyle w:val="ENoteTableHeading"/>
              <w:rPr>
                <w:b w:val="0"/>
              </w:rPr>
            </w:pPr>
            <w:r w:rsidRPr="00DE525C">
              <w:rPr>
                <w:b w:val="0"/>
              </w:rPr>
              <w:t xml:space="preserve">ad. = added or inserted    am. = amended    rep. = repealed    </w:t>
            </w:r>
            <w:proofErr w:type="spellStart"/>
            <w:r w:rsidRPr="00DE525C">
              <w:rPr>
                <w:b w:val="0"/>
              </w:rPr>
              <w:t>rs</w:t>
            </w:r>
            <w:proofErr w:type="spellEnd"/>
            <w:r w:rsidRPr="00DE525C">
              <w:rPr>
                <w:b w:val="0"/>
              </w:rPr>
              <w:t>. = repealed and substituted    exp. = expired or ceased to have effect</w:t>
            </w:r>
          </w:p>
        </w:tc>
      </w:tr>
      <w:tr w:rsidR="00BA6983" w:rsidRPr="00DE525C" w:rsidTr="00E3600F">
        <w:trPr>
          <w:cantSplit/>
          <w:tblHeader/>
        </w:trPr>
        <w:tc>
          <w:tcPr>
            <w:tcW w:w="2139" w:type="dxa"/>
            <w:tcBorders>
              <w:top w:val="single" w:sz="6" w:space="0" w:color="auto"/>
              <w:bottom w:val="single" w:sz="12" w:space="0" w:color="auto"/>
            </w:tcBorders>
            <w:shd w:val="clear" w:color="auto" w:fill="auto"/>
          </w:tcPr>
          <w:p w:rsidR="00BA6983" w:rsidRPr="00DE525C" w:rsidRDefault="00BA6983" w:rsidP="006917DC">
            <w:pPr>
              <w:pStyle w:val="ENoteTableHeading"/>
            </w:pPr>
            <w:r w:rsidRPr="00DE525C">
              <w:t>Provision affected</w:t>
            </w:r>
          </w:p>
        </w:tc>
        <w:tc>
          <w:tcPr>
            <w:tcW w:w="4949" w:type="dxa"/>
            <w:tcBorders>
              <w:top w:val="single" w:sz="6" w:space="0" w:color="auto"/>
              <w:bottom w:val="single" w:sz="12" w:space="0" w:color="auto"/>
            </w:tcBorders>
            <w:shd w:val="clear" w:color="auto" w:fill="auto"/>
          </w:tcPr>
          <w:p w:rsidR="00BA6983" w:rsidRPr="00DE525C" w:rsidRDefault="00BA6983" w:rsidP="006917DC">
            <w:pPr>
              <w:pStyle w:val="ENoteTableHeading"/>
            </w:pPr>
            <w:r w:rsidRPr="00DE525C">
              <w:t>How affected</w:t>
            </w:r>
          </w:p>
        </w:tc>
      </w:tr>
      <w:tr w:rsidR="00BA6983" w:rsidRPr="00DE525C" w:rsidTr="00E3600F">
        <w:trPr>
          <w:cantSplit/>
        </w:trPr>
        <w:tc>
          <w:tcPr>
            <w:tcW w:w="2139" w:type="dxa"/>
            <w:tcBorders>
              <w:top w:val="single" w:sz="12" w:space="0" w:color="auto"/>
            </w:tcBorders>
            <w:shd w:val="clear" w:color="auto" w:fill="auto"/>
          </w:tcPr>
          <w:p w:rsidR="00BA6983" w:rsidRPr="00DE525C" w:rsidRDefault="00BA6983" w:rsidP="00DE38CC">
            <w:pPr>
              <w:pStyle w:val="ENoteTableText"/>
              <w:tabs>
                <w:tab w:val="center" w:leader="dot" w:pos="2268"/>
              </w:tabs>
              <w:rPr>
                <w:b/>
              </w:rPr>
            </w:pPr>
            <w:r w:rsidRPr="00DE525C">
              <w:rPr>
                <w:b/>
              </w:rPr>
              <w:t>Schedule</w:t>
            </w:r>
            <w:r w:rsidR="00DE525C">
              <w:rPr>
                <w:b/>
              </w:rPr>
              <w:t> </w:t>
            </w:r>
            <w:r w:rsidRPr="00DE525C">
              <w:rPr>
                <w:b/>
              </w:rPr>
              <w:t>2</w:t>
            </w:r>
          </w:p>
        </w:tc>
        <w:tc>
          <w:tcPr>
            <w:tcW w:w="4949" w:type="dxa"/>
            <w:tcBorders>
              <w:top w:val="single" w:sz="12" w:space="0" w:color="auto"/>
            </w:tcBorders>
            <w:shd w:val="clear" w:color="auto" w:fill="auto"/>
          </w:tcPr>
          <w:p w:rsidR="00BA6983" w:rsidRPr="00DE525C" w:rsidRDefault="00BA6983" w:rsidP="00DE38CC">
            <w:pPr>
              <w:pStyle w:val="ENoteTableText"/>
            </w:pPr>
          </w:p>
        </w:tc>
      </w:tr>
      <w:tr w:rsidR="00BA6983" w:rsidRPr="00DE525C" w:rsidTr="00C11002">
        <w:trPr>
          <w:cantSplit/>
        </w:trPr>
        <w:tc>
          <w:tcPr>
            <w:tcW w:w="2139" w:type="dxa"/>
            <w:tcBorders>
              <w:bottom w:val="single" w:sz="12" w:space="0" w:color="auto"/>
            </w:tcBorders>
            <w:shd w:val="clear" w:color="auto" w:fill="auto"/>
          </w:tcPr>
          <w:p w:rsidR="00BA6983" w:rsidRPr="00DE525C" w:rsidRDefault="00BA6983" w:rsidP="00DE38CC">
            <w:pPr>
              <w:pStyle w:val="ENoteTableText"/>
              <w:tabs>
                <w:tab w:val="center" w:leader="dot" w:pos="2268"/>
              </w:tabs>
            </w:pPr>
            <w:r w:rsidRPr="00DE525C">
              <w:t>Schedule</w:t>
            </w:r>
            <w:r w:rsidR="00DE525C">
              <w:t> </w:t>
            </w:r>
            <w:r w:rsidRPr="00DE525C">
              <w:t>2</w:t>
            </w:r>
            <w:r w:rsidRPr="00DE525C">
              <w:tab/>
            </w:r>
          </w:p>
        </w:tc>
        <w:tc>
          <w:tcPr>
            <w:tcW w:w="4949" w:type="dxa"/>
            <w:tcBorders>
              <w:bottom w:val="single" w:sz="12" w:space="0" w:color="auto"/>
            </w:tcBorders>
            <w:shd w:val="clear" w:color="auto" w:fill="auto"/>
          </w:tcPr>
          <w:p w:rsidR="00BA6983" w:rsidRPr="00DE525C" w:rsidRDefault="00BA6983" w:rsidP="00DE38CC">
            <w:pPr>
              <w:pStyle w:val="ENoteTableText"/>
            </w:pPr>
            <w:r w:rsidRPr="00DE525C">
              <w:t>am. Nos. 2012/03, 2012/07, 2012/08, 2012/12, 2012/13, 2012/21</w:t>
            </w:r>
            <w:r w:rsidR="00116E7E" w:rsidRPr="00DE525C">
              <w:t>,</w:t>
            </w:r>
            <w:r w:rsidRPr="00DE525C">
              <w:t xml:space="preserve"> 2012/24</w:t>
            </w:r>
            <w:r w:rsidR="00116E7E" w:rsidRPr="00DE525C">
              <w:t xml:space="preserve"> and 2013/05</w:t>
            </w:r>
          </w:p>
        </w:tc>
      </w:tr>
    </w:tbl>
    <w:p w:rsidR="00BA6983" w:rsidRPr="00DE525C" w:rsidRDefault="00BA6983" w:rsidP="006917DC">
      <w:pPr>
        <w:pStyle w:val="Tabletext"/>
      </w:pPr>
    </w:p>
    <w:p w:rsidR="00BA6983" w:rsidRPr="00DE525C" w:rsidRDefault="00BA6983" w:rsidP="00DE525C">
      <w:pPr>
        <w:pStyle w:val="ENotesHeading2"/>
        <w:pageBreakBefore/>
        <w:outlineLvl w:val="9"/>
      </w:pPr>
      <w:bookmarkStart w:id="55" w:name="_Toc364756496"/>
      <w:r w:rsidRPr="00DE525C">
        <w:lastRenderedPageBreak/>
        <w:t xml:space="preserve">Endnote </w:t>
      </w:r>
      <w:r w:rsidR="00380F4B" w:rsidRPr="00DE525C">
        <w:t>3</w:t>
      </w:r>
      <w:r w:rsidRPr="00DE525C">
        <w:t>—</w:t>
      </w:r>
      <w:proofErr w:type="spellStart"/>
      <w:r w:rsidRPr="00DE525C">
        <w:t>Uncommenced</w:t>
      </w:r>
      <w:proofErr w:type="spellEnd"/>
      <w:r w:rsidRPr="00DE525C">
        <w:t xml:space="preserve"> amendments</w:t>
      </w:r>
      <w:r w:rsidR="009D45C3" w:rsidRPr="00DE525C">
        <w:t xml:space="preserve"> [none]</w:t>
      </w:r>
      <w:bookmarkEnd w:id="55"/>
    </w:p>
    <w:p w:rsidR="00BA6983" w:rsidRPr="00DE525C" w:rsidRDefault="00BA6983" w:rsidP="006917DC">
      <w:pPr>
        <w:pStyle w:val="ENotesText"/>
      </w:pPr>
      <w:r w:rsidRPr="00DE525C">
        <w:t xml:space="preserve">There are no </w:t>
      </w:r>
      <w:proofErr w:type="spellStart"/>
      <w:r w:rsidRPr="00DE525C">
        <w:t>uncommenced</w:t>
      </w:r>
      <w:proofErr w:type="spellEnd"/>
      <w:r w:rsidRPr="00DE525C">
        <w:t xml:space="preserve"> amendments.</w:t>
      </w:r>
    </w:p>
    <w:p w:rsidR="00BA6983" w:rsidRPr="00DE525C" w:rsidRDefault="00BA6983" w:rsidP="006917DC"/>
    <w:p w:rsidR="00BA6983" w:rsidRPr="00DE525C" w:rsidRDefault="00BA6983" w:rsidP="00DE525C">
      <w:pPr>
        <w:pStyle w:val="ENotesHeading2"/>
        <w:pageBreakBefore/>
        <w:outlineLvl w:val="9"/>
      </w:pPr>
      <w:bookmarkStart w:id="56" w:name="_Toc364756497"/>
      <w:r w:rsidRPr="00DE525C">
        <w:lastRenderedPageBreak/>
        <w:t xml:space="preserve">Endnote </w:t>
      </w:r>
      <w:r w:rsidR="00380F4B" w:rsidRPr="00DE525C">
        <w:t>4</w:t>
      </w:r>
      <w:r w:rsidRPr="00DE525C">
        <w:t>—</w:t>
      </w:r>
      <w:proofErr w:type="spellStart"/>
      <w:r w:rsidRPr="00DE525C">
        <w:t>Misdescribed</w:t>
      </w:r>
      <w:proofErr w:type="spellEnd"/>
      <w:r w:rsidRPr="00DE525C">
        <w:t xml:space="preserve"> amendments</w:t>
      </w:r>
      <w:r w:rsidR="009D45C3" w:rsidRPr="00DE525C">
        <w:t xml:space="preserve"> [none]</w:t>
      </w:r>
      <w:bookmarkEnd w:id="56"/>
    </w:p>
    <w:p w:rsidR="00BA6983" w:rsidRPr="00DE525C" w:rsidRDefault="00BA6983" w:rsidP="006917DC">
      <w:pPr>
        <w:pStyle w:val="ENotesText"/>
      </w:pPr>
      <w:r w:rsidRPr="00DE525C">
        <w:t xml:space="preserve">There are no </w:t>
      </w:r>
      <w:proofErr w:type="spellStart"/>
      <w:r w:rsidRPr="00DE525C">
        <w:t>misdescribed</w:t>
      </w:r>
      <w:proofErr w:type="spellEnd"/>
      <w:r w:rsidRPr="00DE525C">
        <w:t xml:space="preserve"> amendments.</w:t>
      </w:r>
    </w:p>
    <w:p w:rsidR="008D48CF" w:rsidRPr="00DE525C" w:rsidRDefault="008D48CF" w:rsidP="001A0BEE">
      <w:pPr>
        <w:sectPr w:rsidR="008D48CF" w:rsidRPr="00DE525C" w:rsidSect="00241DAD">
          <w:headerReference w:type="even" r:id="rId34"/>
          <w:headerReference w:type="default" r:id="rId35"/>
          <w:footerReference w:type="even" r:id="rId36"/>
          <w:footerReference w:type="default" r:id="rId37"/>
          <w:footerReference w:type="first" r:id="rId38"/>
          <w:pgSz w:w="11907" w:h="16839"/>
          <w:pgMar w:top="2381" w:right="2410" w:bottom="4252" w:left="2410" w:header="720" w:footer="3402" w:gutter="0"/>
          <w:cols w:space="708"/>
          <w:docGrid w:linePitch="360"/>
        </w:sectPr>
      </w:pPr>
    </w:p>
    <w:p w:rsidR="00A05E7D" w:rsidRPr="00DE525C" w:rsidRDefault="00A05E7D"/>
    <w:sectPr w:rsidR="00A05E7D" w:rsidRPr="00DE525C" w:rsidSect="00241DAD">
      <w:headerReference w:type="even" r:id="rId39"/>
      <w:headerReference w:type="default" r:id="rId40"/>
      <w:footerReference w:type="even" r:id="rId41"/>
      <w:footerReference w:type="default" r:id="rId42"/>
      <w:footerReference w:type="first" r:id="rId43"/>
      <w:type w:val="continuous"/>
      <w:pgSz w:w="11907" w:h="16839"/>
      <w:pgMar w:top="2268" w:right="2410" w:bottom="3827" w:left="2410" w:header="567" w:footer="311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E38CC" w:rsidRDefault="00DE38CC" w:rsidP="00715914">
      <w:pPr>
        <w:spacing w:line="240" w:lineRule="auto"/>
      </w:pPr>
      <w:r>
        <w:separator/>
      </w:r>
    </w:p>
  </w:endnote>
  <w:endnote w:type="continuationSeparator" w:id="0">
    <w:p w:rsidR="00DE38CC" w:rsidRDefault="00DE38CC"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8CF" w:rsidRDefault="008D48CF">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8CF" w:rsidRDefault="008D48CF" w:rsidP="00FD265D">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8CF" w:rsidRPr="00ED79B6" w:rsidRDefault="008D48CF" w:rsidP="00BA78EE">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8CF" w:rsidRPr="00ED79B6" w:rsidRDefault="008D48CF" w:rsidP="00BA220B">
    <w:pPr>
      <w:pBdr>
        <w:top w:val="single" w:sz="6" w:space="1" w:color="auto"/>
      </w:pBdr>
      <w:spacing w:before="120"/>
      <w:rPr>
        <w:sz w:val="18"/>
      </w:rPr>
    </w:pPr>
  </w:p>
  <w:p w:rsidR="008D48CF" w:rsidRDefault="008D48CF" w:rsidP="005463E7">
    <w:pPr>
      <w:rPr>
        <w:i/>
        <w:sz w:val="18"/>
      </w:rPr>
    </w:pPr>
    <w:r w:rsidRPr="00ED79B6">
      <w:rPr>
        <w:i/>
        <w:sz w:val="18"/>
      </w:rPr>
      <w:fldChar w:fldCharType="begin"/>
    </w:r>
    <w:r w:rsidRPr="00ED79B6">
      <w:rPr>
        <w:i/>
        <w:sz w:val="18"/>
      </w:rPr>
      <w:instrText xml:space="preserve"> PAGE </w:instrText>
    </w:r>
    <w:r w:rsidRPr="00ED79B6">
      <w:rPr>
        <w:i/>
        <w:sz w:val="18"/>
      </w:rPr>
      <w:fldChar w:fldCharType="separate"/>
    </w:r>
    <w:r w:rsidR="00E3600F">
      <w:rPr>
        <w:i/>
        <w:noProof/>
        <w:sz w:val="18"/>
      </w:rPr>
      <w:t>ii</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STYLEREF ShortT </w:instrText>
    </w:r>
    <w:r w:rsidRPr="00ED79B6">
      <w:rPr>
        <w:i/>
        <w:sz w:val="18"/>
      </w:rPr>
      <w:fldChar w:fldCharType="separate"/>
    </w:r>
    <w:r w:rsidR="00E3600F">
      <w:rPr>
        <w:i/>
        <w:noProof/>
        <w:sz w:val="18"/>
      </w:rPr>
      <w:t>Appropriation Act (No. 2) 2011-2012</w:t>
    </w:r>
    <w:r w:rsidRPr="00ED79B6">
      <w:rPr>
        <w:i/>
        <w:sz w:val="1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8CF" w:rsidRPr="00ED79B6" w:rsidRDefault="008D48CF" w:rsidP="00BA220B">
    <w:pPr>
      <w:pBdr>
        <w:top w:val="single" w:sz="6" w:space="1" w:color="auto"/>
      </w:pBdr>
      <w:spacing w:before="120"/>
      <w:rPr>
        <w:sz w:val="18"/>
      </w:rPr>
    </w:pPr>
  </w:p>
  <w:p w:rsidR="008D48CF" w:rsidRPr="00ED79B6" w:rsidRDefault="008D48CF" w:rsidP="005463E7">
    <w:pPr>
      <w:jc w:val="right"/>
      <w:rPr>
        <w:i/>
        <w:sz w:val="18"/>
      </w:rPr>
    </w:pPr>
    <w:r w:rsidRPr="00ED79B6">
      <w:rPr>
        <w:i/>
        <w:sz w:val="18"/>
      </w:rPr>
      <w:fldChar w:fldCharType="begin"/>
    </w:r>
    <w:r w:rsidRPr="00ED79B6">
      <w:rPr>
        <w:i/>
        <w:sz w:val="18"/>
      </w:rPr>
      <w:instrText xml:space="preserve"> STYLEREF ShortT </w:instrText>
    </w:r>
    <w:r w:rsidRPr="00ED79B6">
      <w:rPr>
        <w:i/>
        <w:sz w:val="18"/>
      </w:rPr>
      <w:fldChar w:fldCharType="separate"/>
    </w:r>
    <w:r w:rsidR="00E3600F">
      <w:rPr>
        <w:i/>
        <w:noProof/>
        <w:sz w:val="18"/>
      </w:rPr>
      <w:t>Appropriation Act (No. 2) 2011-2012</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PAGE </w:instrText>
    </w:r>
    <w:r w:rsidRPr="00ED79B6">
      <w:rPr>
        <w:i/>
        <w:sz w:val="18"/>
      </w:rPr>
      <w:fldChar w:fldCharType="separate"/>
    </w:r>
    <w:r w:rsidR="00E3600F">
      <w:rPr>
        <w:i/>
        <w:noProof/>
        <w:sz w:val="18"/>
      </w:rPr>
      <w:t>i</w:t>
    </w:r>
    <w:r w:rsidRPr="00ED79B6">
      <w:rPr>
        <w:i/>
        <w:sz w:val="18"/>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8CF" w:rsidRPr="007A1328" w:rsidRDefault="008D48CF" w:rsidP="00BA220B">
    <w:pPr>
      <w:pBdr>
        <w:top w:val="single" w:sz="6" w:space="1" w:color="auto"/>
      </w:pBdr>
      <w:spacing w:before="120"/>
      <w:rPr>
        <w:sz w:val="18"/>
      </w:rPr>
    </w:pPr>
  </w:p>
  <w:p w:rsidR="008D48CF" w:rsidRPr="007A1328" w:rsidRDefault="008D48CF" w:rsidP="00715914">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sidR="00E3600F">
      <w:rPr>
        <w:i/>
        <w:noProof/>
        <w:sz w:val="18"/>
      </w:rPr>
      <w:t>16</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E3600F">
      <w:rPr>
        <w:i/>
        <w:noProof/>
        <w:sz w:val="18"/>
      </w:rPr>
      <w:t>Appropriation Act (No. 2) 2011-2012</w:t>
    </w:r>
    <w:r w:rsidRPr="007A1328">
      <w:rPr>
        <w:i/>
        <w:sz w:val="18"/>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8CF" w:rsidRPr="007A1328" w:rsidRDefault="008D48CF" w:rsidP="00BA220B">
    <w:pPr>
      <w:pBdr>
        <w:top w:val="single" w:sz="6" w:space="1" w:color="auto"/>
      </w:pBdr>
      <w:spacing w:before="120"/>
      <w:rPr>
        <w:sz w:val="18"/>
      </w:rPr>
    </w:pPr>
  </w:p>
  <w:p w:rsidR="008D48CF" w:rsidRPr="007A1328" w:rsidRDefault="008D48CF" w:rsidP="00715914">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E3600F">
      <w:rPr>
        <w:i/>
        <w:noProof/>
        <w:sz w:val="18"/>
      </w:rPr>
      <w:t>Appropriation Act (No. 2) 2011-2012</w:t>
    </w:r>
    <w:r w:rsidRPr="007A1328">
      <w:rPr>
        <w:i/>
        <w:sz w:val="18"/>
      </w:rPr>
      <w:fldChar w:fldCharType="end"/>
    </w:r>
    <w:r w:rsidRPr="00ED79B6">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E3600F">
      <w:rPr>
        <w:i/>
        <w:noProof/>
        <w:sz w:val="18"/>
      </w:rPr>
      <w:t>15</w:t>
    </w:r>
    <w:r w:rsidRPr="007A1328">
      <w:rPr>
        <w:i/>
        <w:sz w:val="18"/>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8CF" w:rsidRPr="007A1328" w:rsidRDefault="008D48CF" w:rsidP="00BA220B">
    <w:pPr>
      <w:pBdr>
        <w:top w:val="single" w:sz="6" w:space="1" w:color="auto"/>
      </w:pBdr>
      <w:spacing w:before="120"/>
      <w:rPr>
        <w:sz w:val="18"/>
      </w:rPr>
    </w:pPr>
  </w:p>
  <w:p w:rsidR="008D48CF" w:rsidRPr="007A1328" w:rsidRDefault="008D48CF" w:rsidP="00715914">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E3600F">
      <w:rPr>
        <w:i/>
        <w:noProof/>
        <w:sz w:val="18"/>
      </w:rPr>
      <w:t>Appropriation Act (No. 2) 2011-2012</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E3600F">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w:t>
    </w:r>
    <w:r w:rsidRPr="007A1328">
      <w:rPr>
        <w:i/>
        <w:sz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8CF" w:rsidRDefault="008D48CF">
    <w:pPr>
      <w:pBdr>
        <w:top w:val="single" w:sz="6" w:space="1" w:color="auto"/>
      </w:pBdr>
      <w:rPr>
        <w:sz w:val="18"/>
      </w:rPr>
    </w:pPr>
  </w:p>
  <w:p w:rsidR="008D48CF" w:rsidRDefault="008D48CF">
    <w:pPr>
      <w:rPr>
        <w:i/>
        <w:sz w:val="18"/>
      </w:rPr>
    </w:pPr>
    <w:r>
      <w:rPr>
        <w:i/>
        <w:sz w:val="18"/>
      </w:rPr>
      <w:fldChar w:fldCharType="begin"/>
    </w:r>
    <w:r>
      <w:rPr>
        <w:i/>
        <w:sz w:val="18"/>
      </w:rPr>
      <w:instrText xml:space="preserve"> PAGE </w:instrText>
    </w:r>
    <w:r>
      <w:rPr>
        <w:i/>
        <w:sz w:val="18"/>
      </w:rPr>
      <w:fldChar w:fldCharType="separate"/>
    </w:r>
    <w:r w:rsidR="00E3600F">
      <w:rPr>
        <w:i/>
        <w:noProof/>
        <w:sz w:val="18"/>
      </w:rPr>
      <w:t>130</w:t>
    </w:r>
    <w:r>
      <w:rPr>
        <w:i/>
        <w:sz w:val="18"/>
      </w:rPr>
      <w:fldChar w:fldCharType="end"/>
    </w:r>
    <w:r>
      <w:rPr>
        <w:i/>
        <w:sz w:val="18"/>
      </w:rPr>
      <w:t xml:space="preserve">            </w:t>
    </w:r>
    <w:r>
      <w:rPr>
        <w:i/>
        <w:sz w:val="18"/>
      </w:rPr>
      <w:fldChar w:fldCharType="begin"/>
    </w:r>
    <w:r>
      <w:rPr>
        <w:i/>
        <w:sz w:val="18"/>
      </w:rPr>
      <w:instrText xml:space="preserve"> STYLEREF ShortT </w:instrText>
    </w:r>
    <w:r>
      <w:rPr>
        <w:i/>
        <w:sz w:val="18"/>
      </w:rPr>
      <w:fldChar w:fldCharType="separate"/>
    </w:r>
    <w:r w:rsidR="00E3600F">
      <w:rPr>
        <w:i/>
        <w:noProof/>
        <w:sz w:val="18"/>
      </w:rPr>
      <w:t>Appropriation Act (No. 2) 2011-2012</w:t>
    </w:r>
    <w:r>
      <w:rPr>
        <w:i/>
        <w:sz w:val="18"/>
      </w:rPr>
      <w:fldChar w:fldCharType="end"/>
    </w:r>
    <w:r>
      <w:rPr>
        <w:i/>
        <w:sz w:val="18"/>
      </w:rPr>
      <w:t xml:space="preserve">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8CF" w:rsidRDefault="008D48CF" w:rsidP="0035232B">
    <w:pPr>
      <w:pBdr>
        <w:top w:val="single" w:sz="6" w:space="1" w:color="auto"/>
      </w:pBdr>
      <w:jc w:val="right"/>
      <w:rPr>
        <w:sz w:val="18"/>
      </w:rPr>
    </w:pPr>
  </w:p>
  <w:p w:rsidR="008D48CF" w:rsidRDefault="008D48CF" w:rsidP="0035232B">
    <w:pPr>
      <w:jc w:val="right"/>
      <w:rPr>
        <w:i/>
        <w:sz w:val="18"/>
      </w:rPr>
    </w:pPr>
    <w:r>
      <w:rPr>
        <w:i/>
        <w:sz w:val="18"/>
      </w:rPr>
      <w:t xml:space="preserve">           </w:t>
    </w:r>
    <w:r>
      <w:rPr>
        <w:i/>
        <w:sz w:val="18"/>
      </w:rPr>
      <w:fldChar w:fldCharType="begin"/>
    </w:r>
    <w:r>
      <w:rPr>
        <w:i/>
        <w:sz w:val="18"/>
      </w:rPr>
      <w:instrText xml:space="preserve"> STYLEREF ShortT </w:instrText>
    </w:r>
    <w:r>
      <w:rPr>
        <w:i/>
        <w:sz w:val="18"/>
      </w:rPr>
      <w:fldChar w:fldCharType="separate"/>
    </w:r>
    <w:r w:rsidR="00E3600F">
      <w:rPr>
        <w:i/>
        <w:noProof/>
        <w:sz w:val="18"/>
      </w:rPr>
      <w:t>Appropriation Act (No. 2) 2011-2012</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sidR="00E3600F">
      <w:rPr>
        <w:i/>
        <w:noProof/>
        <w:sz w:val="18"/>
      </w:rPr>
      <w:t>131</w:t>
    </w:r>
    <w:r>
      <w:rPr>
        <w:i/>
        <w:sz w:val="18"/>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8CF" w:rsidRDefault="008D48CF">
    <w:pPr>
      <w:pBdr>
        <w:top w:val="single" w:sz="6" w:space="1" w:color="auto"/>
      </w:pBdr>
      <w:rPr>
        <w:sz w:val="18"/>
      </w:rPr>
    </w:pPr>
  </w:p>
  <w:p w:rsidR="008D48CF" w:rsidRDefault="008D48CF">
    <w:pPr>
      <w:jc w:val="right"/>
      <w:rPr>
        <w:i/>
        <w:sz w:val="18"/>
      </w:rPr>
    </w:pPr>
    <w:r>
      <w:rPr>
        <w:i/>
        <w:sz w:val="18"/>
      </w:rPr>
      <w:fldChar w:fldCharType="begin"/>
    </w:r>
    <w:r>
      <w:rPr>
        <w:i/>
        <w:sz w:val="18"/>
      </w:rPr>
      <w:instrText xml:space="preserve"> STYLEREF ShortT </w:instrText>
    </w:r>
    <w:r>
      <w:rPr>
        <w:i/>
        <w:sz w:val="18"/>
      </w:rPr>
      <w:fldChar w:fldCharType="separate"/>
    </w:r>
    <w:r w:rsidR="00E3600F">
      <w:rPr>
        <w:i/>
        <w:noProof/>
        <w:sz w:val="18"/>
      </w:rPr>
      <w:t>Appropriation Act (No. 2) 2011-2012</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sz w:val="18"/>
      </w:rPr>
      <w:t>1</w:t>
    </w:r>
    <w:r>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8CF" w:rsidRPr="007A1328" w:rsidRDefault="008D48CF" w:rsidP="001A0BEE">
    <w:pPr>
      <w:pBdr>
        <w:top w:val="single" w:sz="6" w:space="1" w:color="auto"/>
      </w:pBdr>
      <w:spacing w:before="120"/>
      <w:rPr>
        <w:sz w:val="18"/>
      </w:rPr>
    </w:pPr>
  </w:p>
  <w:p w:rsidR="008D48CF" w:rsidRPr="007A1328" w:rsidRDefault="008D48CF" w:rsidP="001A0BEE">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sidR="00E3600F">
      <w:rPr>
        <w:i/>
        <w:noProof/>
        <w:sz w:val="18"/>
      </w:rPr>
      <w:t>134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E3600F">
      <w:rPr>
        <w:i/>
        <w:noProof/>
        <w:sz w:val="18"/>
      </w:rPr>
      <w:t>Appropriation Act (No. 2) 2011-2012</w:t>
    </w:r>
    <w:r w:rsidRPr="007A1328">
      <w:rPr>
        <w:i/>
        <w:sz w:val="18"/>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8CF" w:rsidRPr="007A1328" w:rsidRDefault="008D48CF" w:rsidP="001A0BEE">
    <w:pPr>
      <w:pBdr>
        <w:top w:val="single" w:sz="6" w:space="1" w:color="auto"/>
      </w:pBdr>
      <w:spacing w:before="120"/>
      <w:rPr>
        <w:sz w:val="18"/>
      </w:rPr>
    </w:pPr>
  </w:p>
  <w:p w:rsidR="008D48CF" w:rsidRPr="007A1328" w:rsidRDefault="008D48CF" w:rsidP="001A0BEE">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E3600F">
      <w:rPr>
        <w:i/>
        <w:noProof/>
        <w:sz w:val="18"/>
      </w:rPr>
      <w:t>Appropriation Act (No. 2) 2011-2012</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E3600F">
      <w:rPr>
        <w:i/>
        <w:noProof/>
        <w:sz w:val="18"/>
      </w:rPr>
      <w:t>135</w:t>
    </w:r>
    <w:r w:rsidRPr="007A1328">
      <w:rPr>
        <w:i/>
        <w:sz w:val="18"/>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8CF" w:rsidRPr="007A1328" w:rsidRDefault="008D48CF" w:rsidP="001A0BEE">
    <w:pPr>
      <w:pBdr>
        <w:top w:val="single" w:sz="6" w:space="1" w:color="auto"/>
      </w:pBdr>
      <w:spacing w:before="120"/>
      <w:rPr>
        <w:sz w:val="18"/>
      </w:rPr>
    </w:pPr>
  </w:p>
  <w:p w:rsidR="008D48CF" w:rsidRPr="007A1328" w:rsidRDefault="008D48CF" w:rsidP="001A0BEE">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E3600F">
      <w:rPr>
        <w:i/>
        <w:noProof/>
        <w:sz w:val="18"/>
      </w:rPr>
      <w:t>Appropriation Act (No. 2) 2011-2012</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w:t>
    </w:r>
    <w:r w:rsidRPr="007A1328">
      <w:rPr>
        <w:i/>
        <w:sz w:val="18"/>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8CC" w:rsidRPr="007A1328" w:rsidRDefault="00DE38CC" w:rsidP="006917DC">
    <w:pPr>
      <w:pBdr>
        <w:top w:val="single" w:sz="6" w:space="1" w:color="auto"/>
      </w:pBdr>
      <w:spacing w:before="120"/>
      <w:rPr>
        <w:sz w:val="18"/>
      </w:rPr>
    </w:pPr>
  </w:p>
  <w:p w:rsidR="00DE38CC" w:rsidRPr="007A1328" w:rsidRDefault="00DE38CC" w:rsidP="006917DC">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sidR="00DE525C">
      <w:rPr>
        <w:i/>
        <w:noProof/>
        <w:sz w:val="18"/>
      </w:rPr>
      <w:t>134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E3600F">
      <w:rPr>
        <w:i/>
        <w:noProof/>
        <w:sz w:val="18"/>
      </w:rPr>
      <w:t>Appropriation Act (No. 2) 2011-2012</w:t>
    </w:r>
    <w:r w:rsidRPr="007A1328">
      <w:rPr>
        <w:i/>
        <w:sz w:val="18"/>
      </w:rP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8CC" w:rsidRPr="007A1328" w:rsidRDefault="00DE38CC" w:rsidP="006917DC">
    <w:pPr>
      <w:pBdr>
        <w:top w:val="single" w:sz="6" w:space="1" w:color="auto"/>
      </w:pBdr>
      <w:spacing w:before="120"/>
      <w:rPr>
        <w:sz w:val="18"/>
      </w:rPr>
    </w:pPr>
  </w:p>
  <w:p w:rsidR="00DE38CC" w:rsidRPr="007A1328" w:rsidRDefault="00DE38CC" w:rsidP="006917D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E3600F">
      <w:rPr>
        <w:i/>
        <w:noProof/>
        <w:sz w:val="18"/>
      </w:rPr>
      <w:t>Appropriation Act (No. 2) 2011-2012</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DE525C">
      <w:rPr>
        <w:i/>
        <w:noProof/>
        <w:sz w:val="18"/>
      </w:rPr>
      <w:t>135</w:t>
    </w:r>
    <w:r w:rsidRPr="007A1328">
      <w:rPr>
        <w:i/>
        <w:sz w:val="18"/>
      </w:rP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8CC" w:rsidRPr="007A1328" w:rsidRDefault="00DE38CC" w:rsidP="006917DC">
    <w:pPr>
      <w:pBdr>
        <w:top w:val="single" w:sz="6" w:space="1" w:color="auto"/>
      </w:pBdr>
      <w:spacing w:before="120"/>
      <w:rPr>
        <w:sz w:val="18"/>
      </w:rPr>
    </w:pPr>
  </w:p>
  <w:p w:rsidR="00DE38CC" w:rsidRPr="007A1328" w:rsidRDefault="00DE38CC" w:rsidP="006917D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E3600F">
      <w:rPr>
        <w:i/>
        <w:noProof/>
        <w:sz w:val="18"/>
      </w:rPr>
      <w:t>Appropriation Act (No. 2) 2011-2012</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E3600F">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130</w:t>
    </w:r>
    <w:r w:rsidRPr="007A1328">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E38CC" w:rsidRDefault="00DE38CC" w:rsidP="00715914">
      <w:pPr>
        <w:spacing w:line="240" w:lineRule="auto"/>
      </w:pPr>
      <w:r>
        <w:separator/>
      </w:r>
    </w:p>
  </w:footnote>
  <w:footnote w:type="continuationSeparator" w:id="0">
    <w:p w:rsidR="00DE38CC" w:rsidRDefault="00DE38CC" w:rsidP="0071591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8CF" w:rsidRDefault="008D48CF" w:rsidP="00565372">
    <w:pPr>
      <w:pStyle w:val="Header"/>
      <w:pBdr>
        <w:bottom w:val="single" w:sz="4" w:space="1" w:color="auto"/>
      </w:pBdr>
    </w:pPr>
  </w:p>
  <w:p w:rsidR="008D48CF" w:rsidRDefault="008D48CF" w:rsidP="00565372">
    <w:pPr>
      <w:pStyle w:val="Header"/>
      <w:pBdr>
        <w:bottom w:val="single" w:sz="4" w:space="1" w:color="auto"/>
      </w:pBdr>
    </w:pPr>
  </w:p>
  <w:p w:rsidR="008D48CF" w:rsidRPr="001E77D2" w:rsidRDefault="008D48CF" w:rsidP="00565372">
    <w:pPr>
      <w:pStyle w:val="Header"/>
      <w:pBdr>
        <w:bottom w:val="single" w:sz="4"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8CF" w:rsidRDefault="008D48CF" w:rsidP="00FD265D">
    <w:pPr>
      <w:pStyle w:val="Header"/>
      <w:pBdr>
        <w:bottom w:val="single" w:sz="4" w:space="1" w:color="auto"/>
      </w:pBdr>
    </w:pPr>
  </w:p>
  <w:p w:rsidR="008D48CF" w:rsidRDefault="008D48CF" w:rsidP="00FD265D">
    <w:pPr>
      <w:pStyle w:val="Header"/>
      <w:pBdr>
        <w:bottom w:val="single" w:sz="4" w:space="1" w:color="auto"/>
      </w:pBdr>
    </w:pPr>
  </w:p>
  <w:p w:rsidR="008D48CF" w:rsidRPr="001E77D2" w:rsidRDefault="008D48CF" w:rsidP="00FD265D">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8CF" w:rsidRPr="005F1388" w:rsidRDefault="008D48CF" w:rsidP="00BA78EE">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8CF" w:rsidRPr="00ED79B6" w:rsidRDefault="008D48CF" w:rsidP="00715914">
    <w:pPr>
      <w:pBdr>
        <w:bottom w:val="single" w:sz="12" w:space="1" w:color="auto"/>
      </w:pBdr>
      <w:spacing w:before="100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8CF" w:rsidRPr="00ED79B6" w:rsidRDefault="008D48CF" w:rsidP="00715914">
    <w:pPr>
      <w:pBdr>
        <w:bottom w:val="single" w:sz="12" w:space="1" w:color="auto"/>
      </w:pBdr>
      <w:spacing w:before="100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8CF" w:rsidRPr="00ED79B6" w:rsidRDefault="008D48CF" w:rsidP="00715914">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8CF" w:rsidRDefault="008D48CF" w:rsidP="00715914">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8D48CF" w:rsidRDefault="008D48CF" w:rsidP="00715914">
    <w:pPr>
      <w:rPr>
        <w:sz w:val="20"/>
      </w:rPr>
    </w:pPr>
    <w:r w:rsidRPr="007A1328">
      <w:rPr>
        <w:b/>
        <w:sz w:val="20"/>
      </w:rPr>
      <w:fldChar w:fldCharType="begin"/>
    </w:r>
    <w:r w:rsidRPr="007A1328">
      <w:rPr>
        <w:b/>
        <w:sz w:val="20"/>
      </w:rPr>
      <w:instrText xml:space="preserve"> STYLEREF CharPartNo </w:instrText>
    </w:r>
    <w:r w:rsidR="00E3600F">
      <w:rPr>
        <w:b/>
        <w:sz w:val="20"/>
      </w:rPr>
      <w:fldChar w:fldCharType="separate"/>
    </w:r>
    <w:r w:rsidR="00E3600F">
      <w:rPr>
        <w:b/>
        <w:noProof/>
        <w:sz w:val="20"/>
      </w:rPr>
      <w:t>Part 6</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E3600F">
      <w:rPr>
        <w:sz w:val="20"/>
      </w:rPr>
      <w:fldChar w:fldCharType="separate"/>
    </w:r>
    <w:r w:rsidR="00E3600F">
      <w:rPr>
        <w:noProof/>
        <w:sz w:val="20"/>
      </w:rPr>
      <w:t>Miscellaneous</w:t>
    </w:r>
    <w:r>
      <w:rPr>
        <w:sz w:val="20"/>
      </w:rPr>
      <w:fldChar w:fldCharType="end"/>
    </w:r>
  </w:p>
  <w:p w:rsidR="008D48CF" w:rsidRPr="007A1328" w:rsidRDefault="008D48CF" w:rsidP="00715914">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8D48CF" w:rsidRPr="007A1328" w:rsidRDefault="008D48CF" w:rsidP="00715914">
    <w:pPr>
      <w:rPr>
        <w:b/>
        <w:sz w:val="24"/>
      </w:rPr>
    </w:pPr>
  </w:p>
  <w:p w:rsidR="008D48CF" w:rsidRPr="007A1328" w:rsidRDefault="008D48CF" w:rsidP="00715914">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E3600F">
      <w:rPr>
        <w:noProof/>
        <w:sz w:val="24"/>
      </w:rPr>
      <w:t>23</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8CF" w:rsidRPr="007A1328" w:rsidRDefault="008D48CF" w:rsidP="00715914">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8D48CF" w:rsidRPr="007A1328" w:rsidRDefault="008D48CF" w:rsidP="00715914">
    <w:pPr>
      <w:jc w:val="right"/>
      <w:rPr>
        <w:sz w:val="20"/>
      </w:rPr>
    </w:pPr>
    <w:r w:rsidRPr="007A1328">
      <w:rPr>
        <w:sz w:val="20"/>
      </w:rPr>
      <w:fldChar w:fldCharType="begin"/>
    </w:r>
    <w:r w:rsidRPr="007A1328">
      <w:rPr>
        <w:sz w:val="20"/>
      </w:rPr>
      <w:instrText xml:space="preserve"> STYLEREF CharPartText </w:instrText>
    </w:r>
    <w:r w:rsidR="00E3600F">
      <w:rPr>
        <w:sz w:val="20"/>
      </w:rPr>
      <w:fldChar w:fldCharType="separate"/>
    </w:r>
    <w:r w:rsidR="00E3600F">
      <w:rPr>
        <w:noProof/>
        <w:sz w:val="20"/>
      </w:rPr>
      <w:t>Miscellaneous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E3600F">
      <w:rPr>
        <w:b/>
        <w:sz w:val="20"/>
      </w:rPr>
      <w:fldChar w:fldCharType="separate"/>
    </w:r>
    <w:r w:rsidR="00E3600F">
      <w:rPr>
        <w:b/>
        <w:noProof/>
        <w:sz w:val="20"/>
      </w:rPr>
      <w:t>Part 6</w:t>
    </w:r>
    <w:r>
      <w:rPr>
        <w:b/>
        <w:sz w:val="20"/>
      </w:rPr>
      <w:fldChar w:fldCharType="end"/>
    </w:r>
  </w:p>
  <w:p w:rsidR="008D48CF" w:rsidRPr="007A1328" w:rsidRDefault="008D48CF" w:rsidP="00715914">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8D48CF" w:rsidRPr="007A1328" w:rsidRDefault="008D48CF" w:rsidP="00715914">
    <w:pPr>
      <w:jc w:val="right"/>
      <w:rPr>
        <w:b/>
        <w:sz w:val="24"/>
      </w:rPr>
    </w:pPr>
  </w:p>
  <w:p w:rsidR="008D48CF" w:rsidRPr="007A1328" w:rsidRDefault="008D48CF" w:rsidP="00715914">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E3600F">
      <w:rPr>
        <w:noProof/>
        <w:sz w:val="24"/>
      </w:rPr>
      <w:t>20</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8CF" w:rsidRPr="007A1328" w:rsidRDefault="008D48CF" w:rsidP="00715914"/>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8CF" w:rsidRDefault="008D48CF">
    <w:pPr>
      <w:rPr>
        <w:sz w:val="20"/>
      </w:rPr>
    </w:pPr>
    <w:r>
      <w:rPr>
        <w:b/>
        <w:sz w:val="20"/>
      </w:rPr>
      <w:fldChar w:fldCharType="begin"/>
    </w:r>
    <w:r>
      <w:rPr>
        <w:b/>
        <w:sz w:val="20"/>
      </w:rPr>
      <w:instrText xml:space="preserve"> STYLEREF CharChapNo </w:instrText>
    </w:r>
    <w:r w:rsidR="00E3600F">
      <w:rPr>
        <w:b/>
        <w:sz w:val="20"/>
      </w:rPr>
      <w:fldChar w:fldCharType="separate"/>
    </w:r>
    <w:r w:rsidR="00E3600F">
      <w:rPr>
        <w:b/>
        <w:noProof/>
        <w:sz w:val="20"/>
      </w:rPr>
      <w:t>Schedule 3</w:t>
    </w:r>
    <w:r>
      <w:rPr>
        <w:b/>
        <w:sz w:val="20"/>
      </w:rPr>
      <w:fldChar w:fldCharType="end"/>
    </w:r>
    <w:r>
      <w:rPr>
        <w:b/>
        <w:sz w:val="20"/>
      </w:rPr>
      <w:t xml:space="preserve">  </w:t>
    </w:r>
    <w:r>
      <w:rPr>
        <w:sz w:val="20"/>
      </w:rPr>
      <w:fldChar w:fldCharType="begin"/>
    </w:r>
    <w:r>
      <w:rPr>
        <w:sz w:val="20"/>
      </w:rPr>
      <w:instrText xml:space="preserve"> STYLEREF CharChapText </w:instrText>
    </w:r>
    <w:r w:rsidR="00E3600F">
      <w:rPr>
        <w:sz w:val="20"/>
      </w:rPr>
      <w:fldChar w:fldCharType="separate"/>
    </w:r>
    <w:r w:rsidR="00E3600F">
      <w:rPr>
        <w:noProof/>
        <w:sz w:val="20"/>
      </w:rPr>
      <w:t>Alternative items for the Department of Human Services</w:t>
    </w:r>
    <w:r>
      <w:rPr>
        <w:sz w:val="20"/>
      </w:rPr>
      <w:fldChar w:fldCharType="end"/>
    </w:r>
  </w:p>
  <w:p w:rsidR="008D48CF" w:rsidRDefault="008D48CF">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8D48CF" w:rsidRDefault="008D48CF">
    <w:pPr>
      <w:pBdr>
        <w:bottom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8CF" w:rsidRDefault="008D48CF" w:rsidP="0035232B">
    <w:pPr>
      <w:jc w:val="right"/>
      <w:rPr>
        <w:sz w:val="20"/>
      </w:rPr>
    </w:pPr>
    <w:r>
      <w:rPr>
        <w:sz w:val="20"/>
      </w:rPr>
      <w:fldChar w:fldCharType="begin"/>
    </w:r>
    <w:r>
      <w:rPr>
        <w:sz w:val="20"/>
      </w:rPr>
      <w:instrText xml:space="preserve"> STYLEREF CharChapText </w:instrText>
    </w:r>
    <w:r w:rsidR="00E3600F">
      <w:rPr>
        <w:sz w:val="20"/>
      </w:rPr>
      <w:fldChar w:fldCharType="separate"/>
    </w:r>
    <w:r w:rsidR="00E3600F">
      <w:rPr>
        <w:noProof/>
        <w:sz w:val="20"/>
      </w:rPr>
      <w:t>Alternative items for the Department of Human Services</w:t>
    </w:r>
    <w:r>
      <w:rPr>
        <w:sz w:val="20"/>
      </w:rPr>
      <w:fldChar w:fldCharType="end"/>
    </w:r>
    <w:r>
      <w:rPr>
        <w:sz w:val="20"/>
      </w:rPr>
      <w:t xml:space="preserve">  </w:t>
    </w:r>
    <w:r>
      <w:rPr>
        <w:b/>
        <w:sz w:val="20"/>
      </w:rPr>
      <w:fldChar w:fldCharType="begin"/>
    </w:r>
    <w:r>
      <w:rPr>
        <w:b/>
        <w:sz w:val="20"/>
      </w:rPr>
      <w:instrText xml:space="preserve"> STYLEREF CharChapNo </w:instrText>
    </w:r>
    <w:r w:rsidR="00E3600F">
      <w:rPr>
        <w:b/>
        <w:sz w:val="20"/>
      </w:rPr>
      <w:fldChar w:fldCharType="separate"/>
    </w:r>
    <w:r w:rsidR="00E3600F">
      <w:rPr>
        <w:b/>
        <w:noProof/>
        <w:sz w:val="20"/>
      </w:rPr>
      <w:t>Schedule 3</w:t>
    </w:r>
    <w:r>
      <w:rPr>
        <w:b/>
        <w:sz w:val="20"/>
      </w:rPr>
      <w:fldChar w:fldCharType="end"/>
    </w:r>
  </w:p>
  <w:p w:rsidR="008D48CF" w:rsidRDefault="008D48CF" w:rsidP="0035232B">
    <w:pPr>
      <w:pBdr>
        <w:bottom w:val="single" w:sz="6" w:space="1" w:color="auto"/>
      </w:pBdr>
      <w:jc w:val="right"/>
      <w:rPr>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8D48CF" w:rsidRDefault="008D48CF" w:rsidP="0035232B">
    <w:pPr>
      <w:pBdr>
        <w:bottom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8CF" w:rsidRDefault="008D48CF"/>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8CF" w:rsidRPr="007E528B" w:rsidRDefault="008D48CF" w:rsidP="001A0BEE">
    <w:pPr>
      <w:rPr>
        <w:sz w:val="26"/>
        <w:szCs w:val="26"/>
      </w:rPr>
    </w:pPr>
  </w:p>
  <w:p w:rsidR="008D48CF" w:rsidRPr="00750516" w:rsidRDefault="008D48CF" w:rsidP="001A0BEE">
    <w:pPr>
      <w:rPr>
        <w:b/>
        <w:sz w:val="20"/>
      </w:rPr>
    </w:pPr>
    <w:r w:rsidRPr="00750516">
      <w:rPr>
        <w:b/>
        <w:sz w:val="20"/>
      </w:rPr>
      <w:t>Endnotes</w:t>
    </w:r>
  </w:p>
  <w:p w:rsidR="008D48CF" w:rsidRPr="007A1328" w:rsidRDefault="008D48CF" w:rsidP="001A0BEE">
    <w:pPr>
      <w:rPr>
        <w:sz w:val="20"/>
      </w:rPr>
    </w:pPr>
  </w:p>
  <w:p w:rsidR="008D48CF" w:rsidRPr="007A1328" w:rsidRDefault="008D48CF" w:rsidP="001A0BEE">
    <w:pPr>
      <w:rPr>
        <w:b/>
        <w:sz w:val="24"/>
      </w:rPr>
    </w:pPr>
  </w:p>
  <w:p w:rsidR="008D48CF" w:rsidRPr="007E528B" w:rsidRDefault="008D48CF" w:rsidP="001A0BEE">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E3600F">
      <w:rPr>
        <w:noProof/>
        <w:szCs w:val="22"/>
      </w:rPr>
      <w:t>Endnote 2—Amendment history</w:t>
    </w:r>
    <w:r>
      <w:rPr>
        <w:szCs w:val="22"/>
      </w:rP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8CF" w:rsidRPr="007E528B" w:rsidRDefault="008D48CF" w:rsidP="001A0BEE">
    <w:pPr>
      <w:jc w:val="right"/>
      <w:rPr>
        <w:sz w:val="26"/>
        <w:szCs w:val="26"/>
      </w:rPr>
    </w:pPr>
  </w:p>
  <w:p w:rsidR="008D48CF" w:rsidRPr="00750516" w:rsidRDefault="008D48CF" w:rsidP="001A0BEE">
    <w:pPr>
      <w:jc w:val="right"/>
      <w:rPr>
        <w:b/>
        <w:sz w:val="20"/>
      </w:rPr>
    </w:pPr>
    <w:r w:rsidRPr="00750516">
      <w:rPr>
        <w:b/>
        <w:sz w:val="20"/>
      </w:rPr>
      <w:t>Endnotes</w:t>
    </w:r>
  </w:p>
  <w:p w:rsidR="008D48CF" w:rsidRPr="007A1328" w:rsidRDefault="008D48CF" w:rsidP="001A0BEE">
    <w:pPr>
      <w:jc w:val="right"/>
      <w:rPr>
        <w:sz w:val="20"/>
      </w:rPr>
    </w:pPr>
  </w:p>
  <w:p w:rsidR="008D48CF" w:rsidRPr="007A1328" w:rsidRDefault="008D48CF" w:rsidP="001A0BEE">
    <w:pPr>
      <w:jc w:val="right"/>
      <w:rPr>
        <w:b/>
        <w:sz w:val="24"/>
      </w:rPr>
    </w:pPr>
  </w:p>
  <w:p w:rsidR="008D48CF" w:rsidRPr="007E528B" w:rsidRDefault="008D48CF" w:rsidP="001A0BEE">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E3600F">
      <w:rPr>
        <w:noProof/>
        <w:szCs w:val="22"/>
      </w:rPr>
      <w:t>Endnote 3—Uncommenced amendments [none]</w:t>
    </w:r>
    <w:r>
      <w:rPr>
        <w:szCs w:val="22"/>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8CC" w:rsidRPr="007E528B" w:rsidRDefault="00DE38CC" w:rsidP="006917DC">
    <w:pPr>
      <w:rPr>
        <w:sz w:val="26"/>
        <w:szCs w:val="26"/>
      </w:rPr>
    </w:pPr>
  </w:p>
  <w:p w:rsidR="00DE38CC" w:rsidRPr="00750516" w:rsidRDefault="00DE38CC" w:rsidP="006917DC">
    <w:pPr>
      <w:rPr>
        <w:b/>
        <w:sz w:val="20"/>
      </w:rPr>
    </w:pPr>
    <w:r w:rsidRPr="00750516">
      <w:rPr>
        <w:b/>
        <w:sz w:val="20"/>
      </w:rPr>
      <w:t>Endnotes</w:t>
    </w:r>
  </w:p>
  <w:p w:rsidR="00DE38CC" w:rsidRPr="007A1328" w:rsidRDefault="00DE38CC" w:rsidP="006917DC">
    <w:pPr>
      <w:rPr>
        <w:sz w:val="20"/>
      </w:rPr>
    </w:pPr>
  </w:p>
  <w:p w:rsidR="00DE38CC" w:rsidRPr="007A1328" w:rsidRDefault="00DE38CC" w:rsidP="006917DC">
    <w:pPr>
      <w:rPr>
        <w:b/>
        <w:sz w:val="24"/>
      </w:rPr>
    </w:pPr>
  </w:p>
  <w:p w:rsidR="00DE38CC" w:rsidRPr="007E528B" w:rsidRDefault="00DE38CC" w:rsidP="006917DC">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E3600F">
      <w:rPr>
        <w:noProof/>
        <w:szCs w:val="22"/>
      </w:rPr>
      <w:t>Endnote 4—Misdescribed amendments [none]</w:t>
    </w:r>
    <w:r>
      <w:rPr>
        <w:szCs w:val="22"/>
      </w:rPr>
      <w:fldChar w:fldCharType="end"/>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38CC" w:rsidRPr="007E528B" w:rsidRDefault="00DE38CC" w:rsidP="006917DC">
    <w:pPr>
      <w:jc w:val="right"/>
      <w:rPr>
        <w:sz w:val="26"/>
        <w:szCs w:val="26"/>
      </w:rPr>
    </w:pPr>
  </w:p>
  <w:p w:rsidR="00DE38CC" w:rsidRPr="00750516" w:rsidRDefault="00DE38CC" w:rsidP="006917DC">
    <w:pPr>
      <w:jc w:val="right"/>
      <w:rPr>
        <w:b/>
        <w:sz w:val="20"/>
      </w:rPr>
    </w:pPr>
    <w:r w:rsidRPr="00750516">
      <w:rPr>
        <w:b/>
        <w:sz w:val="20"/>
      </w:rPr>
      <w:t>Endnotes</w:t>
    </w:r>
  </w:p>
  <w:p w:rsidR="00DE38CC" w:rsidRPr="007A1328" w:rsidRDefault="00DE38CC" w:rsidP="006917DC">
    <w:pPr>
      <w:jc w:val="right"/>
      <w:rPr>
        <w:sz w:val="20"/>
      </w:rPr>
    </w:pPr>
  </w:p>
  <w:p w:rsidR="00DE38CC" w:rsidRPr="007A1328" w:rsidRDefault="00DE38CC" w:rsidP="006917DC">
    <w:pPr>
      <w:jc w:val="right"/>
      <w:rPr>
        <w:b/>
        <w:sz w:val="24"/>
      </w:rPr>
    </w:pPr>
  </w:p>
  <w:p w:rsidR="00DE38CC" w:rsidRPr="007E528B" w:rsidRDefault="00DE38CC" w:rsidP="006917DC">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E3600F">
      <w:rPr>
        <w:noProof/>
        <w:szCs w:val="22"/>
      </w:rPr>
      <w:t>Endnote 4—Misdescribed amendments [none]</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2">
    <w:nsid w:val="490F19A6"/>
    <w:multiLevelType w:val="hybridMultilevel"/>
    <w:tmpl w:val="0F14DC62"/>
    <w:lvl w:ilvl="0" w:tplc="A32A0EEC">
      <w:start w:val="1"/>
      <w:numFmt w:val="decimal"/>
      <w:lvlText w:val="[%1]"/>
      <w:lvlJc w:val="left"/>
      <w:pPr>
        <w:ind w:left="502" w:hanging="360"/>
      </w:pPr>
      <w:rPr>
        <w:rFonts w:ascii="Arial" w:hAnsi="Arial" w:hint="default"/>
        <w:sz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nsid w:val="767B29F7"/>
    <w:multiLevelType w:val="hybridMultilevel"/>
    <w:tmpl w:val="5F1C3966"/>
    <w:lvl w:ilvl="0" w:tplc="0C090017">
      <w:start w:val="1"/>
      <w:numFmt w:val="lowerLetter"/>
      <w:lvlText w:val="%1)"/>
      <w:lvlJc w:val="left"/>
      <w:pPr>
        <w:ind w:left="1996" w:hanging="360"/>
      </w:pPr>
    </w:lvl>
    <w:lvl w:ilvl="1" w:tplc="0C090019" w:tentative="1">
      <w:start w:val="1"/>
      <w:numFmt w:val="lowerLetter"/>
      <w:lvlText w:val="%2."/>
      <w:lvlJc w:val="left"/>
      <w:pPr>
        <w:ind w:left="2716" w:hanging="360"/>
      </w:pPr>
    </w:lvl>
    <w:lvl w:ilvl="2" w:tplc="0C09001B" w:tentative="1">
      <w:start w:val="1"/>
      <w:numFmt w:val="lowerRoman"/>
      <w:lvlText w:val="%3."/>
      <w:lvlJc w:val="right"/>
      <w:pPr>
        <w:ind w:left="3436" w:hanging="180"/>
      </w:pPr>
    </w:lvl>
    <w:lvl w:ilvl="3" w:tplc="0C09000F" w:tentative="1">
      <w:start w:val="1"/>
      <w:numFmt w:val="decimal"/>
      <w:lvlText w:val="%4."/>
      <w:lvlJc w:val="left"/>
      <w:pPr>
        <w:ind w:left="4156" w:hanging="360"/>
      </w:pPr>
    </w:lvl>
    <w:lvl w:ilvl="4" w:tplc="0C090019" w:tentative="1">
      <w:start w:val="1"/>
      <w:numFmt w:val="lowerLetter"/>
      <w:lvlText w:val="%5."/>
      <w:lvlJc w:val="left"/>
      <w:pPr>
        <w:ind w:left="4876" w:hanging="360"/>
      </w:pPr>
    </w:lvl>
    <w:lvl w:ilvl="5" w:tplc="0C09001B" w:tentative="1">
      <w:start w:val="1"/>
      <w:numFmt w:val="lowerRoman"/>
      <w:lvlText w:val="%6."/>
      <w:lvlJc w:val="right"/>
      <w:pPr>
        <w:ind w:left="5596" w:hanging="180"/>
      </w:pPr>
    </w:lvl>
    <w:lvl w:ilvl="6" w:tplc="0C09000F" w:tentative="1">
      <w:start w:val="1"/>
      <w:numFmt w:val="decimal"/>
      <w:lvlText w:val="%7."/>
      <w:lvlJc w:val="left"/>
      <w:pPr>
        <w:ind w:left="6316" w:hanging="360"/>
      </w:pPr>
    </w:lvl>
    <w:lvl w:ilvl="7" w:tplc="0C090019" w:tentative="1">
      <w:start w:val="1"/>
      <w:numFmt w:val="lowerLetter"/>
      <w:lvlText w:val="%8."/>
      <w:lvlJc w:val="left"/>
      <w:pPr>
        <w:ind w:left="7036" w:hanging="360"/>
      </w:pPr>
    </w:lvl>
    <w:lvl w:ilvl="8" w:tplc="0C09001B" w:tentative="1">
      <w:start w:val="1"/>
      <w:numFmt w:val="lowerRoman"/>
      <w:lvlText w:val="%9."/>
      <w:lvlJc w:val="right"/>
      <w:pPr>
        <w:ind w:left="7756"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embedTrueTypeFonts/>
  <w:saveSubsetFonts/>
  <w:proofState w:spelling="clean"/>
  <w:attachedTemplate r:id="rId1"/>
  <w:stylePaneFormatFilter w:val="0024" w:allStyles="0" w:customStyles="0" w:latentStyles="1" w:stylesInUse="0" w:headingStyles="1" w:numberingStyles="0" w:tableStyles="0" w:directFormattingOnRuns="0" w:directFormattingOnParagraphs="0" w:directFormattingOnNumbering="0" w:directFormattingOnTables="0" w:clearFormatting="0"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358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56B4"/>
    <w:rsid w:val="0000077B"/>
    <w:rsid w:val="00005D7C"/>
    <w:rsid w:val="00007116"/>
    <w:rsid w:val="0001139F"/>
    <w:rsid w:val="000136AF"/>
    <w:rsid w:val="00013F21"/>
    <w:rsid w:val="00016142"/>
    <w:rsid w:val="00017287"/>
    <w:rsid w:val="00036B8E"/>
    <w:rsid w:val="00041B87"/>
    <w:rsid w:val="00050330"/>
    <w:rsid w:val="000571C1"/>
    <w:rsid w:val="0006051B"/>
    <w:rsid w:val="000614BF"/>
    <w:rsid w:val="000627D0"/>
    <w:rsid w:val="000665B5"/>
    <w:rsid w:val="000826BA"/>
    <w:rsid w:val="000A3F85"/>
    <w:rsid w:val="000B4216"/>
    <w:rsid w:val="000C47EE"/>
    <w:rsid w:val="000D05EF"/>
    <w:rsid w:val="000E1FF6"/>
    <w:rsid w:val="000E23F7"/>
    <w:rsid w:val="000F21C1"/>
    <w:rsid w:val="000F59D7"/>
    <w:rsid w:val="000F70A9"/>
    <w:rsid w:val="00100FD7"/>
    <w:rsid w:val="00105F96"/>
    <w:rsid w:val="0010745C"/>
    <w:rsid w:val="0011267B"/>
    <w:rsid w:val="00116E7E"/>
    <w:rsid w:val="001209B9"/>
    <w:rsid w:val="00120BA5"/>
    <w:rsid w:val="001310F0"/>
    <w:rsid w:val="00131EDE"/>
    <w:rsid w:val="0015677E"/>
    <w:rsid w:val="00157B36"/>
    <w:rsid w:val="0016082A"/>
    <w:rsid w:val="00166C2F"/>
    <w:rsid w:val="00175A00"/>
    <w:rsid w:val="001833FD"/>
    <w:rsid w:val="00192BC3"/>
    <w:rsid w:val="001939E1"/>
    <w:rsid w:val="00195382"/>
    <w:rsid w:val="00197B95"/>
    <w:rsid w:val="001A115B"/>
    <w:rsid w:val="001A76C9"/>
    <w:rsid w:val="001B01B9"/>
    <w:rsid w:val="001B59E8"/>
    <w:rsid w:val="001C69C4"/>
    <w:rsid w:val="001D521D"/>
    <w:rsid w:val="001D7EE3"/>
    <w:rsid w:val="001E0229"/>
    <w:rsid w:val="001E3590"/>
    <w:rsid w:val="001E7407"/>
    <w:rsid w:val="001F5D5E"/>
    <w:rsid w:val="001F6219"/>
    <w:rsid w:val="001F77CE"/>
    <w:rsid w:val="002021BF"/>
    <w:rsid w:val="00202E8B"/>
    <w:rsid w:val="0020500D"/>
    <w:rsid w:val="00210173"/>
    <w:rsid w:val="0022157C"/>
    <w:rsid w:val="00224DBC"/>
    <w:rsid w:val="002279E8"/>
    <w:rsid w:val="00234070"/>
    <w:rsid w:val="0024010F"/>
    <w:rsid w:val="00240749"/>
    <w:rsid w:val="00241290"/>
    <w:rsid w:val="00241DAD"/>
    <w:rsid w:val="00250ED5"/>
    <w:rsid w:val="002514E1"/>
    <w:rsid w:val="002558FA"/>
    <w:rsid w:val="002564A4"/>
    <w:rsid w:val="002618E7"/>
    <w:rsid w:val="00266D4C"/>
    <w:rsid w:val="00272E83"/>
    <w:rsid w:val="0028717F"/>
    <w:rsid w:val="00297ECB"/>
    <w:rsid w:val="002A47D9"/>
    <w:rsid w:val="002A6458"/>
    <w:rsid w:val="002B3B48"/>
    <w:rsid w:val="002C2D81"/>
    <w:rsid w:val="002D043A"/>
    <w:rsid w:val="002D437A"/>
    <w:rsid w:val="002D6224"/>
    <w:rsid w:val="002E457E"/>
    <w:rsid w:val="002E5A38"/>
    <w:rsid w:val="002F367F"/>
    <w:rsid w:val="002F7652"/>
    <w:rsid w:val="003106D9"/>
    <w:rsid w:val="0031113E"/>
    <w:rsid w:val="00317C0D"/>
    <w:rsid w:val="003257AF"/>
    <w:rsid w:val="00334587"/>
    <w:rsid w:val="00334601"/>
    <w:rsid w:val="003349A1"/>
    <w:rsid w:val="003415D3"/>
    <w:rsid w:val="00352B0F"/>
    <w:rsid w:val="00352B31"/>
    <w:rsid w:val="00360459"/>
    <w:rsid w:val="0036322D"/>
    <w:rsid w:val="00366D4F"/>
    <w:rsid w:val="00380F4B"/>
    <w:rsid w:val="00382E20"/>
    <w:rsid w:val="003961E5"/>
    <w:rsid w:val="003A103D"/>
    <w:rsid w:val="003A377E"/>
    <w:rsid w:val="003A61DC"/>
    <w:rsid w:val="003A64B3"/>
    <w:rsid w:val="003A78CE"/>
    <w:rsid w:val="003A7FDE"/>
    <w:rsid w:val="003B634B"/>
    <w:rsid w:val="003C1A2E"/>
    <w:rsid w:val="003C2784"/>
    <w:rsid w:val="003D0BFE"/>
    <w:rsid w:val="003D3CEE"/>
    <w:rsid w:val="003D54C8"/>
    <w:rsid w:val="003D5700"/>
    <w:rsid w:val="00405298"/>
    <w:rsid w:val="004116CD"/>
    <w:rsid w:val="00417EB9"/>
    <w:rsid w:val="004229FB"/>
    <w:rsid w:val="00424CA9"/>
    <w:rsid w:val="00427E20"/>
    <w:rsid w:val="00437438"/>
    <w:rsid w:val="0044291A"/>
    <w:rsid w:val="00442CC2"/>
    <w:rsid w:val="00443750"/>
    <w:rsid w:val="00451ABC"/>
    <w:rsid w:val="004549AA"/>
    <w:rsid w:val="00476631"/>
    <w:rsid w:val="004859AB"/>
    <w:rsid w:val="00492CDA"/>
    <w:rsid w:val="00496F97"/>
    <w:rsid w:val="004B1088"/>
    <w:rsid w:val="004E7BEC"/>
    <w:rsid w:val="004F2F5B"/>
    <w:rsid w:val="0050048A"/>
    <w:rsid w:val="005023AC"/>
    <w:rsid w:val="0050690A"/>
    <w:rsid w:val="00507C09"/>
    <w:rsid w:val="00515278"/>
    <w:rsid w:val="00516100"/>
    <w:rsid w:val="00516B8D"/>
    <w:rsid w:val="00517906"/>
    <w:rsid w:val="00521C3B"/>
    <w:rsid w:val="00522F4B"/>
    <w:rsid w:val="00526A11"/>
    <w:rsid w:val="00530115"/>
    <w:rsid w:val="0053584B"/>
    <w:rsid w:val="00537FBC"/>
    <w:rsid w:val="00547A76"/>
    <w:rsid w:val="005652BB"/>
    <w:rsid w:val="00566D69"/>
    <w:rsid w:val="005731C2"/>
    <w:rsid w:val="00584811"/>
    <w:rsid w:val="00585D97"/>
    <w:rsid w:val="00586587"/>
    <w:rsid w:val="00592D79"/>
    <w:rsid w:val="00593AA6"/>
    <w:rsid w:val="00594161"/>
    <w:rsid w:val="00594749"/>
    <w:rsid w:val="005A0AF9"/>
    <w:rsid w:val="005A0FF4"/>
    <w:rsid w:val="005A22ED"/>
    <w:rsid w:val="005B4067"/>
    <w:rsid w:val="005B57A4"/>
    <w:rsid w:val="005B6AEE"/>
    <w:rsid w:val="005B71B0"/>
    <w:rsid w:val="005B7285"/>
    <w:rsid w:val="005B7297"/>
    <w:rsid w:val="005C3F41"/>
    <w:rsid w:val="005C76A6"/>
    <w:rsid w:val="005F0489"/>
    <w:rsid w:val="005F2120"/>
    <w:rsid w:val="005F27F9"/>
    <w:rsid w:val="00600219"/>
    <w:rsid w:val="00607B91"/>
    <w:rsid w:val="00620DC8"/>
    <w:rsid w:val="00625C80"/>
    <w:rsid w:val="00625F7C"/>
    <w:rsid w:val="006308FF"/>
    <w:rsid w:val="00635658"/>
    <w:rsid w:val="00636E55"/>
    <w:rsid w:val="006452A5"/>
    <w:rsid w:val="00645E64"/>
    <w:rsid w:val="00646DC0"/>
    <w:rsid w:val="00677CC2"/>
    <w:rsid w:val="006821C9"/>
    <w:rsid w:val="00685C18"/>
    <w:rsid w:val="006905DE"/>
    <w:rsid w:val="00691247"/>
    <w:rsid w:val="006917DC"/>
    <w:rsid w:val="0069207B"/>
    <w:rsid w:val="006A072B"/>
    <w:rsid w:val="006B4E7D"/>
    <w:rsid w:val="006C19FE"/>
    <w:rsid w:val="006C37D4"/>
    <w:rsid w:val="006C61FD"/>
    <w:rsid w:val="006C78BE"/>
    <w:rsid w:val="006C7F8C"/>
    <w:rsid w:val="006D12EF"/>
    <w:rsid w:val="006D4737"/>
    <w:rsid w:val="006D5C22"/>
    <w:rsid w:val="006E71C4"/>
    <w:rsid w:val="006F318F"/>
    <w:rsid w:val="006F65CB"/>
    <w:rsid w:val="006F7705"/>
    <w:rsid w:val="00700B2C"/>
    <w:rsid w:val="00710961"/>
    <w:rsid w:val="00713084"/>
    <w:rsid w:val="00715914"/>
    <w:rsid w:val="007171CE"/>
    <w:rsid w:val="007201D6"/>
    <w:rsid w:val="00727C6C"/>
    <w:rsid w:val="00731E00"/>
    <w:rsid w:val="00732C64"/>
    <w:rsid w:val="00735DDF"/>
    <w:rsid w:val="007440B7"/>
    <w:rsid w:val="00760749"/>
    <w:rsid w:val="00763E4C"/>
    <w:rsid w:val="007715C9"/>
    <w:rsid w:val="00772239"/>
    <w:rsid w:val="00774EDD"/>
    <w:rsid w:val="007757EC"/>
    <w:rsid w:val="00780A10"/>
    <w:rsid w:val="007810D5"/>
    <w:rsid w:val="007946B1"/>
    <w:rsid w:val="0079792A"/>
    <w:rsid w:val="007A03FA"/>
    <w:rsid w:val="007A5179"/>
    <w:rsid w:val="007A707B"/>
    <w:rsid w:val="007B0306"/>
    <w:rsid w:val="007B21C2"/>
    <w:rsid w:val="007B5EB9"/>
    <w:rsid w:val="007B74F0"/>
    <w:rsid w:val="007B7A7B"/>
    <w:rsid w:val="007C0189"/>
    <w:rsid w:val="007C044C"/>
    <w:rsid w:val="007C1944"/>
    <w:rsid w:val="007C295B"/>
    <w:rsid w:val="007D2394"/>
    <w:rsid w:val="007D3E96"/>
    <w:rsid w:val="007D4222"/>
    <w:rsid w:val="007D471C"/>
    <w:rsid w:val="007D712E"/>
    <w:rsid w:val="007E1589"/>
    <w:rsid w:val="0080657C"/>
    <w:rsid w:val="008136DF"/>
    <w:rsid w:val="00817356"/>
    <w:rsid w:val="008303F4"/>
    <w:rsid w:val="00834F75"/>
    <w:rsid w:val="008412AE"/>
    <w:rsid w:val="008449C5"/>
    <w:rsid w:val="00847118"/>
    <w:rsid w:val="00851BBB"/>
    <w:rsid w:val="008548D6"/>
    <w:rsid w:val="00855E1D"/>
    <w:rsid w:val="00856A31"/>
    <w:rsid w:val="00857D23"/>
    <w:rsid w:val="0086487F"/>
    <w:rsid w:val="008754D0"/>
    <w:rsid w:val="00881C34"/>
    <w:rsid w:val="008A5ECF"/>
    <w:rsid w:val="008B4BB3"/>
    <w:rsid w:val="008D0B70"/>
    <w:rsid w:val="008D0EE0"/>
    <w:rsid w:val="008D48CF"/>
    <w:rsid w:val="008D56B4"/>
    <w:rsid w:val="008E3085"/>
    <w:rsid w:val="008E3260"/>
    <w:rsid w:val="008F54E7"/>
    <w:rsid w:val="00903B9B"/>
    <w:rsid w:val="00903F3F"/>
    <w:rsid w:val="009074D5"/>
    <w:rsid w:val="00917C31"/>
    <w:rsid w:val="00920E3F"/>
    <w:rsid w:val="009213D7"/>
    <w:rsid w:val="0092625C"/>
    <w:rsid w:val="00926C51"/>
    <w:rsid w:val="00932377"/>
    <w:rsid w:val="00947D5A"/>
    <w:rsid w:val="00951BFB"/>
    <w:rsid w:val="009532A5"/>
    <w:rsid w:val="00954E1F"/>
    <w:rsid w:val="0095756B"/>
    <w:rsid w:val="009639D1"/>
    <w:rsid w:val="00977BE9"/>
    <w:rsid w:val="00983130"/>
    <w:rsid w:val="009868E9"/>
    <w:rsid w:val="00994A98"/>
    <w:rsid w:val="00996E22"/>
    <w:rsid w:val="009A1ADC"/>
    <w:rsid w:val="009B557D"/>
    <w:rsid w:val="009C0606"/>
    <w:rsid w:val="009C71BB"/>
    <w:rsid w:val="009D360C"/>
    <w:rsid w:val="009D45C3"/>
    <w:rsid w:val="009D7C3F"/>
    <w:rsid w:val="009E0ABF"/>
    <w:rsid w:val="00A00C2B"/>
    <w:rsid w:val="00A0284D"/>
    <w:rsid w:val="00A0418F"/>
    <w:rsid w:val="00A05E7D"/>
    <w:rsid w:val="00A07E7A"/>
    <w:rsid w:val="00A10648"/>
    <w:rsid w:val="00A15510"/>
    <w:rsid w:val="00A22C98"/>
    <w:rsid w:val="00A231E2"/>
    <w:rsid w:val="00A24945"/>
    <w:rsid w:val="00A25A2D"/>
    <w:rsid w:val="00A26E44"/>
    <w:rsid w:val="00A334D2"/>
    <w:rsid w:val="00A35ED9"/>
    <w:rsid w:val="00A35FF2"/>
    <w:rsid w:val="00A40840"/>
    <w:rsid w:val="00A4197E"/>
    <w:rsid w:val="00A439C6"/>
    <w:rsid w:val="00A50F8D"/>
    <w:rsid w:val="00A51DBF"/>
    <w:rsid w:val="00A528F4"/>
    <w:rsid w:val="00A6116F"/>
    <w:rsid w:val="00A627DA"/>
    <w:rsid w:val="00A63ED7"/>
    <w:rsid w:val="00A64912"/>
    <w:rsid w:val="00A64A19"/>
    <w:rsid w:val="00A668D2"/>
    <w:rsid w:val="00A70A74"/>
    <w:rsid w:val="00A82BC0"/>
    <w:rsid w:val="00AB3A11"/>
    <w:rsid w:val="00AB3A3A"/>
    <w:rsid w:val="00AB7426"/>
    <w:rsid w:val="00AC7407"/>
    <w:rsid w:val="00AD5641"/>
    <w:rsid w:val="00AE2556"/>
    <w:rsid w:val="00AE2924"/>
    <w:rsid w:val="00AE2C25"/>
    <w:rsid w:val="00AE2EAA"/>
    <w:rsid w:val="00AF06CF"/>
    <w:rsid w:val="00AF5AD0"/>
    <w:rsid w:val="00B11B04"/>
    <w:rsid w:val="00B171B1"/>
    <w:rsid w:val="00B33A80"/>
    <w:rsid w:val="00B33B3C"/>
    <w:rsid w:val="00B3491F"/>
    <w:rsid w:val="00B349F3"/>
    <w:rsid w:val="00B419E2"/>
    <w:rsid w:val="00B42081"/>
    <w:rsid w:val="00B474F6"/>
    <w:rsid w:val="00B50CCC"/>
    <w:rsid w:val="00B55F8A"/>
    <w:rsid w:val="00B575BE"/>
    <w:rsid w:val="00B6276D"/>
    <w:rsid w:val="00B63834"/>
    <w:rsid w:val="00B76E03"/>
    <w:rsid w:val="00B80199"/>
    <w:rsid w:val="00B80FDC"/>
    <w:rsid w:val="00B8115B"/>
    <w:rsid w:val="00B82139"/>
    <w:rsid w:val="00B92949"/>
    <w:rsid w:val="00B97ABE"/>
    <w:rsid w:val="00BA220B"/>
    <w:rsid w:val="00BA41B4"/>
    <w:rsid w:val="00BA6983"/>
    <w:rsid w:val="00BA707F"/>
    <w:rsid w:val="00BB2242"/>
    <w:rsid w:val="00BB2D2F"/>
    <w:rsid w:val="00BC2CBC"/>
    <w:rsid w:val="00BC48D7"/>
    <w:rsid w:val="00BD3FE9"/>
    <w:rsid w:val="00BD62EB"/>
    <w:rsid w:val="00BD7463"/>
    <w:rsid w:val="00BE060E"/>
    <w:rsid w:val="00BE1296"/>
    <w:rsid w:val="00BE719A"/>
    <w:rsid w:val="00BE720A"/>
    <w:rsid w:val="00BF5078"/>
    <w:rsid w:val="00BF780E"/>
    <w:rsid w:val="00C00EFC"/>
    <w:rsid w:val="00C03529"/>
    <w:rsid w:val="00C05246"/>
    <w:rsid w:val="00C11002"/>
    <w:rsid w:val="00C11FE2"/>
    <w:rsid w:val="00C13749"/>
    <w:rsid w:val="00C2296A"/>
    <w:rsid w:val="00C26C78"/>
    <w:rsid w:val="00C2796D"/>
    <w:rsid w:val="00C30ECE"/>
    <w:rsid w:val="00C318E4"/>
    <w:rsid w:val="00C409BA"/>
    <w:rsid w:val="00C42BF8"/>
    <w:rsid w:val="00C50043"/>
    <w:rsid w:val="00C534CB"/>
    <w:rsid w:val="00C57DDB"/>
    <w:rsid w:val="00C62603"/>
    <w:rsid w:val="00C7069C"/>
    <w:rsid w:val="00C7413D"/>
    <w:rsid w:val="00C755F8"/>
    <w:rsid w:val="00C7573B"/>
    <w:rsid w:val="00CA315B"/>
    <w:rsid w:val="00CA73EB"/>
    <w:rsid w:val="00CC0174"/>
    <w:rsid w:val="00CC08F1"/>
    <w:rsid w:val="00CC34DE"/>
    <w:rsid w:val="00CE20F6"/>
    <w:rsid w:val="00CF0BB2"/>
    <w:rsid w:val="00CF3EE8"/>
    <w:rsid w:val="00CF54A2"/>
    <w:rsid w:val="00D13441"/>
    <w:rsid w:val="00D15DD6"/>
    <w:rsid w:val="00D25DF5"/>
    <w:rsid w:val="00D46788"/>
    <w:rsid w:val="00D5083B"/>
    <w:rsid w:val="00D50A08"/>
    <w:rsid w:val="00D70DFB"/>
    <w:rsid w:val="00D73F01"/>
    <w:rsid w:val="00D766DF"/>
    <w:rsid w:val="00D83954"/>
    <w:rsid w:val="00D862C9"/>
    <w:rsid w:val="00D97046"/>
    <w:rsid w:val="00DA2393"/>
    <w:rsid w:val="00DA775C"/>
    <w:rsid w:val="00DB0905"/>
    <w:rsid w:val="00DC1415"/>
    <w:rsid w:val="00DC2A26"/>
    <w:rsid w:val="00DC4F88"/>
    <w:rsid w:val="00DE2042"/>
    <w:rsid w:val="00DE38CC"/>
    <w:rsid w:val="00DE525C"/>
    <w:rsid w:val="00DF00E6"/>
    <w:rsid w:val="00DF2410"/>
    <w:rsid w:val="00E05704"/>
    <w:rsid w:val="00E14801"/>
    <w:rsid w:val="00E14F99"/>
    <w:rsid w:val="00E20A04"/>
    <w:rsid w:val="00E3600F"/>
    <w:rsid w:val="00E47E79"/>
    <w:rsid w:val="00E5161D"/>
    <w:rsid w:val="00E55DD7"/>
    <w:rsid w:val="00E61AB9"/>
    <w:rsid w:val="00E74DC7"/>
    <w:rsid w:val="00E763FF"/>
    <w:rsid w:val="00E80AA0"/>
    <w:rsid w:val="00E85F32"/>
    <w:rsid w:val="00E94D5E"/>
    <w:rsid w:val="00E9506C"/>
    <w:rsid w:val="00EA06A8"/>
    <w:rsid w:val="00EA0AA0"/>
    <w:rsid w:val="00EA45FE"/>
    <w:rsid w:val="00EA6771"/>
    <w:rsid w:val="00EA7100"/>
    <w:rsid w:val="00EB18BB"/>
    <w:rsid w:val="00EB1A6E"/>
    <w:rsid w:val="00EB3942"/>
    <w:rsid w:val="00EC0A76"/>
    <w:rsid w:val="00ED1EDA"/>
    <w:rsid w:val="00ED27B9"/>
    <w:rsid w:val="00ED2CA1"/>
    <w:rsid w:val="00EE6A5A"/>
    <w:rsid w:val="00EF2E3A"/>
    <w:rsid w:val="00F072A7"/>
    <w:rsid w:val="00F078DC"/>
    <w:rsid w:val="00F07FC2"/>
    <w:rsid w:val="00F1323D"/>
    <w:rsid w:val="00F23A04"/>
    <w:rsid w:val="00F30661"/>
    <w:rsid w:val="00F31E62"/>
    <w:rsid w:val="00F33395"/>
    <w:rsid w:val="00F542A0"/>
    <w:rsid w:val="00F57DDE"/>
    <w:rsid w:val="00F727D6"/>
    <w:rsid w:val="00F72C7F"/>
    <w:rsid w:val="00F73BD6"/>
    <w:rsid w:val="00F81751"/>
    <w:rsid w:val="00F83519"/>
    <w:rsid w:val="00F84809"/>
    <w:rsid w:val="00F84CAD"/>
    <w:rsid w:val="00F91500"/>
    <w:rsid w:val="00F95768"/>
    <w:rsid w:val="00FA1D44"/>
    <w:rsid w:val="00FA3EC2"/>
    <w:rsid w:val="00FA78DF"/>
    <w:rsid w:val="00FC570D"/>
    <w:rsid w:val="00FC7EF6"/>
    <w:rsid w:val="00FE23C7"/>
    <w:rsid w:val="00FE2AC3"/>
    <w:rsid w:val="00FE7524"/>
    <w:rsid w:val="00FF2C91"/>
    <w:rsid w:val="00FF45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358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AU" w:eastAsia="en-AU"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DE525C"/>
    <w:pPr>
      <w:spacing w:line="260" w:lineRule="atLeast"/>
    </w:pPr>
    <w:rPr>
      <w:rFonts w:eastAsiaTheme="minorHAnsi" w:cstheme="minorBidi"/>
      <w:sz w:val="22"/>
      <w:lang w:eastAsia="en-US"/>
    </w:rPr>
  </w:style>
  <w:style w:type="paragraph" w:styleId="Heading1">
    <w:name w:val="heading 1"/>
    <w:next w:val="Normal"/>
    <w:link w:val="Heading1Char"/>
    <w:qFormat/>
    <w:rsid w:val="00A05E7D"/>
    <w:pPr>
      <w:keepNext/>
      <w:keepLines/>
      <w:ind w:left="1134" w:hanging="1134"/>
      <w:outlineLvl w:val="0"/>
    </w:pPr>
    <w:rPr>
      <w:rFonts w:eastAsia="Times New Roman"/>
      <w:b/>
      <w:bCs/>
      <w:kern w:val="28"/>
      <w:sz w:val="36"/>
      <w:szCs w:val="32"/>
    </w:rPr>
  </w:style>
  <w:style w:type="paragraph" w:styleId="Heading2">
    <w:name w:val="heading 2"/>
    <w:basedOn w:val="Normal"/>
    <w:next w:val="Normal"/>
    <w:link w:val="Heading2Char"/>
    <w:uiPriority w:val="9"/>
    <w:semiHidden/>
    <w:unhideWhenUsed/>
    <w:qFormat/>
    <w:rsid w:val="00A05E7D"/>
    <w:pPr>
      <w:keepNext/>
      <w:keepLines/>
      <w:spacing w:before="200"/>
      <w:outlineLvl w:val="1"/>
    </w:pPr>
    <w:rPr>
      <w:rFonts w:ascii="Cambria" w:eastAsia="Times New Roman" w:hAnsi="Cambria"/>
      <w:b/>
      <w:bCs/>
      <w:color w:val="4F81BD"/>
      <w:sz w:val="26"/>
      <w:szCs w:val="26"/>
      <w:lang w:eastAsia="en-AU"/>
    </w:rPr>
  </w:style>
  <w:style w:type="paragraph" w:styleId="Heading3">
    <w:name w:val="heading 3"/>
    <w:basedOn w:val="Normal"/>
    <w:next w:val="Normal"/>
    <w:link w:val="Heading3Char"/>
    <w:uiPriority w:val="9"/>
    <w:semiHidden/>
    <w:unhideWhenUsed/>
    <w:qFormat/>
    <w:rsid w:val="00A05E7D"/>
    <w:pPr>
      <w:keepNext/>
      <w:keepLines/>
      <w:spacing w:before="200"/>
      <w:outlineLvl w:val="2"/>
    </w:pPr>
    <w:rPr>
      <w:rFonts w:ascii="Cambria" w:eastAsia="Times New Roman" w:hAnsi="Cambria"/>
      <w:b/>
      <w:bCs/>
      <w:color w:val="4F81BD"/>
      <w:lang w:eastAsia="en-AU"/>
    </w:rPr>
  </w:style>
  <w:style w:type="paragraph" w:styleId="Heading4">
    <w:name w:val="heading 4"/>
    <w:basedOn w:val="Normal"/>
    <w:next w:val="Normal"/>
    <w:link w:val="Heading4Char"/>
    <w:uiPriority w:val="9"/>
    <w:semiHidden/>
    <w:unhideWhenUsed/>
    <w:qFormat/>
    <w:rsid w:val="00A05E7D"/>
    <w:pPr>
      <w:keepNext/>
      <w:keepLines/>
      <w:spacing w:before="200"/>
      <w:outlineLvl w:val="3"/>
    </w:pPr>
    <w:rPr>
      <w:rFonts w:ascii="Cambria" w:eastAsia="Times New Roman" w:hAnsi="Cambria"/>
      <w:b/>
      <w:bCs/>
      <w:i/>
      <w:iCs/>
      <w:color w:val="4F81BD"/>
      <w:lang w:eastAsia="en-AU"/>
    </w:rPr>
  </w:style>
  <w:style w:type="paragraph" w:styleId="Heading5">
    <w:name w:val="heading 5"/>
    <w:basedOn w:val="Normal"/>
    <w:next w:val="Normal"/>
    <w:link w:val="Heading5Char"/>
    <w:uiPriority w:val="9"/>
    <w:semiHidden/>
    <w:unhideWhenUsed/>
    <w:qFormat/>
    <w:rsid w:val="00A05E7D"/>
    <w:pPr>
      <w:keepNext/>
      <w:keepLines/>
      <w:spacing w:before="200"/>
      <w:outlineLvl w:val="4"/>
    </w:pPr>
    <w:rPr>
      <w:rFonts w:ascii="Cambria" w:eastAsia="Times New Roman" w:hAnsi="Cambria"/>
      <w:color w:val="243F60"/>
      <w:lang w:eastAsia="en-AU"/>
    </w:rPr>
  </w:style>
  <w:style w:type="paragraph" w:styleId="Heading6">
    <w:name w:val="heading 6"/>
    <w:basedOn w:val="Normal"/>
    <w:next w:val="Normal"/>
    <w:link w:val="Heading6Char"/>
    <w:uiPriority w:val="9"/>
    <w:semiHidden/>
    <w:unhideWhenUsed/>
    <w:qFormat/>
    <w:rsid w:val="00A05E7D"/>
    <w:pPr>
      <w:keepNext/>
      <w:keepLines/>
      <w:spacing w:before="200"/>
      <w:outlineLvl w:val="5"/>
    </w:pPr>
    <w:rPr>
      <w:rFonts w:ascii="Cambria" w:eastAsia="Times New Roman" w:hAnsi="Cambria"/>
      <w:i/>
      <w:iCs/>
      <w:color w:val="243F60"/>
      <w:lang w:eastAsia="en-AU"/>
    </w:rPr>
  </w:style>
  <w:style w:type="paragraph" w:styleId="Heading7">
    <w:name w:val="heading 7"/>
    <w:basedOn w:val="Normal"/>
    <w:next w:val="Normal"/>
    <w:link w:val="Heading7Char"/>
    <w:uiPriority w:val="9"/>
    <w:semiHidden/>
    <w:unhideWhenUsed/>
    <w:qFormat/>
    <w:rsid w:val="00A05E7D"/>
    <w:pPr>
      <w:keepNext/>
      <w:keepLines/>
      <w:spacing w:before="200"/>
      <w:outlineLvl w:val="6"/>
    </w:pPr>
    <w:rPr>
      <w:rFonts w:ascii="Cambria" w:eastAsia="Times New Roman" w:hAnsi="Cambria"/>
      <w:i/>
      <w:iCs/>
      <w:color w:val="404040"/>
      <w:lang w:eastAsia="en-AU"/>
    </w:rPr>
  </w:style>
  <w:style w:type="paragraph" w:styleId="Heading8">
    <w:name w:val="heading 8"/>
    <w:basedOn w:val="Normal"/>
    <w:next w:val="Normal"/>
    <w:link w:val="Heading8Char"/>
    <w:uiPriority w:val="9"/>
    <w:semiHidden/>
    <w:unhideWhenUsed/>
    <w:qFormat/>
    <w:rsid w:val="00A05E7D"/>
    <w:pPr>
      <w:keepNext/>
      <w:keepLines/>
      <w:spacing w:before="200"/>
      <w:outlineLvl w:val="7"/>
    </w:pPr>
    <w:rPr>
      <w:rFonts w:ascii="Cambria" w:eastAsia="Times New Roman" w:hAnsi="Cambria"/>
      <w:color w:val="404040"/>
      <w:sz w:val="20"/>
      <w:lang w:eastAsia="en-AU"/>
    </w:rPr>
  </w:style>
  <w:style w:type="paragraph" w:styleId="Heading9">
    <w:name w:val="heading 9"/>
    <w:basedOn w:val="Normal"/>
    <w:next w:val="Normal"/>
    <w:link w:val="Heading9Char"/>
    <w:uiPriority w:val="9"/>
    <w:semiHidden/>
    <w:unhideWhenUsed/>
    <w:qFormat/>
    <w:rsid w:val="00A05E7D"/>
    <w:pPr>
      <w:keepNext/>
      <w:keepLines/>
      <w:spacing w:before="200"/>
      <w:outlineLvl w:val="8"/>
    </w:pPr>
    <w:rPr>
      <w:rFonts w:ascii="Cambria" w:eastAsia="Times New Roman" w:hAnsi="Cambria"/>
      <w:i/>
      <w:iCs/>
      <w:color w:val="404040"/>
      <w:sz w:val="20"/>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DE525C"/>
  </w:style>
  <w:style w:type="paragraph" w:customStyle="1" w:styleId="OPCParaBase">
    <w:name w:val="OPCParaBase"/>
    <w:link w:val="OPCParaBaseChar"/>
    <w:qFormat/>
    <w:rsid w:val="00DE525C"/>
    <w:pPr>
      <w:spacing w:line="260" w:lineRule="atLeast"/>
    </w:pPr>
    <w:rPr>
      <w:rFonts w:eastAsia="Times New Roman"/>
      <w:sz w:val="22"/>
    </w:rPr>
  </w:style>
  <w:style w:type="paragraph" w:customStyle="1" w:styleId="ShortT">
    <w:name w:val="ShortT"/>
    <w:basedOn w:val="OPCParaBase"/>
    <w:next w:val="Normal"/>
    <w:link w:val="ShortTChar"/>
    <w:qFormat/>
    <w:rsid w:val="00DE525C"/>
    <w:pPr>
      <w:spacing w:line="240" w:lineRule="auto"/>
    </w:pPr>
    <w:rPr>
      <w:b/>
      <w:sz w:val="40"/>
    </w:rPr>
  </w:style>
  <w:style w:type="paragraph" w:customStyle="1" w:styleId="ActHead1">
    <w:name w:val="ActHead 1"/>
    <w:aliases w:val="c"/>
    <w:basedOn w:val="OPCParaBase"/>
    <w:next w:val="Normal"/>
    <w:qFormat/>
    <w:rsid w:val="00DE525C"/>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DE525C"/>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DE525C"/>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DE525C"/>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DE525C"/>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DE525C"/>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DE525C"/>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DE525C"/>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DE525C"/>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DE525C"/>
  </w:style>
  <w:style w:type="paragraph" w:customStyle="1" w:styleId="Blocks">
    <w:name w:val="Blocks"/>
    <w:aliases w:val="bb"/>
    <w:basedOn w:val="OPCParaBase"/>
    <w:qFormat/>
    <w:rsid w:val="00DE525C"/>
    <w:pPr>
      <w:spacing w:line="240" w:lineRule="auto"/>
    </w:pPr>
    <w:rPr>
      <w:sz w:val="24"/>
    </w:rPr>
  </w:style>
  <w:style w:type="paragraph" w:customStyle="1" w:styleId="BoxText">
    <w:name w:val="BoxText"/>
    <w:aliases w:val="bt"/>
    <w:basedOn w:val="OPCParaBase"/>
    <w:qFormat/>
    <w:rsid w:val="00DE525C"/>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DE525C"/>
    <w:rPr>
      <w:b/>
    </w:rPr>
  </w:style>
  <w:style w:type="paragraph" w:customStyle="1" w:styleId="BoxHeadItalic">
    <w:name w:val="BoxHeadItalic"/>
    <w:aliases w:val="bhi"/>
    <w:basedOn w:val="BoxText"/>
    <w:next w:val="BoxStep"/>
    <w:qFormat/>
    <w:rsid w:val="00DE525C"/>
    <w:rPr>
      <w:i/>
    </w:rPr>
  </w:style>
  <w:style w:type="paragraph" w:customStyle="1" w:styleId="BoxList">
    <w:name w:val="BoxList"/>
    <w:aliases w:val="bl"/>
    <w:basedOn w:val="BoxText"/>
    <w:qFormat/>
    <w:rsid w:val="00DE525C"/>
    <w:pPr>
      <w:ind w:left="1559" w:hanging="425"/>
    </w:pPr>
  </w:style>
  <w:style w:type="paragraph" w:customStyle="1" w:styleId="BoxNote">
    <w:name w:val="BoxNote"/>
    <w:aliases w:val="bn"/>
    <w:basedOn w:val="BoxText"/>
    <w:qFormat/>
    <w:rsid w:val="00DE525C"/>
    <w:pPr>
      <w:tabs>
        <w:tab w:val="left" w:pos="1985"/>
      </w:tabs>
      <w:spacing w:before="122" w:line="198" w:lineRule="exact"/>
      <w:ind w:left="2948" w:hanging="1814"/>
    </w:pPr>
    <w:rPr>
      <w:sz w:val="18"/>
    </w:rPr>
  </w:style>
  <w:style w:type="paragraph" w:customStyle="1" w:styleId="BoxPara">
    <w:name w:val="BoxPara"/>
    <w:aliases w:val="bp"/>
    <w:basedOn w:val="BoxText"/>
    <w:qFormat/>
    <w:rsid w:val="00DE525C"/>
    <w:pPr>
      <w:tabs>
        <w:tab w:val="right" w:pos="2268"/>
      </w:tabs>
      <w:ind w:left="2552" w:hanging="1418"/>
    </w:pPr>
  </w:style>
  <w:style w:type="paragraph" w:customStyle="1" w:styleId="BoxStep">
    <w:name w:val="BoxStep"/>
    <w:aliases w:val="bs"/>
    <w:basedOn w:val="BoxText"/>
    <w:qFormat/>
    <w:rsid w:val="00DE525C"/>
    <w:pPr>
      <w:ind w:left="1985" w:hanging="851"/>
    </w:pPr>
  </w:style>
  <w:style w:type="character" w:customStyle="1" w:styleId="CharAmPartNo">
    <w:name w:val="CharAmPartNo"/>
    <w:basedOn w:val="OPCCharBase"/>
    <w:uiPriority w:val="1"/>
    <w:qFormat/>
    <w:rsid w:val="00DE525C"/>
  </w:style>
  <w:style w:type="character" w:customStyle="1" w:styleId="CharAmPartText">
    <w:name w:val="CharAmPartText"/>
    <w:basedOn w:val="OPCCharBase"/>
    <w:uiPriority w:val="1"/>
    <w:qFormat/>
    <w:rsid w:val="00DE525C"/>
  </w:style>
  <w:style w:type="character" w:customStyle="1" w:styleId="CharAmSchNo">
    <w:name w:val="CharAmSchNo"/>
    <w:basedOn w:val="OPCCharBase"/>
    <w:uiPriority w:val="1"/>
    <w:qFormat/>
    <w:rsid w:val="00DE525C"/>
  </w:style>
  <w:style w:type="character" w:customStyle="1" w:styleId="CharAmSchText">
    <w:name w:val="CharAmSchText"/>
    <w:basedOn w:val="OPCCharBase"/>
    <w:uiPriority w:val="1"/>
    <w:qFormat/>
    <w:rsid w:val="00DE525C"/>
  </w:style>
  <w:style w:type="character" w:customStyle="1" w:styleId="CharBoldItalic">
    <w:name w:val="CharBoldItalic"/>
    <w:basedOn w:val="OPCCharBase"/>
    <w:uiPriority w:val="1"/>
    <w:qFormat/>
    <w:rsid w:val="00DE525C"/>
    <w:rPr>
      <w:b/>
      <w:i/>
    </w:rPr>
  </w:style>
  <w:style w:type="character" w:customStyle="1" w:styleId="CharChapNo">
    <w:name w:val="CharChapNo"/>
    <w:basedOn w:val="OPCCharBase"/>
    <w:qFormat/>
    <w:rsid w:val="00DE525C"/>
  </w:style>
  <w:style w:type="character" w:customStyle="1" w:styleId="CharChapText">
    <w:name w:val="CharChapText"/>
    <w:basedOn w:val="OPCCharBase"/>
    <w:qFormat/>
    <w:rsid w:val="00DE525C"/>
  </w:style>
  <w:style w:type="character" w:customStyle="1" w:styleId="CharDivNo">
    <w:name w:val="CharDivNo"/>
    <w:basedOn w:val="OPCCharBase"/>
    <w:qFormat/>
    <w:rsid w:val="00DE525C"/>
  </w:style>
  <w:style w:type="character" w:customStyle="1" w:styleId="CharDivText">
    <w:name w:val="CharDivText"/>
    <w:basedOn w:val="OPCCharBase"/>
    <w:qFormat/>
    <w:rsid w:val="00DE525C"/>
  </w:style>
  <w:style w:type="character" w:customStyle="1" w:styleId="CharItalic">
    <w:name w:val="CharItalic"/>
    <w:basedOn w:val="OPCCharBase"/>
    <w:uiPriority w:val="1"/>
    <w:qFormat/>
    <w:rsid w:val="00DE525C"/>
    <w:rPr>
      <w:i/>
    </w:rPr>
  </w:style>
  <w:style w:type="character" w:customStyle="1" w:styleId="CharPartNo">
    <w:name w:val="CharPartNo"/>
    <w:basedOn w:val="OPCCharBase"/>
    <w:qFormat/>
    <w:rsid w:val="00DE525C"/>
  </w:style>
  <w:style w:type="character" w:customStyle="1" w:styleId="CharPartText">
    <w:name w:val="CharPartText"/>
    <w:basedOn w:val="OPCCharBase"/>
    <w:qFormat/>
    <w:rsid w:val="00DE525C"/>
  </w:style>
  <w:style w:type="character" w:customStyle="1" w:styleId="CharSectno">
    <w:name w:val="CharSectno"/>
    <w:basedOn w:val="OPCCharBase"/>
    <w:qFormat/>
    <w:rsid w:val="00DE525C"/>
  </w:style>
  <w:style w:type="character" w:customStyle="1" w:styleId="CharSubdNo">
    <w:name w:val="CharSubdNo"/>
    <w:basedOn w:val="OPCCharBase"/>
    <w:uiPriority w:val="1"/>
    <w:qFormat/>
    <w:rsid w:val="00DE525C"/>
  </w:style>
  <w:style w:type="character" w:customStyle="1" w:styleId="CharSubdText">
    <w:name w:val="CharSubdText"/>
    <w:basedOn w:val="OPCCharBase"/>
    <w:uiPriority w:val="1"/>
    <w:qFormat/>
    <w:rsid w:val="00DE525C"/>
  </w:style>
  <w:style w:type="paragraph" w:customStyle="1" w:styleId="CTA--">
    <w:name w:val="CTA --"/>
    <w:basedOn w:val="OPCParaBase"/>
    <w:next w:val="Normal"/>
    <w:rsid w:val="00DE525C"/>
    <w:pPr>
      <w:spacing w:before="60" w:line="240" w:lineRule="atLeast"/>
      <w:ind w:left="142" w:hanging="142"/>
    </w:pPr>
    <w:rPr>
      <w:sz w:val="20"/>
    </w:rPr>
  </w:style>
  <w:style w:type="paragraph" w:customStyle="1" w:styleId="CTA-">
    <w:name w:val="CTA -"/>
    <w:basedOn w:val="OPCParaBase"/>
    <w:rsid w:val="00DE525C"/>
    <w:pPr>
      <w:spacing w:before="60" w:line="240" w:lineRule="atLeast"/>
      <w:ind w:left="85" w:hanging="85"/>
    </w:pPr>
    <w:rPr>
      <w:sz w:val="20"/>
    </w:rPr>
  </w:style>
  <w:style w:type="paragraph" w:customStyle="1" w:styleId="CTA---">
    <w:name w:val="CTA ---"/>
    <w:basedOn w:val="OPCParaBase"/>
    <w:next w:val="Normal"/>
    <w:rsid w:val="00DE525C"/>
    <w:pPr>
      <w:spacing w:before="60" w:line="240" w:lineRule="atLeast"/>
      <w:ind w:left="198" w:hanging="198"/>
    </w:pPr>
    <w:rPr>
      <w:sz w:val="20"/>
    </w:rPr>
  </w:style>
  <w:style w:type="paragraph" w:customStyle="1" w:styleId="CTA----">
    <w:name w:val="CTA ----"/>
    <w:basedOn w:val="OPCParaBase"/>
    <w:next w:val="Normal"/>
    <w:rsid w:val="00DE525C"/>
    <w:pPr>
      <w:spacing w:before="60" w:line="240" w:lineRule="atLeast"/>
      <w:ind w:left="255" w:hanging="255"/>
    </w:pPr>
    <w:rPr>
      <w:sz w:val="20"/>
    </w:rPr>
  </w:style>
  <w:style w:type="paragraph" w:customStyle="1" w:styleId="CTA1a">
    <w:name w:val="CTA 1(a)"/>
    <w:basedOn w:val="OPCParaBase"/>
    <w:rsid w:val="00DE525C"/>
    <w:pPr>
      <w:tabs>
        <w:tab w:val="right" w:pos="414"/>
      </w:tabs>
      <w:spacing w:before="40" w:line="240" w:lineRule="atLeast"/>
      <w:ind w:left="675" w:hanging="675"/>
    </w:pPr>
    <w:rPr>
      <w:sz w:val="20"/>
    </w:rPr>
  </w:style>
  <w:style w:type="paragraph" w:customStyle="1" w:styleId="CTA1ai">
    <w:name w:val="CTA 1(a)(i)"/>
    <w:basedOn w:val="OPCParaBase"/>
    <w:rsid w:val="00DE525C"/>
    <w:pPr>
      <w:tabs>
        <w:tab w:val="right" w:pos="1004"/>
      </w:tabs>
      <w:spacing w:before="40" w:line="240" w:lineRule="atLeast"/>
      <w:ind w:left="1253" w:hanging="1253"/>
    </w:pPr>
    <w:rPr>
      <w:sz w:val="20"/>
    </w:rPr>
  </w:style>
  <w:style w:type="paragraph" w:customStyle="1" w:styleId="CTA2a">
    <w:name w:val="CTA 2(a)"/>
    <w:basedOn w:val="OPCParaBase"/>
    <w:rsid w:val="00DE525C"/>
    <w:pPr>
      <w:tabs>
        <w:tab w:val="right" w:pos="482"/>
      </w:tabs>
      <w:spacing w:before="40" w:line="240" w:lineRule="atLeast"/>
      <w:ind w:left="748" w:hanging="748"/>
    </w:pPr>
    <w:rPr>
      <w:sz w:val="20"/>
    </w:rPr>
  </w:style>
  <w:style w:type="paragraph" w:customStyle="1" w:styleId="CTA2ai">
    <w:name w:val="CTA 2(a)(i)"/>
    <w:basedOn w:val="OPCParaBase"/>
    <w:rsid w:val="00DE525C"/>
    <w:pPr>
      <w:tabs>
        <w:tab w:val="right" w:pos="1089"/>
      </w:tabs>
      <w:spacing w:before="40" w:line="240" w:lineRule="atLeast"/>
      <w:ind w:left="1327" w:hanging="1327"/>
    </w:pPr>
    <w:rPr>
      <w:sz w:val="20"/>
    </w:rPr>
  </w:style>
  <w:style w:type="paragraph" w:customStyle="1" w:styleId="CTA3a">
    <w:name w:val="CTA 3(a)"/>
    <w:basedOn w:val="OPCParaBase"/>
    <w:rsid w:val="00DE525C"/>
    <w:pPr>
      <w:tabs>
        <w:tab w:val="right" w:pos="556"/>
      </w:tabs>
      <w:spacing w:before="40" w:line="240" w:lineRule="atLeast"/>
      <w:ind w:left="805" w:hanging="805"/>
    </w:pPr>
    <w:rPr>
      <w:sz w:val="20"/>
    </w:rPr>
  </w:style>
  <w:style w:type="paragraph" w:customStyle="1" w:styleId="CTA3ai">
    <w:name w:val="CTA 3(a)(i)"/>
    <w:basedOn w:val="OPCParaBase"/>
    <w:rsid w:val="00DE525C"/>
    <w:pPr>
      <w:tabs>
        <w:tab w:val="right" w:pos="1140"/>
      </w:tabs>
      <w:spacing w:before="40" w:line="240" w:lineRule="atLeast"/>
      <w:ind w:left="1361" w:hanging="1361"/>
    </w:pPr>
    <w:rPr>
      <w:sz w:val="20"/>
    </w:rPr>
  </w:style>
  <w:style w:type="paragraph" w:customStyle="1" w:styleId="CTA4a">
    <w:name w:val="CTA 4(a)"/>
    <w:basedOn w:val="OPCParaBase"/>
    <w:rsid w:val="00DE525C"/>
    <w:pPr>
      <w:tabs>
        <w:tab w:val="right" w:pos="624"/>
      </w:tabs>
      <w:spacing w:before="40" w:line="240" w:lineRule="atLeast"/>
      <w:ind w:left="873" w:hanging="873"/>
    </w:pPr>
    <w:rPr>
      <w:sz w:val="20"/>
    </w:rPr>
  </w:style>
  <w:style w:type="paragraph" w:customStyle="1" w:styleId="CTA4ai">
    <w:name w:val="CTA 4(a)(i)"/>
    <w:basedOn w:val="OPCParaBase"/>
    <w:rsid w:val="00DE525C"/>
    <w:pPr>
      <w:tabs>
        <w:tab w:val="right" w:pos="1213"/>
      </w:tabs>
      <w:spacing w:before="40" w:line="240" w:lineRule="atLeast"/>
      <w:ind w:left="1452" w:hanging="1452"/>
    </w:pPr>
    <w:rPr>
      <w:sz w:val="20"/>
    </w:rPr>
  </w:style>
  <w:style w:type="paragraph" w:customStyle="1" w:styleId="CTACAPS">
    <w:name w:val="CTA CAPS"/>
    <w:basedOn w:val="OPCParaBase"/>
    <w:rsid w:val="00DE525C"/>
    <w:pPr>
      <w:spacing w:before="60" w:line="240" w:lineRule="atLeast"/>
    </w:pPr>
    <w:rPr>
      <w:sz w:val="20"/>
    </w:rPr>
  </w:style>
  <w:style w:type="paragraph" w:customStyle="1" w:styleId="CTAright">
    <w:name w:val="CTA right"/>
    <w:basedOn w:val="OPCParaBase"/>
    <w:rsid w:val="00DE525C"/>
    <w:pPr>
      <w:spacing w:before="60" w:line="240" w:lineRule="auto"/>
      <w:jc w:val="right"/>
    </w:pPr>
    <w:rPr>
      <w:sz w:val="20"/>
    </w:rPr>
  </w:style>
  <w:style w:type="paragraph" w:customStyle="1" w:styleId="subsection">
    <w:name w:val="subsection"/>
    <w:aliases w:val="ss"/>
    <w:basedOn w:val="OPCParaBase"/>
    <w:rsid w:val="00DE525C"/>
    <w:pPr>
      <w:tabs>
        <w:tab w:val="right" w:pos="1021"/>
      </w:tabs>
      <w:spacing w:before="180" w:line="240" w:lineRule="auto"/>
      <w:ind w:left="1134" w:hanging="1134"/>
    </w:pPr>
  </w:style>
  <w:style w:type="paragraph" w:customStyle="1" w:styleId="Definition">
    <w:name w:val="Definition"/>
    <w:aliases w:val="dd"/>
    <w:basedOn w:val="OPCParaBase"/>
    <w:rsid w:val="00DE525C"/>
    <w:pPr>
      <w:spacing w:before="180" w:line="240" w:lineRule="auto"/>
      <w:ind w:left="1134"/>
    </w:pPr>
  </w:style>
  <w:style w:type="paragraph" w:customStyle="1" w:styleId="Formula">
    <w:name w:val="Formula"/>
    <w:basedOn w:val="OPCParaBase"/>
    <w:rsid w:val="00DE525C"/>
    <w:pPr>
      <w:spacing w:line="240" w:lineRule="auto"/>
      <w:ind w:left="1134"/>
    </w:pPr>
    <w:rPr>
      <w:sz w:val="20"/>
    </w:rPr>
  </w:style>
  <w:style w:type="paragraph" w:styleId="Header">
    <w:name w:val="header"/>
    <w:basedOn w:val="OPCParaBase"/>
    <w:link w:val="HeaderChar"/>
    <w:unhideWhenUsed/>
    <w:rsid w:val="00DE525C"/>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DE525C"/>
    <w:rPr>
      <w:rFonts w:eastAsia="Times New Roman"/>
      <w:sz w:val="16"/>
    </w:rPr>
  </w:style>
  <w:style w:type="paragraph" w:customStyle="1" w:styleId="House">
    <w:name w:val="House"/>
    <w:basedOn w:val="OPCParaBase"/>
    <w:rsid w:val="00DE525C"/>
    <w:pPr>
      <w:spacing w:line="240" w:lineRule="auto"/>
    </w:pPr>
    <w:rPr>
      <w:sz w:val="28"/>
    </w:rPr>
  </w:style>
  <w:style w:type="paragraph" w:customStyle="1" w:styleId="Item">
    <w:name w:val="Item"/>
    <w:aliases w:val="i"/>
    <w:basedOn w:val="OPCParaBase"/>
    <w:next w:val="ItemHead"/>
    <w:rsid w:val="00DE525C"/>
    <w:pPr>
      <w:keepLines/>
      <w:spacing w:before="80" w:line="240" w:lineRule="auto"/>
      <w:ind w:left="709"/>
    </w:pPr>
  </w:style>
  <w:style w:type="paragraph" w:customStyle="1" w:styleId="ItemHead">
    <w:name w:val="ItemHead"/>
    <w:aliases w:val="ih"/>
    <w:basedOn w:val="OPCParaBase"/>
    <w:next w:val="Item"/>
    <w:rsid w:val="00DE525C"/>
    <w:pPr>
      <w:keepNext/>
      <w:keepLines/>
      <w:spacing w:before="220" w:line="240" w:lineRule="auto"/>
      <w:ind w:left="709" w:hanging="709"/>
    </w:pPr>
    <w:rPr>
      <w:rFonts w:ascii="Arial" w:hAnsi="Arial"/>
      <w:b/>
      <w:kern w:val="28"/>
      <w:sz w:val="24"/>
    </w:rPr>
  </w:style>
  <w:style w:type="paragraph" w:customStyle="1" w:styleId="LongT">
    <w:name w:val="LongT"/>
    <w:basedOn w:val="OPCParaBase"/>
    <w:rsid w:val="00DE525C"/>
    <w:pPr>
      <w:spacing w:line="240" w:lineRule="auto"/>
    </w:pPr>
    <w:rPr>
      <w:b/>
      <w:sz w:val="32"/>
    </w:rPr>
  </w:style>
  <w:style w:type="paragraph" w:customStyle="1" w:styleId="notedraft">
    <w:name w:val="note(draft)"/>
    <w:aliases w:val="nd"/>
    <w:basedOn w:val="OPCParaBase"/>
    <w:rsid w:val="00DE525C"/>
    <w:pPr>
      <w:spacing w:before="240" w:line="240" w:lineRule="auto"/>
      <w:ind w:left="284" w:hanging="284"/>
    </w:pPr>
    <w:rPr>
      <w:i/>
      <w:sz w:val="24"/>
    </w:rPr>
  </w:style>
  <w:style w:type="paragraph" w:customStyle="1" w:styleId="notemargin">
    <w:name w:val="note(margin)"/>
    <w:aliases w:val="nm"/>
    <w:basedOn w:val="OPCParaBase"/>
    <w:rsid w:val="00DE525C"/>
    <w:pPr>
      <w:tabs>
        <w:tab w:val="left" w:pos="709"/>
      </w:tabs>
      <w:spacing w:before="122" w:line="198" w:lineRule="exact"/>
      <w:ind w:left="709" w:hanging="709"/>
    </w:pPr>
    <w:rPr>
      <w:sz w:val="18"/>
    </w:rPr>
  </w:style>
  <w:style w:type="paragraph" w:customStyle="1" w:styleId="noteToPara">
    <w:name w:val="noteToPara"/>
    <w:aliases w:val="ntp"/>
    <w:basedOn w:val="OPCParaBase"/>
    <w:rsid w:val="00DE525C"/>
    <w:pPr>
      <w:spacing w:before="122" w:line="198" w:lineRule="exact"/>
      <w:ind w:left="2353" w:hanging="709"/>
    </w:pPr>
    <w:rPr>
      <w:sz w:val="18"/>
    </w:rPr>
  </w:style>
  <w:style w:type="paragraph" w:customStyle="1" w:styleId="noteParlAmend">
    <w:name w:val="note(ParlAmend)"/>
    <w:aliases w:val="npp"/>
    <w:basedOn w:val="OPCParaBase"/>
    <w:next w:val="ParlAmend"/>
    <w:rsid w:val="00DE525C"/>
    <w:pPr>
      <w:spacing w:line="240" w:lineRule="auto"/>
      <w:jc w:val="right"/>
    </w:pPr>
    <w:rPr>
      <w:rFonts w:ascii="Arial" w:hAnsi="Arial"/>
      <w:b/>
      <w:i/>
    </w:rPr>
  </w:style>
  <w:style w:type="paragraph" w:customStyle="1" w:styleId="notetext">
    <w:name w:val="note(text)"/>
    <w:aliases w:val="n"/>
    <w:basedOn w:val="OPCParaBase"/>
    <w:rsid w:val="00DE525C"/>
    <w:pPr>
      <w:spacing w:before="122" w:line="240" w:lineRule="auto"/>
      <w:ind w:left="1985" w:hanging="851"/>
    </w:pPr>
    <w:rPr>
      <w:sz w:val="18"/>
    </w:rPr>
  </w:style>
  <w:style w:type="paragraph" w:customStyle="1" w:styleId="Page1">
    <w:name w:val="Page1"/>
    <w:basedOn w:val="OPCParaBase"/>
    <w:rsid w:val="00DE525C"/>
    <w:pPr>
      <w:spacing w:before="5600" w:line="240" w:lineRule="auto"/>
    </w:pPr>
    <w:rPr>
      <w:b/>
      <w:sz w:val="32"/>
    </w:rPr>
  </w:style>
  <w:style w:type="paragraph" w:customStyle="1" w:styleId="PageBreak">
    <w:name w:val="PageBreak"/>
    <w:aliases w:val="pb"/>
    <w:basedOn w:val="OPCParaBase"/>
    <w:rsid w:val="00DE525C"/>
    <w:pPr>
      <w:spacing w:line="240" w:lineRule="auto"/>
    </w:pPr>
    <w:rPr>
      <w:sz w:val="20"/>
    </w:rPr>
  </w:style>
  <w:style w:type="paragraph" w:customStyle="1" w:styleId="paragraphsub">
    <w:name w:val="paragraph(sub)"/>
    <w:aliases w:val="aa"/>
    <w:basedOn w:val="OPCParaBase"/>
    <w:rsid w:val="00DE525C"/>
    <w:pPr>
      <w:tabs>
        <w:tab w:val="right" w:pos="1985"/>
      </w:tabs>
      <w:spacing w:before="40" w:line="240" w:lineRule="auto"/>
      <w:ind w:left="2098" w:hanging="2098"/>
    </w:pPr>
  </w:style>
  <w:style w:type="paragraph" w:customStyle="1" w:styleId="paragraphsub-sub">
    <w:name w:val="paragraph(sub-sub)"/>
    <w:aliases w:val="aaa"/>
    <w:basedOn w:val="OPCParaBase"/>
    <w:rsid w:val="00DE525C"/>
    <w:pPr>
      <w:tabs>
        <w:tab w:val="right" w:pos="2722"/>
      </w:tabs>
      <w:spacing w:before="40" w:line="240" w:lineRule="auto"/>
      <w:ind w:left="2835" w:hanging="2835"/>
    </w:pPr>
  </w:style>
  <w:style w:type="paragraph" w:customStyle="1" w:styleId="paragraph">
    <w:name w:val="paragraph"/>
    <w:aliases w:val="a"/>
    <w:basedOn w:val="OPCParaBase"/>
    <w:rsid w:val="00DE525C"/>
    <w:pPr>
      <w:tabs>
        <w:tab w:val="right" w:pos="1531"/>
      </w:tabs>
      <w:spacing w:before="40" w:line="240" w:lineRule="auto"/>
      <w:ind w:left="1644" w:hanging="1644"/>
    </w:pPr>
  </w:style>
  <w:style w:type="paragraph" w:customStyle="1" w:styleId="ParlAmend">
    <w:name w:val="ParlAmend"/>
    <w:aliases w:val="pp"/>
    <w:basedOn w:val="OPCParaBase"/>
    <w:rsid w:val="00DE525C"/>
    <w:pPr>
      <w:spacing w:before="240" w:line="240" w:lineRule="atLeast"/>
      <w:ind w:hanging="567"/>
    </w:pPr>
    <w:rPr>
      <w:sz w:val="24"/>
    </w:rPr>
  </w:style>
  <w:style w:type="paragraph" w:customStyle="1" w:styleId="Penalty">
    <w:name w:val="Penalty"/>
    <w:basedOn w:val="OPCParaBase"/>
    <w:rsid w:val="00DE525C"/>
    <w:pPr>
      <w:tabs>
        <w:tab w:val="left" w:pos="2977"/>
      </w:tabs>
      <w:spacing w:before="180" w:line="240" w:lineRule="auto"/>
      <w:ind w:left="1985" w:hanging="851"/>
    </w:pPr>
  </w:style>
  <w:style w:type="paragraph" w:customStyle="1" w:styleId="Portfolio">
    <w:name w:val="Portfolio"/>
    <w:basedOn w:val="OPCParaBase"/>
    <w:rsid w:val="00DE525C"/>
    <w:pPr>
      <w:spacing w:line="240" w:lineRule="auto"/>
    </w:pPr>
    <w:rPr>
      <w:i/>
      <w:sz w:val="20"/>
    </w:rPr>
  </w:style>
  <w:style w:type="paragraph" w:customStyle="1" w:styleId="Preamble">
    <w:name w:val="Preamble"/>
    <w:basedOn w:val="OPCParaBase"/>
    <w:next w:val="Normal"/>
    <w:rsid w:val="00DE525C"/>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DE525C"/>
    <w:pPr>
      <w:spacing w:line="240" w:lineRule="auto"/>
    </w:pPr>
    <w:rPr>
      <w:i/>
      <w:sz w:val="20"/>
    </w:rPr>
  </w:style>
  <w:style w:type="paragraph" w:customStyle="1" w:styleId="Session">
    <w:name w:val="Session"/>
    <w:basedOn w:val="OPCParaBase"/>
    <w:rsid w:val="00DE525C"/>
    <w:pPr>
      <w:spacing w:line="240" w:lineRule="auto"/>
    </w:pPr>
    <w:rPr>
      <w:sz w:val="28"/>
    </w:rPr>
  </w:style>
  <w:style w:type="paragraph" w:customStyle="1" w:styleId="Sponsor">
    <w:name w:val="Sponsor"/>
    <w:basedOn w:val="OPCParaBase"/>
    <w:rsid w:val="00DE525C"/>
    <w:pPr>
      <w:spacing w:line="240" w:lineRule="auto"/>
    </w:pPr>
    <w:rPr>
      <w:i/>
    </w:rPr>
  </w:style>
  <w:style w:type="paragraph" w:customStyle="1" w:styleId="Subitem">
    <w:name w:val="Subitem"/>
    <w:aliases w:val="iss"/>
    <w:basedOn w:val="OPCParaBase"/>
    <w:rsid w:val="00DE525C"/>
    <w:pPr>
      <w:spacing w:before="180" w:line="240" w:lineRule="auto"/>
      <w:ind w:left="709" w:hanging="709"/>
    </w:pPr>
  </w:style>
  <w:style w:type="paragraph" w:customStyle="1" w:styleId="SubitemHead">
    <w:name w:val="SubitemHead"/>
    <w:aliases w:val="issh"/>
    <w:basedOn w:val="OPCParaBase"/>
    <w:rsid w:val="00DE525C"/>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DE525C"/>
    <w:pPr>
      <w:spacing w:before="40" w:line="240" w:lineRule="auto"/>
      <w:ind w:left="1134"/>
    </w:pPr>
  </w:style>
  <w:style w:type="paragraph" w:customStyle="1" w:styleId="SubsectionHead">
    <w:name w:val="SubsectionHead"/>
    <w:aliases w:val="ssh"/>
    <w:basedOn w:val="OPCParaBase"/>
    <w:next w:val="subsection"/>
    <w:rsid w:val="00DE525C"/>
    <w:pPr>
      <w:keepNext/>
      <w:keepLines/>
      <w:spacing w:before="240" w:line="240" w:lineRule="auto"/>
      <w:ind w:left="1134"/>
    </w:pPr>
    <w:rPr>
      <w:i/>
    </w:rPr>
  </w:style>
  <w:style w:type="paragraph" w:customStyle="1" w:styleId="Tablea">
    <w:name w:val="Table(a)"/>
    <w:aliases w:val="ta"/>
    <w:basedOn w:val="OPCParaBase"/>
    <w:rsid w:val="00DE525C"/>
    <w:pPr>
      <w:spacing w:before="60" w:line="240" w:lineRule="auto"/>
      <w:ind w:left="284" w:hanging="284"/>
    </w:pPr>
    <w:rPr>
      <w:sz w:val="20"/>
    </w:rPr>
  </w:style>
  <w:style w:type="paragraph" w:customStyle="1" w:styleId="TableAA">
    <w:name w:val="Table(AA)"/>
    <w:aliases w:val="taaa"/>
    <w:basedOn w:val="OPCParaBase"/>
    <w:rsid w:val="00DE525C"/>
    <w:pPr>
      <w:tabs>
        <w:tab w:val="left" w:pos="-6543"/>
        <w:tab w:val="left" w:pos="-6260"/>
      </w:tabs>
      <w:spacing w:line="240" w:lineRule="exact"/>
      <w:ind w:left="1055" w:hanging="284"/>
    </w:pPr>
    <w:rPr>
      <w:sz w:val="20"/>
    </w:rPr>
  </w:style>
  <w:style w:type="paragraph" w:customStyle="1" w:styleId="Tablei">
    <w:name w:val="Table(i)"/>
    <w:aliases w:val="taa"/>
    <w:basedOn w:val="OPCParaBase"/>
    <w:rsid w:val="00DE525C"/>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DE525C"/>
    <w:pPr>
      <w:spacing w:before="60" w:line="240" w:lineRule="atLeast"/>
    </w:pPr>
    <w:rPr>
      <w:sz w:val="20"/>
    </w:rPr>
  </w:style>
  <w:style w:type="paragraph" w:customStyle="1" w:styleId="TLPBoxTextnote">
    <w:name w:val="TLPBoxText(note"/>
    <w:aliases w:val="right)"/>
    <w:basedOn w:val="OPCParaBase"/>
    <w:rsid w:val="00DE525C"/>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DE525C"/>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DE525C"/>
    <w:pPr>
      <w:spacing w:before="122" w:line="198" w:lineRule="exact"/>
      <w:ind w:left="1985" w:hanging="851"/>
      <w:jc w:val="right"/>
    </w:pPr>
    <w:rPr>
      <w:sz w:val="18"/>
    </w:rPr>
  </w:style>
  <w:style w:type="paragraph" w:customStyle="1" w:styleId="TLPTableBullet">
    <w:name w:val="TLPTableBullet"/>
    <w:aliases w:val="ttb"/>
    <w:basedOn w:val="OPCParaBase"/>
    <w:rsid w:val="00DE525C"/>
    <w:pPr>
      <w:spacing w:line="240" w:lineRule="exact"/>
      <w:ind w:left="284" w:hanging="284"/>
    </w:pPr>
    <w:rPr>
      <w:sz w:val="20"/>
    </w:rPr>
  </w:style>
  <w:style w:type="paragraph" w:styleId="TOC1">
    <w:name w:val="toc 1"/>
    <w:basedOn w:val="OPCParaBase"/>
    <w:next w:val="Normal"/>
    <w:uiPriority w:val="39"/>
    <w:unhideWhenUsed/>
    <w:rsid w:val="00DE525C"/>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DE525C"/>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DE525C"/>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DE525C"/>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DE525C"/>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DE525C"/>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DE525C"/>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DE525C"/>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DE525C"/>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DE525C"/>
    <w:pPr>
      <w:keepLines/>
      <w:spacing w:before="240" w:after="120" w:line="240" w:lineRule="auto"/>
      <w:ind w:left="794"/>
    </w:pPr>
    <w:rPr>
      <w:b/>
      <w:kern w:val="28"/>
      <w:sz w:val="20"/>
    </w:rPr>
  </w:style>
  <w:style w:type="paragraph" w:customStyle="1" w:styleId="TofSectsHeading">
    <w:name w:val="TofSects(Heading)"/>
    <w:basedOn w:val="OPCParaBase"/>
    <w:rsid w:val="00DE525C"/>
    <w:pPr>
      <w:spacing w:before="240" w:after="120" w:line="240" w:lineRule="auto"/>
    </w:pPr>
    <w:rPr>
      <w:b/>
      <w:sz w:val="24"/>
    </w:rPr>
  </w:style>
  <w:style w:type="paragraph" w:customStyle="1" w:styleId="TofSectsSection">
    <w:name w:val="TofSects(Section)"/>
    <w:basedOn w:val="OPCParaBase"/>
    <w:rsid w:val="00DE525C"/>
    <w:pPr>
      <w:keepLines/>
      <w:spacing w:before="40" w:line="240" w:lineRule="auto"/>
      <w:ind w:left="1588" w:hanging="794"/>
    </w:pPr>
    <w:rPr>
      <w:kern w:val="28"/>
      <w:sz w:val="18"/>
    </w:rPr>
  </w:style>
  <w:style w:type="paragraph" w:customStyle="1" w:styleId="TofSectsSubdiv">
    <w:name w:val="TofSects(Subdiv)"/>
    <w:basedOn w:val="OPCParaBase"/>
    <w:rsid w:val="00DE525C"/>
    <w:pPr>
      <w:keepLines/>
      <w:spacing w:before="80" w:line="240" w:lineRule="auto"/>
      <w:ind w:left="1588" w:hanging="794"/>
    </w:pPr>
    <w:rPr>
      <w:kern w:val="28"/>
    </w:rPr>
  </w:style>
  <w:style w:type="paragraph" w:customStyle="1" w:styleId="WRStyle">
    <w:name w:val="WR Style"/>
    <w:aliases w:val="WR"/>
    <w:basedOn w:val="OPCParaBase"/>
    <w:rsid w:val="00DE525C"/>
    <w:pPr>
      <w:spacing w:before="240" w:line="240" w:lineRule="auto"/>
      <w:ind w:left="284" w:hanging="284"/>
    </w:pPr>
    <w:rPr>
      <w:b/>
      <w:i/>
      <w:kern w:val="28"/>
      <w:sz w:val="24"/>
    </w:rPr>
  </w:style>
  <w:style w:type="paragraph" w:customStyle="1" w:styleId="notepara">
    <w:name w:val="note(para)"/>
    <w:aliases w:val="na"/>
    <w:basedOn w:val="OPCParaBase"/>
    <w:rsid w:val="00DE525C"/>
    <w:pPr>
      <w:spacing w:before="40" w:line="198" w:lineRule="exact"/>
      <w:ind w:left="2354" w:hanging="369"/>
    </w:pPr>
    <w:rPr>
      <w:sz w:val="18"/>
    </w:rPr>
  </w:style>
  <w:style w:type="paragraph" w:styleId="Footer">
    <w:name w:val="footer"/>
    <w:link w:val="FooterChar"/>
    <w:rsid w:val="00DE525C"/>
    <w:pPr>
      <w:tabs>
        <w:tab w:val="center" w:pos="4153"/>
        <w:tab w:val="right" w:pos="8306"/>
      </w:tabs>
    </w:pPr>
    <w:rPr>
      <w:rFonts w:eastAsia="Times New Roman"/>
      <w:sz w:val="22"/>
      <w:szCs w:val="24"/>
    </w:rPr>
  </w:style>
  <w:style w:type="character" w:customStyle="1" w:styleId="FooterChar">
    <w:name w:val="Footer Char"/>
    <w:basedOn w:val="DefaultParagraphFont"/>
    <w:link w:val="Footer"/>
    <w:rsid w:val="00DE525C"/>
    <w:rPr>
      <w:rFonts w:eastAsia="Times New Roman"/>
      <w:sz w:val="22"/>
      <w:szCs w:val="24"/>
    </w:rPr>
  </w:style>
  <w:style w:type="character" w:styleId="LineNumber">
    <w:name w:val="line number"/>
    <w:basedOn w:val="OPCCharBase"/>
    <w:uiPriority w:val="99"/>
    <w:semiHidden/>
    <w:unhideWhenUsed/>
    <w:rsid w:val="00DE525C"/>
    <w:rPr>
      <w:sz w:val="16"/>
    </w:rPr>
  </w:style>
  <w:style w:type="character" w:customStyle="1" w:styleId="Heading1Char">
    <w:name w:val="Heading 1 Char"/>
    <w:basedOn w:val="DefaultParagraphFont"/>
    <w:link w:val="Heading1"/>
    <w:rsid w:val="00A05E7D"/>
    <w:rPr>
      <w:rFonts w:eastAsia="Times New Roman"/>
      <w:b/>
      <w:bCs/>
      <w:kern w:val="28"/>
      <w:sz w:val="36"/>
      <w:szCs w:val="32"/>
      <w:lang w:val="en-AU" w:eastAsia="en-AU" w:bidi="ar-SA"/>
    </w:rPr>
  </w:style>
  <w:style w:type="character" w:customStyle="1" w:styleId="Heading2Char">
    <w:name w:val="Heading 2 Char"/>
    <w:basedOn w:val="DefaultParagraphFont"/>
    <w:link w:val="Heading2"/>
    <w:uiPriority w:val="9"/>
    <w:semiHidden/>
    <w:rsid w:val="00A05E7D"/>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semiHidden/>
    <w:rsid w:val="00A05E7D"/>
    <w:rPr>
      <w:rFonts w:ascii="Cambria" w:eastAsia="Times New Roman" w:hAnsi="Cambria" w:cs="Times New Roman"/>
      <w:b/>
      <w:bCs/>
      <w:color w:val="4F81BD"/>
      <w:sz w:val="22"/>
    </w:rPr>
  </w:style>
  <w:style w:type="character" w:customStyle="1" w:styleId="Heading4Char">
    <w:name w:val="Heading 4 Char"/>
    <w:basedOn w:val="DefaultParagraphFont"/>
    <w:link w:val="Heading4"/>
    <w:uiPriority w:val="9"/>
    <w:semiHidden/>
    <w:rsid w:val="00A05E7D"/>
    <w:rPr>
      <w:rFonts w:ascii="Cambria" w:eastAsia="Times New Roman" w:hAnsi="Cambria" w:cs="Times New Roman"/>
      <w:b/>
      <w:bCs/>
      <w:i/>
      <w:iCs/>
      <w:color w:val="4F81BD"/>
      <w:sz w:val="22"/>
    </w:rPr>
  </w:style>
  <w:style w:type="character" w:customStyle="1" w:styleId="Heading5Char">
    <w:name w:val="Heading 5 Char"/>
    <w:basedOn w:val="DefaultParagraphFont"/>
    <w:link w:val="Heading5"/>
    <w:uiPriority w:val="9"/>
    <w:semiHidden/>
    <w:rsid w:val="00A05E7D"/>
    <w:rPr>
      <w:rFonts w:ascii="Cambria" w:eastAsia="Times New Roman" w:hAnsi="Cambria" w:cs="Times New Roman"/>
      <w:color w:val="243F60"/>
      <w:sz w:val="22"/>
    </w:rPr>
  </w:style>
  <w:style w:type="character" w:customStyle="1" w:styleId="Heading6Char">
    <w:name w:val="Heading 6 Char"/>
    <w:basedOn w:val="DefaultParagraphFont"/>
    <w:link w:val="Heading6"/>
    <w:uiPriority w:val="9"/>
    <w:semiHidden/>
    <w:rsid w:val="00A05E7D"/>
    <w:rPr>
      <w:rFonts w:ascii="Cambria" w:eastAsia="Times New Roman" w:hAnsi="Cambria" w:cs="Times New Roman"/>
      <w:i/>
      <w:iCs/>
      <w:color w:val="243F60"/>
      <w:sz w:val="22"/>
    </w:rPr>
  </w:style>
  <w:style w:type="character" w:customStyle="1" w:styleId="Heading7Char">
    <w:name w:val="Heading 7 Char"/>
    <w:basedOn w:val="DefaultParagraphFont"/>
    <w:link w:val="Heading7"/>
    <w:uiPriority w:val="9"/>
    <w:semiHidden/>
    <w:rsid w:val="00A05E7D"/>
    <w:rPr>
      <w:rFonts w:ascii="Cambria" w:eastAsia="Times New Roman" w:hAnsi="Cambria" w:cs="Times New Roman"/>
      <w:i/>
      <w:iCs/>
      <w:color w:val="404040"/>
      <w:sz w:val="22"/>
    </w:rPr>
  </w:style>
  <w:style w:type="character" w:customStyle="1" w:styleId="Heading8Char">
    <w:name w:val="Heading 8 Char"/>
    <w:basedOn w:val="DefaultParagraphFont"/>
    <w:link w:val="Heading8"/>
    <w:uiPriority w:val="9"/>
    <w:semiHidden/>
    <w:rsid w:val="00A05E7D"/>
    <w:rPr>
      <w:rFonts w:ascii="Cambria" w:eastAsia="Times New Roman" w:hAnsi="Cambria" w:cs="Times New Roman"/>
      <w:color w:val="404040"/>
    </w:rPr>
  </w:style>
  <w:style w:type="character" w:customStyle="1" w:styleId="Heading9Char">
    <w:name w:val="Heading 9 Char"/>
    <w:basedOn w:val="DefaultParagraphFont"/>
    <w:link w:val="Heading9"/>
    <w:uiPriority w:val="9"/>
    <w:semiHidden/>
    <w:rsid w:val="00A05E7D"/>
    <w:rPr>
      <w:rFonts w:ascii="Cambria" w:eastAsia="Times New Roman" w:hAnsi="Cambria" w:cs="Times New Roman"/>
      <w:i/>
      <w:iCs/>
      <w:color w:val="404040"/>
    </w:rPr>
  </w:style>
  <w:style w:type="paragraph" w:styleId="BalloonText">
    <w:name w:val="Balloon Text"/>
    <w:basedOn w:val="Normal"/>
    <w:link w:val="BalloonTextChar"/>
    <w:uiPriority w:val="99"/>
    <w:semiHidden/>
    <w:unhideWhenUsed/>
    <w:rsid w:val="00DE525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525C"/>
    <w:rPr>
      <w:rFonts w:ascii="Tahoma" w:eastAsiaTheme="minorHAnsi" w:hAnsi="Tahoma" w:cs="Tahoma"/>
      <w:sz w:val="16"/>
      <w:szCs w:val="16"/>
      <w:lang w:eastAsia="en-US"/>
    </w:rPr>
  </w:style>
  <w:style w:type="paragraph" w:customStyle="1" w:styleId="Specials">
    <w:name w:val="Special s"/>
    <w:basedOn w:val="ActHead5"/>
    <w:link w:val="SpecialsChar"/>
    <w:rsid w:val="00A439C6"/>
    <w:pPr>
      <w:outlineLvl w:val="9"/>
    </w:pPr>
  </w:style>
  <w:style w:type="character" w:customStyle="1" w:styleId="OPCParaBaseChar">
    <w:name w:val="OPCParaBase Char"/>
    <w:basedOn w:val="DefaultParagraphFont"/>
    <w:link w:val="OPCParaBase"/>
    <w:rsid w:val="00A439C6"/>
    <w:rPr>
      <w:rFonts w:eastAsia="Times New Roman"/>
      <w:sz w:val="22"/>
    </w:rPr>
  </w:style>
  <w:style w:type="character" w:customStyle="1" w:styleId="ActHead5Char">
    <w:name w:val="ActHead 5 Char"/>
    <w:aliases w:val="s Char"/>
    <w:basedOn w:val="OPCParaBaseChar"/>
    <w:link w:val="ActHead5"/>
    <w:rsid w:val="00A439C6"/>
    <w:rPr>
      <w:rFonts w:eastAsia="Times New Roman"/>
      <w:b/>
      <w:kern w:val="28"/>
      <w:sz w:val="24"/>
    </w:rPr>
  </w:style>
  <w:style w:type="character" w:customStyle="1" w:styleId="SpecialsChar">
    <w:name w:val="Special s Char"/>
    <w:basedOn w:val="ActHead5Char"/>
    <w:link w:val="Specials"/>
    <w:rsid w:val="00A439C6"/>
    <w:rPr>
      <w:rFonts w:eastAsia="Times New Roman"/>
      <w:b/>
      <w:kern w:val="28"/>
      <w:sz w:val="24"/>
      <w:lang w:val="en-AU" w:eastAsia="en-AU" w:bidi="ar-SA"/>
    </w:rPr>
  </w:style>
  <w:style w:type="paragraph" w:customStyle="1" w:styleId="Sched1-Normal">
    <w:name w:val="Sched1-Normal"/>
    <w:basedOn w:val="Normal"/>
    <w:rsid w:val="00BD3FE9"/>
    <w:pPr>
      <w:spacing w:line="240" w:lineRule="auto"/>
    </w:pPr>
    <w:rPr>
      <w:rFonts w:ascii="Arial" w:eastAsia="Times New Roman" w:hAnsi="Arial"/>
      <w:sz w:val="16"/>
      <w:szCs w:val="16"/>
    </w:rPr>
  </w:style>
  <w:style w:type="table" w:customStyle="1" w:styleId="FinTableNormal">
    <w:name w:val="FinTableNormal"/>
    <w:semiHidden/>
    <w:rsid w:val="00BD3FE9"/>
    <w:rPr>
      <w:rFonts w:eastAsia="Times New Roman"/>
    </w:rPr>
    <w:tblPr>
      <w:tblInd w:w="0" w:type="dxa"/>
      <w:tblCellMar>
        <w:top w:w="0" w:type="dxa"/>
        <w:left w:w="108" w:type="dxa"/>
        <w:bottom w:w="0" w:type="dxa"/>
        <w:right w:w="108" w:type="dxa"/>
      </w:tblCellMar>
    </w:tblPr>
  </w:style>
  <w:style w:type="character" w:styleId="PageNumber">
    <w:name w:val="page number"/>
    <w:basedOn w:val="DefaultParagraphFont"/>
    <w:rsid w:val="00BD3FE9"/>
    <w:rPr>
      <w:rFonts w:cs="Times New Roman"/>
    </w:rPr>
  </w:style>
  <w:style w:type="paragraph" w:customStyle="1" w:styleId="FinTableCentered">
    <w:name w:val="FinTableCentered"/>
    <w:basedOn w:val="Normal"/>
    <w:rsid w:val="00635658"/>
    <w:pPr>
      <w:spacing w:line="240" w:lineRule="auto"/>
      <w:jc w:val="center"/>
    </w:pPr>
    <w:rPr>
      <w:rFonts w:ascii="Arial" w:eastAsia="Times New Roman" w:hAnsi="Arial" w:cs="Arial"/>
      <w:color w:val="000000"/>
      <w:sz w:val="16"/>
      <w:szCs w:val="16"/>
    </w:rPr>
  </w:style>
  <w:style w:type="paragraph" w:customStyle="1" w:styleId="FinTableCenteredBoldLarge">
    <w:name w:val="FinTableCenteredBoldLarge"/>
    <w:basedOn w:val="FinTableCentered"/>
    <w:rsid w:val="00BD3FE9"/>
    <w:rPr>
      <w:b/>
      <w:bCs/>
      <w:caps/>
      <w:sz w:val="36"/>
      <w:szCs w:val="36"/>
    </w:rPr>
  </w:style>
  <w:style w:type="paragraph" w:customStyle="1" w:styleId="FinTableHeadingCenteredBold">
    <w:name w:val="FinTableHeadingCenteredBold"/>
    <w:basedOn w:val="Normal"/>
    <w:rsid w:val="00635658"/>
    <w:pPr>
      <w:spacing w:after="240" w:line="240" w:lineRule="auto"/>
      <w:jc w:val="center"/>
    </w:pPr>
    <w:rPr>
      <w:rFonts w:ascii="Arial" w:eastAsia="Times New Roman" w:hAnsi="Arial" w:cs="Arial"/>
      <w:b/>
      <w:bCs/>
      <w:caps/>
      <w:color w:val="000000"/>
      <w:szCs w:val="22"/>
    </w:rPr>
  </w:style>
  <w:style w:type="paragraph" w:customStyle="1" w:styleId="FinTableLeft">
    <w:name w:val="FinTableLeft"/>
    <w:basedOn w:val="Normal"/>
    <w:rsid w:val="00635658"/>
    <w:pPr>
      <w:spacing w:line="240" w:lineRule="auto"/>
    </w:pPr>
    <w:rPr>
      <w:rFonts w:ascii="Arial" w:eastAsia="Times New Roman" w:hAnsi="Arial" w:cs="Arial"/>
      <w:color w:val="000000"/>
      <w:sz w:val="16"/>
      <w:szCs w:val="16"/>
    </w:rPr>
  </w:style>
  <w:style w:type="paragraph" w:customStyle="1" w:styleId="FinTableLeftBold">
    <w:name w:val="FinTableLeftBold"/>
    <w:basedOn w:val="FinTableLeft"/>
    <w:rsid w:val="00BD3FE9"/>
    <w:rPr>
      <w:b/>
      <w:bCs/>
    </w:rPr>
  </w:style>
  <w:style w:type="paragraph" w:customStyle="1" w:styleId="FinTableLeftBoldHanging">
    <w:name w:val="FinTableLeftBoldHanging"/>
    <w:basedOn w:val="FinTableLeft"/>
    <w:rsid w:val="00BD3FE9"/>
    <w:pPr>
      <w:ind w:left="476" w:hanging="476"/>
    </w:pPr>
    <w:rPr>
      <w:b/>
      <w:bCs/>
    </w:rPr>
  </w:style>
  <w:style w:type="paragraph" w:customStyle="1" w:styleId="FinTableLeftBoldIndent">
    <w:name w:val="FinTableLeftBoldIndent"/>
    <w:basedOn w:val="FinTableLeftBold"/>
    <w:rsid w:val="00BD3FE9"/>
    <w:pPr>
      <w:ind w:left="142"/>
    </w:pPr>
  </w:style>
  <w:style w:type="paragraph" w:customStyle="1" w:styleId="FinTableLeftBoldItalCACName">
    <w:name w:val="FinTableLeftBoldItalCACName"/>
    <w:basedOn w:val="FinTableLeftIndent"/>
    <w:rsid w:val="00BD3FE9"/>
    <w:rPr>
      <w:b/>
      <w:bCs/>
      <w:i/>
      <w:iCs/>
    </w:rPr>
  </w:style>
  <w:style w:type="paragraph" w:customStyle="1" w:styleId="FinTableLeftHanging">
    <w:name w:val="FinTableLeftHanging"/>
    <w:basedOn w:val="FinTableLeft"/>
    <w:rsid w:val="00BD3FE9"/>
    <w:pPr>
      <w:ind w:left="142" w:hanging="142"/>
    </w:pPr>
  </w:style>
  <w:style w:type="paragraph" w:customStyle="1" w:styleId="FinTableLeftIndent">
    <w:name w:val="FinTableLeftIndent"/>
    <w:basedOn w:val="FinTableLeft"/>
    <w:rsid w:val="00BD3FE9"/>
    <w:pPr>
      <w:ind w:left="142"/>
    </w:pPr>
  </w:style>
  <w:style w:type="paragraph" w:customStyle="1" w:styleId="FinTableLeftItalic">
    <w:name w:val="FinTableLeftItalic"/>
    <w:basedOn w:val="FinTableLeft"/>
    <w:rsid w:val="00BD3FE9"/>
    <w:rPr>
      <w:i/>
      <w:iCs/>
    </w:rPr>
  </w:style>
  <w:style w:type="paragraph" w:customStyle="1" w:styleId="FinTableRight">
    <w:name w:val="FinTableRight"/>
    <w:basedOn w:val="Normal"/>
    <w:rsid w:val="00635658"/>
    <w:pPr>
      <w:spacing w:line="240" w:lineRule="auto"/>
      <w:jc w:val="right"/>
    </w:pPr>
    <w:rPr>
      <w:rFonts w:ascii="Arial" w:eastAsia="Times New Roman" w:hAnsi="Arial" w:cs="Arial"/>
      <w:color w:val="000000"/>
      <w:sz w:val="16"/>
      <w:szCs w:val="16"/>
    </w:rPr>
  </w:style>
  <w:style w:type="paragraph" w:customStyle="1" w:styleId="FinTableRightBold">
    <w:name w:val="FinTableRightBold"/>
    <w:basedOn w:val="FinTableRight"/>
    <w:rsid w:val="00BD3FE9"/>
    <w:rPr>
      <w:b/>
      <w:bCs/>
    </w:rPr>
  </w:style>
  <w:style w:type="paragraph" w:customStyle="1" w:styleId="FinTableRightItalic">
    <w:name w:val="FinTableRightItalic"/>
    <w:basedOn w:val="FinTableRight"/>
    <w:rsid w:val="00BD3FE9"/>
    <w:rPr>
      <w:i/>
      <w:iCs/>
      <w:sz w:val="15"/>
      <w:szCs w:val="15"/>
    </w:rPr>
  </w:style>
  <w:style w:type="paragraph" w:customStyle="1" w:styleId="FinTableSpacerRow">
    <w:name w:val="FinTableSpacerRow"/>
    <w:basedOn w:val="FinTableRight"/>
    <w:rsid w:val="00BD3FE9"/>
    <w:rPr>
      <w:sz w:val="8"/>
      <w:szCs w:val="8"/>
    </w:rPr>
  </w:style>
  <w:style w:type="paragraph" w:customStyle="1" w:styleId="KeyItalic">
    <w:name w:val="KeyItalic"/>
    <w:basedOn w:val="KeyLight"/>
    <w:rsid w:val="00BD3FE9"/>
    <w:rPr>
      <w:i/>
      <w:iCs/>
    </w:rPr>
  </w:style>
  <w:style w:type="paragraph" w:customStyle="1" w:styleId="KeyLight">
    <w:name w:val="KeyLight"/>
    <w:basedOn w:val="Normal"/>
    <w:rsid w:val="00635658"/>
    <w:pPr>
      <w:spacing w:line="240" w:lineRule="auto"/>
      <w:jc w:val="center"/>
    </w:pPr>
    <w:rPr>
      <w:rFonts w:ascii="Arial" w:eastAsia="Times New Roman" w:hAnsi="Arial" w:cs="Arial"/>
      <w:color w:val="000000"/>
      <w:sz w:val="16"/>
      <w:szCs w:val="16"/>
    </w:rPr>
  </w:style>
  <w:style w:type="paragraph" w:customStyle="1" w:styleId="PostTableSpacer">
    <w:name w:val="PostTableSpacer"/>
    <w:basedOn w:val="Normal"/>
    <w:rsid w:val="00635658"/>
    <w:pPr>
      <w:spacing w:line="240" w:lineRule="auto"/>
      <w:jc w:val="center"/>
    </w:pPr>
    <w:rPr>
      <w:rFonts w:ascii="Arial" w:eastAsia="Times New Roman" w:hAnsi="Arial" w:cs="Arial"/>
      <w:sz w:val="4"/>
      <w:szCs w:val="4"/>
    </w:rPr>
  </w:style>
  <w:style w:type="character" w:customStyle="1" w:styleId="ShortTChar">
    <w:name w:val="ShortT Char"/>
    <w:basedOn w:val="OPCParaBaseChar"/>
    <w:link w:val="ShortT"/>
    <w:rsid w:val="00ED1EDA"/>
    <w:rPr>
      <w:rFonts w:eastAsia="Times New Roman"/>
      <w:b/>
      <w:sz w:val="40"/>
    </w:rPr>
  </w:style>
  <w:style w:type="character" w:customStyle="1" w:styleId="ActnoChar">
    <w:name w:val="Actno Char"/>
    <w:basedOn w:val="ShortTChar"/>
    <w:link w:val="Actno"/>
    <w:rsid w:val="00ED1EDA"/>
    <w:rPr>
      <w:rFonts w:eastAsia="Times New Roman"/>
      <w:b/>
      <w:sz w:val="40"/>
    </w:rPr>
  </w:style>
  <w:style w:type="character" w:customStyle="1" w:styleId="CharNotesItals">
    <w:name w:val="CharNotesItals"/>
    <w:basedOn w:val="DefaultParagraphFont"/>
    <w:rsid w:val="001B01B9"/>
    <w:rPr>
      <w:i/>
    </w:rPr>
  </w:style>
  <w:style w:type="character" w:customStyle="1" w:styleId="CharNotesReg">
    <w:name w:val="CharNotesReg"/>
    <w:basedOn w:val="DefaultParagraphFont"/>
    <w:rsid w:val="001B01B9"/>
  </w:style>
  <w:style w:type="character" w:customStyle="1" w:styleId="charItalicText">
    <w:name w:val="charItalic_Text"/>
    <w:basedOn w:val="DefaultParagraphFont"/>
    <w:uiPriority w:val="1"/>
    <w:qFormat/>
    <w:rsid w:val="00427E20"/>
    <w:rPr>
      <w:i/>
    </w:rPr>
  </w:style>
  <w:style w:type="paragraph" w:customStyle="1" w:styleId="Notepara0">
    <w:name w:val="Note para"/>
    <w:basedOn w:val="Normal"/>
    <w:link w:val="NoteparaChar"/>
    <w:uiPriority w:val="99"/>
    <w:rsid w:val="007A707B"/>
    <w:pPr>
      <w:keepLines/>
      <w:spacing w:before="60" w:line="220" w:lineRule="exact"/>
      <w:ind w:left="1304" w:hanging="340"/>
      <w:jc w:val="both"/>
    </w:pPr>
    <w:rPr>
      <w:rFonts w:eastAsia="Times New Roman"/>
      <w:sz w:val="20"/>
      <w:szCs w:val="24"/>
      <w:lang w:eastAsia="en-AU"/>
    </w:rPr>
  </w:style>
  <w:style w:type="character" w:customStyle="1" w:styleId="NoteparaChar">
    <w:name w:val="Note para Char"/>
    <w:basedOn w:val="DefaultParagraphFont"/>
    <w:link w:val="Notepara0"/>
    <w:uiPriority w:val="99"/>
    <w:rsid w:val="007A707B"/>
    <w:rPr>
      <w:rFonts w:eastAsia="Times New Roman"/>
      <w:szCs w:val="24"/>
    </w:rPr>
  </w:style>
  <w:style w:type="character" w:customStyle="1" w:styleId="charItalicText0">
    <w:name w:val="charItalicText"/>
    <w:basedOn w:val="DefaultParagraphFont"/>
    <w:uiPriority w:val="1"/>
    <w:qFormat/>
    <w:rsid w:val="00C2796D"/>
    <w:rPr>
      <w:i/>
    </w:rPr>
  </w:style>
  <w:style w:type="paragraph" w:customStyle="1" w:styleId="CompiledActNo">
    <w:name w:val="CompiledActNo"/>
    <w:basedOn w:val="OPCParaBase"/>
    <w:next w:val="Normal"/>
    <w:rsid w:val="00DE525C"/>
    <w:rPr>
      <w:b/>
      <w:sz w:val="24"/>
      <w:szCs w:val="24"/>
    </w:rPr>
  </w:style>
  <w:style w:type="paragraph" w:customStyle="1" w:styleId="ENotesHeading1">
    <w:name w:val="ENotesHeading 1"/>
    <w:aliases w:val="Enh1"/>
    <w:basedOn w:val="OPCParaBase"/>
    <w:next w:val="Normal"/>
    <w:rsid w:val="00DE525C"/>
    <w:pPr>
      <w:spacing w:before="120"/>
      <w:outlineLvl w:val="1"/>
    </w:pPr>
    <w:rPr>
      <w:b/>
      <w:sz w:val="28"/>
      <w:szCs w:val="28"/>
    </w:rPr>
  </w:style>
  <w:style w:type="paragraph" w:customStyle="1" w:styleId="ENotesHeading2">
    <w:name w:val="ENotesHeading 2"/>
    <w:aliases w:val="Enh2"/>
    <w:basedOn w:val="OPCParaBase"/>
    <w:next w:val="Normal"/>
    <w:rsid w:val="00DE525C"/>
    <w:pPr>
      <w:spacing w:before="120" w:after="120"/>
      <w:outlineLvl w:val="2"/>
    </w:pPr>
    <w:rPr>
      <w:b/>
      <w:sz w:val="24"/>
      <w:szCs w:val="28"/>
    </w:rPr>
  </w:style>
  <w:style w:type="paragraph" w:customStyle="1" w:styleId="ENotesText">
    <w:name w:val="ENotesText"/>
    <w:aliases w:val="Ent,ENt"/>
    <w:basedOn w:val="OPCParaBase"/>
    <w:next w:val="Normal"/>
    <w:rsid w:val="00DE525C"/>
    <w:pPr>
      <w:spacing w:before="120"/>
    </w:pPr>
  </w:style>
  <w:style w:type="paragraph" w:customStyle="1" w:styleId="ENoteTableHeading">
    <w:name w:val="ENoteTableHeading"/>
    <w:aliases w:val="enth"/>
    <w:basedOn w:val="OPCParaBase"/>
    <w:rsid w:val="00DE525C"/>
    <w:pPr>
      <w:keepNext/>
      <w:spacing w:before="60" w:line="240" w:lineRule="atLeast"/>
    </w:pPr>
    <w:rPr>
      <w:rFonts w:ascii="Arial" w:hAnsi="Arial"/>
      <w:b/>
      <w:sz w:val="16"/>
    </w:rPr>
  </w:style>
  <w:style w:type="paragraph" w:customStyle="1" w:styleId="ENoteTableText">
    <w:name w:val="ENoteTableText"/>
    <w:aliases w:val="entt"/>
    <w:basedOn w:val="OPCParaBase"/>
    <w:rsid w:val="00DE525C"/>
    <w:pPr>
      <w:spacing w:before="60" w:line="240" w:lineRule="atLeast"/>
    </w:pPr>
    <w:rPr>
      <w:sz w:val="16"/>
    </w:rPr>
  </w:style>
  <w:style w:type="paragraph" w:customStyle="1" w:styleId="TableHeading">
    <w:name w:val="TableHeading"/>
    <w:aliases w:val="th"/>
    <w:basedOn w:val="OPCParaBase"/>
    <w:next w:val="Tabletext"/>
    <w:rsid w:val="00DE525C"/>
    <w:pPr>
      <w:keepNext/>
      <w:spacing w:before="60" w:line="240" w:lineRule="atLeast"/>
    </w:pPr>
    <w:rPr>
      <w:b/>
      <w:sz w:val="20"/>
    </w:rPr>
  </w:style>
  <w:style w:type="table" w:customStyle="1" w:styleId="CFlag">
    <w:name w:val="CFlag"/>
    <w:basedOn w:val="TableNormal"/>
    <w:uiPriority w:val="99"/>
    <w:rsid w:val="00DE525C"/>
    <w:rPr>
      <w:rFonts w:eastAsia="Times New Roman"/>
    </w:rPr>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DE525C"/>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DE525C"/>
    <w:pPr>
      <w:pBdr>
        <w:top w:val="single" w:sz="4" w:space="1" w:color="auto"/>
      </w:pBdr>
      <w:spacing w:before="360"/>
      <w:ind w:right="397"/>
      <w:jc w:val="both"/>
    </w:pPr>
  </w:style>
  <w:style w:type="paragraph" w:customStyle="1" w:styleId="CompiledMadeUnder">
    <w:name w:val="CompiledMadeUnder"/>
    <w:basedOn w:val="OPCParaBase"/>
    <w:next w:val="Normal"/>
    <w:rsid w:val="00DE525C"/>
    <w:rPr>
      <w:i/>
      <w:sz w:val="24"/>
      <w:szCs w:val="24"/>
    </w:rPr>
  </w:style>
  <w:style w:type="paragraph" w:customStyle="1" w:styleId="Paragraphsub-sub-sub">
    <w:name w:val="Paragraph(sub-sub-sub)"/>
    <w:aliases w:val="aaaa"/>
    <w:basedOn w:val="OPCParaBase"/>
    <w:rsid w:val="00DE525C"/>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DE525C"/>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DE525C"/>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DE525C"/>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DE525C"/>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DE525C"/>
    <w:pPr>
      <w:spacing w:before="60" w:line="240" w:lineRule="auto"/>
    </w:pPr>
    <w:rPr>
      <w:rFonts w:cs="Arial"/>
      <w:sz w:val="20"/>
      <w:szCs w:val="22"/>
    </w:rPr>
  </w:style>
  <w:style w:type="paragraph" w:customStyle="1" w:styleId="ActHead10">
    <w:name w:val="ActHead 10"/>
    <w:aliases w:val="sp"/>
    <w:basedOn w:val="OPCParaBase"/>
    <w:next w:val="ActHead3"/>
    <w:rsid w:val="00DE525C"/>
    <w:pPr>
      <w:keepNext/>
      <w:spacing w:before="280" w:line="240" w:lineRule="auto"/>
      <w:outlineLvl w:val="1"/>
    </w:pPr>
    <w:rPr>
      <w:b/>
      <w:sz w:val="32"/>
      <w:szCs w:val="30"/>
    </w:rPr>
  </w:style>
  <w:style w:type="paragraph" w:customStyle="1" w:styleId="NoteToSubpara">
    <w:name w:val="NoteToSubpara"/>
    <w:aliases w:val="nts"/>
    <w:basedOn w:val="OPCParaBase"/>
    <w:rsid w:val="00DE525C"/>
    <w:pPr>
      <w:spacing w:before="40" w:line="198" w:lineRule="exact"/>
      <w:ind w:left="2835" w:hanging="709"/>
    </w:pPr>
    <w:rPr>
      <w:sz w:val="18"/>
    </w:rPr>
  </w:style>
  <w:style w:type="paragraph" w:customStyle="1" w:styleId="ENoteTTi">
    <w:name w:val="ENoteTTi"/>
    <w:aliases w:val="entti"/>
    <w:basedOn w:val="OPCParaBase"/>
    <w:rsid w:val="00DE525C"/>
    <w:pPr>
      <w:keepNext/>
      <w:spacing w:before="60" w:line="240" w:lineRule="atLeast"/>
      <w:ind w:left="170"/>
    </w:pPr>
    <w:rPr>
      <w:sz w:val="16"/>
    </w:rPr>
  </w:style>
  <w:style w:type="paragraph" w:customStyle="1" w:styleId="ENoteTTIndentHeading">
    <w:name w:val="ENoteTTIndentHeading"/>
    <w:aliases w:val="enTTHi"/>
    <w:basedOn w:val="OPCParaBase"/>
    <w:rsid w:val="00DE525C"/>
    <w:pPr>
      <w:keepNext/>
      <w:spacing w:before="60" w:line="240" w:lineRule="atLeast"/>
      <w:ind w:left="170"/>
    </w:pPr>
    <w:rPr>
      <w:rFonts w:cs="Arial"/>
      <w:b/>
      <w:sz w:val="16"/>
      <w:szCs w:val="16"/>
    </w:rPr>
  </w:style>
  <w:style w:type="paragraph" w:customStyle="1" w:styleId="MadeunderText">
    <w:name w:val="MadeunderText"/>
    <w:basedOn w:val="OPCParaBase"/>
    <w:next w:val="CompiledMadeUnder"/>
    <w:rsid w:val="00DE525C"/>
    <w:pPr>
      <w:spacing w:before="240"/>
    </w:pPr>
    <w:rPr>
      <w:sz w:val="24"/>
      <w:szCs w:val="24"/>
    </w:rPr>
  </w:style>
  <w:style w:type="paragraph" w:customStyle="1" w:styleId="ENotesHeading3">
    <w:name w:val="ENotesHeading 3"/>
    <w:aliases w:val="Enh3"/>
    <w:basedOn w:val="OPCParaBase"/>
    <w:next w:val="Normal"/>
    <w:rsid w:val="00DE525C"/>
    <w:pPr>
      <w:keepNext/>
      <w:spacing w:before="120" w:line="240" w:lineRule="auto"/>
      <w:outlineLvl w:val="4"/>
    </w:pPr>
    <w:rPr>
      <w:b/>
      <w:szCs w:val="24"/>
    </w:rPr>
  </w:style>
  <w:style w:type="paragraph" w:customStyle="1" w:styleId="SubPartCASA">
    <w:name w:val="SubPart(CASA)"/>
    <w:aliases w:val="csp"/>
    <w:basedOn w:val="OPCParaBase"/>
    <w:next w:val="ActHead3"/>
    <w:rsid w:val="00DE525C"/>
    <w:pPr>
      <w:keepNext/>
      <w:keepLines/>
      <w:spacing w:before="280"/>
      <w:outlineLvl w:val="1"/>
    </w:pPr>
    <w:rPr>
      <w:b/>
      <w:kern w:val="28"/>
      <w:sz w:val="32"/>
    </w:rPr>
  </w:style>
  <w:style w:type="character" w:customStyle="1" w:styleId="CharSubPartTextCASA">
    <w:name w:val="CharSubPartText(CASA)"/>
    <w:basedOn w:val="OPCCharBase"/>
    <w:uiPriority w:val="1"/>
    <w:rsid w:val="00DE525C"/>
  </w:style>
  <w:style w:type="character" w:customStyle="1" w:styleId="CharSubPartNoCASA">
    <w:name w:val="CharSubPartNo(CASA)"/>
    <w:basedOn w:val="OPCCharBase"/>
    <w:uiPriority w:val="1"/>
    <w:rsid w:val="00DE525C"/>
  </w:style>
  <w:style w:type="paragraph" w:customStyle="1" w:styleId="ENoteTTIndentHeadingSub">
    <w:name w:val="ENoteTTIndentHeadingSub"/>
    <w:aliases w:val="enTTHis"/>
    <w:basedOn w:val="OPCParaBase"/>
    <w:rsid w:val="00DE525C"/>
    <w:pPr>
      <w:keepNext/>
      <w:spacing w:before="60" w:line="240" w:lineRule="atLeast"/>
      <w:ind w:left="340"/>
    </w:pPr>
    <w:rPr>
      <w:b/>
      <w:sz w:val="16"/>
    </w:rPr>
  </w:style>
  <w:style w:type="paragraph" w:customStyle="1" w:styleId="ENoteTTiSub">
    <w:name w:val="ENoteTTiSub"/>
    <w:aliases w:val="enttis"/>
    <w:basedOn w:val="OPCParaBase"/>
    <w:rsid w:val="00DE525C"/>
    <w:pPr>
      <w:keepNext/>
      <w:spacing w:before="60" w:line="240" w:lineRule="atLeast"/>
      <w:ind w:left="340"/>
    </w:pPr>
    <w:rPr>
      <w:sz w:val="16"/>
    </w:rPr>
  </w:style>
  <w:style w:type="paragraph" w:customStyle="1" w:styleId="SubDivisionMigration">
    <w:name w:val="SubDivisionMigration"/>
    <w:aliases w:val="sdm"/>
    <w:basedOn w:val="OPCParaBase"/>
    <w:rsid w:val="00DE525C"/>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DE525C"/>
    <w:pPr>
      <w:keepNext/>
      <w:keepLines/>
      <w:spacing w:before="240" w:line="240" w:lineRule="auto"/>
      <w:ind w:left="1134" w:hanging="1134"/>
    </w:pPr>
    <w:rPr>
      <w:b/>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AU" w:eastAsia="en-AU"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DE525C"/>
    <w:pPr>
      <w:spacing w:line="260" w:lineRule="atLeast"/>
    </w:pPr>
    <w:rPr>
      <w:rFonts w:eastAsiaTheme="minorHAnsi" w:cstheme="minorBidi"/>
      <w:sz w:val="22"/>
      <w:lang w:eastAsia="en-US"/>
    </w:rPr>
  </w:style>
  <w:style w:type="paragraph" w:styleId="Heading1">
    <w:name w:val="heading 1"/>
    <w:next w:val="Normal"/>
    <w:link w:val="Heading1Char"/>
    <w:qFormat/>
    <w:rsid w:val="00A05E7D"/>
    <w:pPr>
      <w:keepNext/>
      <w:keepLines/>
      <w:ind w:left="1134" w:hanging="1134"/>
      <w:outlineLvl w:val="0"/>
    </w:pPr>
    <w:rPr>
      <w:rFonts w:eastAsia="Times New Roman"/>
      <w:b/>
      <w:bCs/>
      <w:kern w:val="28"/>
      <w:sz w:val="36"/>
      <w:szCs w:val="32"/>
    </w:rPr>
  </w:style>
  <w:style w:type="paragraph" w:styleId="Heading2">
    <w:name w:val="heading 2"/>
    <w:basedOn w:val="Normal"/>
    <w:next w:val="Normal"/>
    <w:link w:val="Heading2Char"/>
    <w:uiPriority w:val="9"/>
    <w:semiHidden/>
    <w:unhideWhenUsed/>
    <w:qFormat/>
    <w:rsid w:val="00A05E7D"/>
    <w:pPr>
      <w:keepNext/>
      <w:keepLines/>
      <w:spacing w:before="200"/>
      <w:outlineLvl w:val="1"/>
    </w:pPr>
    <w:rPr>
      <w:rFonts w:ascii="Cambria" w:eastAsia="Times New Roman" w:hAnsi="Cambria"/>
      <w:b/>
      <w:bCs/>
      <w:color w:val="4F81BD"/>
      <w:sz w:val="26"/>
      <w:szCs w:val="26"/>
      <w:lang w:eastAsia="en-AU"/>
    </w:rPr>
  </w:style>
  <w:style w:type="paragraph" w:styleId="Heading3">
    <w:name w:val="heading 3"/>
    <w:basedOn w:val="Normal"/>
    <w:next w:val="Normal"/>
    <w:link w:val="Heading3Char"/>
    <w:uiPriority w:val="9"/>
    <w:semiHidden/>
    <w:unhideWhenUsed/>
    <w:qFormat/>
    <w:rsid w:val="00A05E7D"/>
    <w:pPr>
      <w:keepNext/>
      <w:keepLines/>
      <w:spacing w:before="200"/>
      <w:outlineLvl w:val="2"/>
    </w:pPr>
    <w:rPr>
      <w:rFonts w:ascii="Cambria" w:eastAsia="Times New Roman" w:hAnsi="Cambria"/>
      <w:b/>
      <w:bCs/>
      <w:color w:val="4F81BD"/>
      <w:lang w:eastAsia="en-AU"/>
    </w:rPr>
  </w:style>
  <w:style w:type="paragraph" w:styleId="Heading4">
    <w:name w:val="heading 4"/>
    <w:basedOn w:val="Normal"/>
    <w:next w:val="Normal"/>
    <w:link w:val="Heading4Char"/>
    <w:uiPriority w:val="9"/>
    <w:semiHidden/>
    <w:unhideWhenUsed/>
    <w:qFormat/>
    <w:rsid w:val="00A05E7D"/>
    <w:pPr>
      <w:keepNext/>
      <w:keepLines/>
      <w:spacing w:before="200"/>
      <w:outlineLvl w:val="3"/>
    </w:pPr>
    <w:rPr>
      <w:rFonts w:ascii="Cambria" w:eastAsia="Times New Roman" w:hAnsi="Cambria"/>
      <w:b/>
      <w:bCs/>
      <w:i/>
      <w:iCs/>
      <w:color w:val="4F81BD"/>
      <w:lang w:eastAsia="en-AU"/>
    </w:rPr>
  </w:style>
  <w:style w:type="paragraph" w:styleId="Heading5">
    <w:name w:val="heading 5"/>
    <w:basedOn w:val="Normal"/>
    <w:next w:val="Normal"/>
    <w:link w:val="Heading5Char"/>
    <w:uiPriority w:val="9"/>
    <w:semiHidden/>
    <w:unhideWhenUsed/>
    <w:qFormat/>
    <w:rsid w:val="00A05E7D"/>
    <w:pPr>
      <w:keepNext/>
      <w:keepLines/>
      <w:spacing w:before="200"/>
      <w:outlineLvl w:val="4"/>
    </w:pPr>
    <w:rPr>
      <w:rFonts w:ascii="Cambria" w:eastAsia="Times New Roman" w:hAnsi="Cambria"/>
      <w:color w:val="243F60"/>
      <w:lang w:eastAsia="en-AU"/>
    </w:rPr>
  </w:style>
  <w:style w:type="paragraph" w:styleId="Heading6">
    <w:name w:val="heading 6"/>
    <w:basedOn w:val="Normal"/>
    <w:next w:val="Normal"/>
    <w:link w:val="Heading6Char"/>
    <w:uiPriority w:val="9"/>
    <w:semiHidden/>
    <w:unhideWhenUsed/>
    <w:qFormat/>
    <w:rsid w:val="00A05E7D"/>
    <w:pPr>
      <w:keepNext/>
      <w:keepLines/>
      <w:spacing w:before="200"/>
      <w:outlineLvl w:val="5"/>
    </w:pPr>
    <w:rPr>
      <w:rFonts w:ascii="Cambria" w:eastAsia="Times New Roman" w:hAnsi="Cambria"/>
      <w:i/>
      <w:iCs/>
      <w:color w:val="243F60"/>
      <w:lang w:eastAsia="en-AU"/>
    </w:rPr>
  </w:style>
  <w:style w:type="paragraph" w:styleId="Heading7">
    <w:name w:val="heading 7"/>
    <w:basedOn w:val="Normal"/>
    <w:next w:val="Normal"/>
    <w:link w:val="Heading7Char"/>
    <w:uiPriority w:val="9"/>
    <w:semiHidden/>
    <w:unhideWhenUsed/>
    <w:qFormat/>
    <w:rsid w:val="00A05E7D"/>
    <w:pPr>
      <w:keepNext/>
      <w:keepLines/>
      <w:spacing w:before="200"/>
      <w:outlineLvl w:val="6"/>
    </w:pPr>
    <w:rPr>
      <w:rFonts w:ascii="Cambria" w:eastAsia="Times New Roman" w:hAnsi="Cambria"/>
      <w:i/>
      <w:iCs/>
      <w:color w:val="404040"/>
      <w:lang w:eastAsia="en-AU"/>
    </w:rPr>
  </w:style>
  <w:style w:type="paragraph" w:styleId="Heading8">
    <w:name w:val="heading 8"/>
    <w:basedOn w:val="Normal"/>
    <w:next w:val="Normal"/>
    <w:link w:val="Heading8Char"/>
    <w:uiPriority w:val="9"/>
    <w:semiHidden/>
    <w:unhideWhenUsed/>
    <w:qFormat/>
    <w:rsid w:val="00A05E7D"/>
    <w:pPr>
      <w:keepNext/>
      <w:keepLines/>
      <w:spacing w:before="200"/>
      <w:outlineLvl w:val="7"/>
    </w:pPr>
    <w:rPr>
      <w:rFonts w:ascii="Cambria" w:eastAsia="Times New Roman" w:hAnsi="Cambria"/>
      <w:color w:val="404040"/>
      <w:sz w:val="20"/>
      <w:lang w:eastAsia="en-AU"/>
    </w:rPr>
  </w:style>
  <w:style w:type="paragraph" w:styleId="Heading9">
    <w:name w:val="heading 9"/>
    <w:basedOn w:val="Normal"/>
    <w:next w:val="Normal"/>
    <w:link w:val="Heading9Char"/>
    <w:uiPriority w:val="9"/>
    <w:semiHidden/>
    <w:unhideWhenUsed/>
    <w:qFormat/>
    <w:rsid w:val="00A05E7D"/>
    <w:pPr>
      <w:keepNext/>
      <w:keepLines/>
      <w:spacing w:before="200"/>
      <w:outlineLvl w:val="8"/>
    </w:pPr>
    <w:rPr>
      <w:rFonts w:ascii="Cambria" w:eastAsia="Times New Roman" w:hAnsi="Cambria"/>
      <w:i/>
      <w:iCs/>
      <w:color w:val="404040"/>
      <w:sz w:val="20"/>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DE525C"/>
  </w:style>
  <w:style w:type="paragraph" w:customStyle="1" w:styleId="OPCParaBase">
    <w:name w:val="OPCParaBase"/>
    <w:link w:val="OPCParaBaseChar"/>
    <w:qFormat/>
    <w:rsid w:val="00DE525C"/>
    <w:pPr>
      <w:spacing w:line="260" w:lineRule="atLeast"/>
    </w:pPr>
    <w:rPr>
      <w:rFonts w:eastAsia="Times New Roman"/>
      <w:sz w:val="22"/>
    </w:rPr>
  </w:style>
  <w:style w:type="paragraph" w:customStyle="1" w:styleId="ShortT">
    <w:name w:val="ShortT"/>
    <w:basedOn w:val="OPCParaBase"/>
    <w:next w:val="Normal"/>
    <w:link w:val="ShortTChar"/>
    <w:qFormat/>
    <w:rsid w:val="00DE525C"/>
    <w:pPr>
      <w:spacing w:line="240" w:lineRule="auto"/>
    </w:pPr>
    <w:rPr>
      <w:b/>
      <w:sz w:val="40"/>
    </w:rPr>
  </w:style>
  <w:style w:type="paragraph" w:customStyle="1" w:styleId="ActHead1">
    <w:name w:val="ActHead 1"/>
    <w:aliases w:val="c"/>
    <w:basedOn w:val="OPCParaBase"/>
    <w:next w:val="Normal"/>
    <w:qFormat/>
    <w:rsid w:val="00DE525C"/>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DE525C"/>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DE525C"/>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DE525C"/>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DE525C"/>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DE525C"/>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DE525C"/>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DE525C"/>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DE525C"/>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DE525C"/>
  </w:style>
  <w:style w:type="paragraph" w:customStyle="1" w:styleId="Blocks">
    <w:name w:val="Blocks"/>
    <w:aliases w:val="bb"/>
    <w:basedOn w:val="OPCParaBase"/>
    <w:qFormat/>
    <w:rsid w:val="00DE525C"/>
    <w:pPr>
      <w:spacing w:line="240" w:lineRule="auto"/>
    </w:pPr>
    <w:rPr>
      <w:sz w:val="24"/>
    </w:rPr>
  </w:style>
  <w:style w:type="paragraph" w:customStyle="1" w:styleId="BoxText">
    <w:name w:val="BoxText"/>
    <w:aliases w:val="bt"/>
    <w:basedOn w:val="OPCParaBase"/>
    <w:qFormat/>
    <w:rsid w:val="00DE525C"/>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DE525C"/>
    <w:rPr>
      <w:b/>
    </w:rPr>
  </w:style>
  <w:style w:type="paragraph" w:customStyle="1" w:styleId="BoxHeadItalic">
    <w:name w:val="BoxHeadItalic"/>
    <w:aliases w:val="bhi"/>
    <w:basedOn w:val="BoxText"/>
    <w:next w:val="BoxStep"/>
    <w:qFormat/>
    <w:rsid w:val="00DE525C"/>
    <w:rPr>
      <w:i/>
    </w:rPr>
  </w:style>
  <w:style w:type="paragraph" w:customStyle="1" w:styleId="BoxList">
    <w:name w:val="BoxList"/>
    <w:aliases w:val="bl"/>
    <w:basedOn w:val="BoxText"/>
    <w:qFormat/>
    <w:rsid w:val="00DE525C"/>
    <w:pPr>
      <w:ind w:left="1559" w:hanging="425"/>
    </w:pPr>
  </w:style>
  <w:style w:type="paragraph" w:customStyle="1" w:styleId="BoxNote">
    <w:name w:val="BoxNote"/>
    <w:aliases w:val="bn"/>
    <w:basedOn w:val="BoxText"/>
    <w:qFormat/>
    <w:rsid w:val="00DE525C"/>
    <w:pPr>
      <w:tabs>
        <w:tab w:val="left" w:pos="1985"/>
      </w:tabs>
      <w:spacing w:before="122" w:line="198" w:lineRule="exact"/>
      <w:ind w:left="2948" w:hanging="1814"/>
    </w:pPr>
    <w:rPr>
      <w:sz w:val="18"/>
    </w:rPr>
  </w:style>
  <w:style w:type="paragraph" w:customStyle="1" w:styleId="BoxPara">
    <w:name w:val="BoxPara"/>
    <w:aliases w:val="bp"/>
    <w:basedOn w:val="BoxText"/>
    <w:qFormat/>
    <w:rsid w:val="00DE525C"/>
    <w:pPr>
      <w:tabs>
        <w:tab w:val="right" w:pos="2268"/>
      </w:tabs>
      <w:ind w:left="2552" w:hanging="1418"/>
    </w:pPr>
  </w:style>
  <w:style w:type="paragraph" w:customStyle="1" w:styleId="BoxStep">
    <w:name w:val="BoxStep"/>
    <w:aliases w:val="bs"/>
    <w:basedOn w:val="BoxText"/>
    <w:qFormat/>
    <w:rsid w:val="00DE525C"/>
    <w:pPr>
      <w:ind w:left="1985" w:hanging="851"/>
    </w:pPr>
  </w:style>
  <w:style w:type="character" w:customStyle="1" w:styleId="CharAmPartNo">
    <w:name w:val="CharAmPartNo"/>
    <w:basedOn w:val="OPCCharBase"/>
    <w:uiPriority w:val="1"/>
    <w:qFormat/>
    <w:rsid w:val="00DE525C"/>
  </w:style>
  <w:style w:type="character" w:customStyle="1" w:styleId="CharAmPartText">
    <w:name w:val="CharAmPartText"/>
    <w:basedOn w:val="OPCCharBase"/>
    <w:uiPriority w:val="1"/>
    <w:qFormat/>
    <w:rsid w:val="00DE525C"/>
  </w:style>
  <w:style w:type="character" w:customStyle="1" w:styleId="CharAmSchNo">
    <w:name w:val="CharAmSchNo"/>
    <w:basedOn w:val="OPCCharBase"/>
    <w:uiPriority w:val="1"/>
    <w:qFormat/>
    <w:rsid w:val="00DE525C"/>
  </w:style>
  <w:style w:type="character" w:customStyle="1" w:styleId="CharAmSchText">
    <w:name w:val="CharAmSchText"/>
    <w:basedOn w:val="OPCCharBase"/>
    <w:uiPriority w:val="1"/>
    <w:qFormat/>
    <w:rsid w:val="00DE525C"/>
  </w:style>
  <w:style w:type="character" w:customStyle="1" w:styleId="CharBoldItalic">
    <w:name w:val="CharBoldItalic"/>
    <w:basedOn w:val="OPCCharBase"/>
    <w:uiPriority w:val="1"/>
    <w:qFormat/>
    <w:rsid w:val="00DE525C"/>
    <w:rPr>
      <w:b/>
      <w:i/>
    </w:rPr>
  </w:style>
  <w:style w:type="character" w:customStyle="1" w:styleId="CharChapNo">
    <w:name w:val="CharChapNo"/>
    <w:basedOn w:val="OPCCharBase"/>
    <w:qFormat/>
    <w:rsid w:val="00DE525C"/>
  </w:style>
  <w:style w:type="character" w:customStyle="1" w:styleId="CharChapText">
    <w:name w:val="CharChapText"/>
    <w:basedOn w:val="OPCCharBase"/>
    <w:qFormat/>
    <w:rsid w:val="00DE525C"/>
  </w:style>
  <w:style w:type="character" w:customStyle="1" w:styleId="CharDivNo">
    <w:name w:val="CharDivNo"/>
    <w:basedOn w:val="OPCCharBase"/>
    <w:qFormat/>
    <w:rsid w:val="00DE525C"/>
  </w:style>
  <w:style w:type="character" w:customStyle="1" w:styleId="CharDivText">
    <w:name w:val="CharDivText"/>
    <w:basedOn w:val="OPCCharBase"/>
    <w:qFormat/>
    <w:rsid w:val="00DE525C"/>
  </w:style>
  <w:style w:type="character" w:customStyle="1" w:styleId="CharItalic">
    <w:name w:val="CharItalic"/>
    <w:basedOn w:val="OPCCharBase"/>
    <w:uiPriority w:val="1"/>
    <w:qFormat/>
    <w:rsid w:val="00DE525C"/>
    <w:rPr>
      <w:i/>
    </w:rPr>
  </w:style>
  <w:style w:type="character" w:customStyle="1" w:styleId="CharPartNo">
    <w:name w:val="CharPartNo"/>
    <w:basedOn w:val="OPCCharBase"/>
    <w:qFormat/>
    <w:rsid w:val="00DE525C"/>
  </w:style>
  <w:style w:type="character" w:customStyle="1" w:styleId="CharPartText">
    <w:name w:val="CharPartText"/>
    <w:basedOn w:val="OPCCharBase"/>
    <w:qFormat/>
    <w:rsid w:val="00DE525C"/>
  </w:style>
  <w:style w:type="character" w:customStyle="1" w:styleId="CharSectno">
    <w:name w:val="CharSectno"/>
    <w:basedOn w:val="OPCCharBase"/>
    <w:qFormat/>
    <w:rsid w:val="00DE525C"/>
  </w:style>
  <w:style w:type="character" w:customStyle="1" w:styleId="CharSubdNo">
    <w:name w:val="CharSubdNo"/>
    <w:basedOn w:val="OPCCharBase"/>
    <w:uiPriority w:val="1"/>
    <w:qFormat/>
    <w:rsid w:val="00DE525C"/>
  </w:style>
  <w:style w:type="character" w:customStyle="1" w:styleId="CharSubdText">
    <w:name w:val="CharSubdText"/>
    <w:basedOn w:val="OPCCharBase"/>
    <w:uiPriority w:val="1"/>
    <w:qFormat/>
    <w:rsid w:val="00DE525C"/>
  </w:style>
  <w:style w:type="paragraph" w:customStyle="1" w:styleId="CTA--">
    <w:name w:val="CTA --"/>
    <w:basedOn w:val="OPCParaBase"/>
    <w:next w:val="Normal"/>
    <w:rsid w:val="00DE525C"/>
    <w:pPr>
      <w:spacing w:before="60" w:line="240" w:lineRule="atLeast"/>
      <w:ind w:left="142" w:hanging="142"/>
    </w:pPr>
    <w:rPr>
      <w:sz w:val="20"/>
    </w:rPr>
  </w:style>
  <w:style w:type="paragraph" w:customStyle="1" w:styleId="CTA-">
    <w:name w:val="CTA -"/>
    <w:basedOn w:val="OPCParaBase"/>
    <w:rsid w:val="00DE525C"/>
    <w:pPr>
      <w:spacing w:before="60" w:line="240" w:lineRule="atLeast"/>
      <w:ind w:left="85" w:hanging="85"/>
    </w:pPr>
    <w:rPr>
      <w:sz w:val="20"/>
    </w:rPr>
  </w:style>
  <w:style w:type="paragraph" w:customStyle="1" w:styleId="CTA---">
    <w:name w:val="CTA ---"/>
    <w:basedOn w:val="OPCParaBase"/>
    <w:next w:val="Normal"/>
    <w:rsid w:val="00DE525C"/>
    <w:pPr>
      <w:spacing w:before="60" w:line="240" w:lineRule="atLeast"/>
      <w:ind w:left="198" w:hanging="198"/>
    </w:pPr>
    <w:rPr>
      <w:sz w:val="20"/>
    </w:rPr>
  </w:style>
  <w:style w:type="paragraph" w:customStyle="1" w:styleId="CTA----">
    <w:name w:val="CTA ----"/>
    <w:basedOn w:val="OPCParaBase"/>
    <w:next w:val="Normal"/>
    <w:rsid w:val="00DE525C"/>
    <w:pPr>
      <w:spacing w:before="60" w:line="240" w:lineRule="atLeast"/>
      <w:ind w:left="255" w:hanging="255"/>
    </w:pPr>
    <w:rPr>
      <w:sz w:val="20"/>
    </w:rPr>
  </w:style>
  <w:style w:type="paragraph" w:customStyle="1" w:styleId="CTA1a">
    <w:name w:val="CTA 1(a)"/>
    <w:basedOn w:val="OPCParaBase"/>
    <w:rsid w:val="00DE525C"/>
    <w:pPr>
      <w:tabs>
        <w:tab w:val="right" w:pos="414"/>
      </w:tabs>
      <w:spacing w:before="40" w:line="240" w:lineRule="atLeast"/>
      <w:ind w:left="675" w:hanging="675"/>
    </w:pPr>
    <w:rPr>
      <w:sz w:val="20"/>
    </w:rPr>
  </w:style>
  <w:style w:type="paragraph" w:customStyle="1" w:styleId="CTA1ai">
    <w:name w:val="CTA 1(a)(i)"/>
    <w:basedOn w:val="OPCParaBase"/>
    <w:rsid w:val="00DE525C"/>
    <w:pPr>
      <w:tabs>
        <w:tab w:val="right" w:pos="1004"/>
      </w:tabs>
      <w:spacing w:before="40" w:line="240" w:lineRule="atLeast"/>
      <w:ind w:left="1253" w:hanging="1253"/>
    </w:pPr>
    <w:rPr>
      <w:sz w:val="20"/>
    </w:rPr>
  </w:style>
  <w:style w:type="paragraph" w:customStyle="1" w:styleId="CTA2a">
    <w:name w:val="CTA 2(a)"/>
    <w:basedOn w:val="OPCParaBase"/>
    <w:rsid w:val="00DE525C"/>
    <w:pPr>
      <w:tabs>
        <w:tab w:val="right" w:pos="482"/>
      </w:tabs>
      <w:spacing w:before="40" w:line="240" w:lineRule="atLeast"/>
      <w:ind w:left="748" w:hanging="748"/>
    </w:pPr>
    <w:rPr>
      <w:sz w:val="20"/>
    </w:rPr>
  </w:style>
  <w:style w:type="paragraph" w:customStyle="1" w:styleId="CTA2ai">
    <w:name w:val="CTA 2(a)(i)"/>
    <w:basedOn w:val="OPCParaBase"/>
    <w:rsid w:val="00DE525C"/>
    <w:pPr>
      <w:tabs>
        <w:tab w:val="right" w:pos="1089"/>
      </w:tabs>
      <w:spacing w:before="40" w:line="240" w:lineRule="atLeast"/>
      <w:ind w:left="1327" w:hanging="1327"/>
    </w:pPr>
    <w:rPr>
      <w:sz w:val="20"/>
    </w:rPr>
  </w:style>
  <w:style w:type="paragraph" w:customStyle="1" w:styleId="CTA3a">
    <w:name w:val="CTA 3(a)"/>
    <w:basedOn w:val="OPCParaBase"/>
    <w:rsid w:val="00DE525C"/>
    <w:pPr>
      <w:tabs>
        <w:tab w:val="right" w:pos="556"/>
      </w:tabs>
      <w:spacing w:before="40" w:line="240" w:lineRule="atLeast"/>
      <w:ind w:left="805" w:hanging="805"/>
    </w:pPr>
    <w:rPr>
      <w:sz w:val="20"/>
    </w:rPr>
  </w:style>
  <w:style w:type="paragraph" w:customStyle="1" w:styleId="CTA3ai">
    <w:name w:val="CTA 3(a)(i)"/>
    <w:basedOn w:val="OPCParaBase"/>
    <w:rsid w:val="00DE525C"/>
    <w:pPr>
      <w:tabs>
        <w:tab w:val="right" w:pos="1140"/>
      </w:tabs>
      <w:spacing w:before="40" w:line="240" w:lineRule="atLeast"/>
      <w:ind w:left="1361" w:hanging="1361"/>
    </w:pPr>
    <w:rPr>
      <w:sz w:val="20"/>
    </w:rPr>
  </w:style>
  <w:style w:type="paragraph" w:customStyle="1" w:styleId="CTA4a">
    <w:name w:val="CTA 4(a)"/>
    <w:basedOn w:val="OPCParaBase"/>
    <w:rsid w:val="00DE525C"/>
    <w:pPr>
      <w:tabs>
        <w:tab w:val="right" w:pos="624"/>
      </w:tabs>
      <w:spacing w:before="40" w:line="240" w:lineRule="atLeast"/>
      <w:ind w:left="873" w:hanging="873"/>
    </w:pPr>
    <w:rPr>
      <w:sz w:val="20"/>
    </w:rPr>
  </w:style>
  <w:style w:type="paragraph" w:customStyle="1" w:styleId="CTA4ai">
    <w:name w:val="CTA 4(a)(i)"/>
    <w:basedOn w:val="OPCParaBase"/>
    <w:rsid w:val="00DE525C"/>
    <w:pPr>
      <w:tabs>
        <w:tab w:val="right" w:pos="1213"/>
      </w:tabs>
      <w:spacing w:before="40" w:line="240" w:lineRule="atLeast"/>
      <w:ind w:left="1452" w:hanging="1452"/>
    </w:pPr>
    <w:rPr>
      <w:sz w:val="20"/>
    </w:rPr>
  </w:style>
  <w:style w:type="paragraph" w:customStyle="1" w:styleId="CTACAPS">
    <w:name w:val="CTA CAPS"/>
    <w:basedOn w:val="OPCParaBase"/>
    <w:rsid w:val="00DE525C"/>
    <w:pPr>
      <w:spacing w:before="60" w:line="240" w:lineRule="atLeast"/>
    </w:pPr>
    <w:rPr>
      <w:sz w:val="20"/>
    </w:rPr>
  </w:style>
  <w:style w:type="paragraph" w:customStyle="1" w:styleId="CTAright">
    <w:name w:val="CTA right"/>
    <w:basedOn w:val="OPCParaBase"/>
    <w:rsid w:val="00DE525C"/>
    <w:pPr>
      <w:spacing w:before="60" w:line="240" w:lineRule="auto"/>
      <w:jc w:val="right"/>
    </w:pPr>
    <w:rPr>
      <w:sz w:val="20"/>
    </w:rPr>
  </w:style>
  <w:style w:type="paragraph" w:customStyle="1" w:styleId="subsection">
    <w:name w:val="subsection"/>
    <w:aliases w:val="ss"/>
    <w:basedOn w:val="OPCParaBase"/>
    <w:rsid w:val="00DE525C"/>
    <w:pPr>
      <w:tabs>
        <w:tab w:val="right" w:pos="1021"/>
      </w:tabs>
      <w:spacing w:before="180" w:line="240" w:lineRule="auto"/>
      <w:ind w:left="1134" w:hanging="1134"/>
    </w:pPr>
  </w:style>
  <w:style w:type="paragraph" w:customStyle="1" w:styleId="Definition">
    <w:name w:val="Definition"/>
    <w:aliases w:val="dd"/>
    <w:basedOn w:val="OPCParaBase"/>
    <w:rsid w:val="00DE525C"/>
    <w:pPr>
      <w:spacing w:before="180" w:line="240" w:lineRule="auto"/>
      <w:ind w:left="1134"/>
    </w:pPr>
  </w:style>
  <w:style w:type="paragraph" w:customStyle="1" w:styleId="Formula">
    <w:name w:val="Formula"/>
    <w:basedOn w:val="OPCParaBase"/>
    <w:rsid w:val="00DE525C"/>
    <w:pPr>
      <w:spacing w:line="240" w:lineRule="auto"/>
      <w:ind w:left="1134"/>
    </w:pPr>
    <w:rPr>
      <w:sz w:val="20"/>
    </w:rPr>
  </w:style>
  <w:style w:type="paragraph" w:styleId="Header">
    <w:name w:val="header"/>
    <w:basedOn w:val="OPCParaBase"/>
    <w:link w:val="HeaderChar"/>
    <w:unhideWhenUsed/>
    <w:rsid w:val="00DE525C"/>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DE525C"/>
    <w:rPr>
      <w:rFonts w:eastAsia="Times New Roman"/>
      <w:sz w:val="16"/>
    </w:rPr>
  </w:style>
  <w:style w:type="paragraph" w:customStyle="1" w:styleId="House">
    <w:name w:val="House"/>
    <w:basedOn w:val="OPCParaBase"/>
    <w:rsid w:val="00DE525C"/>
    <w:pPr>
      <w:spacing w:line="240" w:lineRule="auto"/>
    </w:pPr>
    <w:rPr>
      <w:sz w:val="28"/>
    </w:rPr>
  </w:style>
  <w:style w:type="paragraph" w:customStyle="1" w:styleId="Item">
    <w:name w:val="Item"/>
    <w:aliases w:val="i"/>
    <w:basedOn w:val="OPCParaBase"/>
    <w:next w:val="ItemHead"/>
    <w:rsid w:val="00DE525C"/>
    <w:pPr>
      <w:keepLines/>
      <w:spacing w:before="80" w:line="240" w:lineRule="auto"/>
      <w:ind w:left="709"/>
    </w:pPr>
  </w:style>
  <w:style w:type="paragraph" w:customStyle="1" w:styleId="ItemHead">
    <w:name w:val="ItemHead"/>
    <w:aliases w:val="ih"/>
    <w:basedOn w:val="OPCParaBase"/>
    <w:next w:val="Item"/>
    <w:rsid w:val="00DE525C"/>
    <w:pPr>
      <w:keepNext/>
      <w:keepLines/>
      <w:spacing w:before="220" w:line="240" w:lineRule="auto"/>
      <w:ind w:left="709" w:hanging="709"/>
    </w:pPr>
    <w:rPr>
      <w:rFonts w:ascii="Arial" w:hAnsi="Arial"/>
      <w:b/>
      <w:kern w:val="28"/>
      <w:sz w:val="24"/>
    </w:rPr>
  </w:style>
  <w:style w:type="paragraph" w:customStyle="1" w:styleId="LongT">
    <w:name w:val="LongT"/>
    <w:basedOn w:val="OPCParaBase"/>
    <w:rsid w:val="00DE525C"/>
    <w:pPr>
      <w:spacing w:line="240" w:lineRule="auto"/>
    </w:pPr>
    <w:rPr>
      <w:b/>
      <w:sz w:val="32"/>
    </w:rPr>
  </w:style>
  <w:style w:type="paragraph" w:customStyle="1" w:styleId="notedraft">
    <w:name w:val="note(draft)"/>
    <w:aliases w:val="nd"/>
    <w:basedOn w:val="OPCParaBase"/>
    <w:rsid w:val="00DE525C"/>
    <w:pPr>
      <w:spacing w:before="240" w:line="240" w:lineRule="auto"/>
      <w:ind w:left="284" w:hanging="284"/>
    </w:pPr>
    <w:rPr>
      <w:i/>
      <w:sz w:val="24"/>
    </w:rPr>
  </w:style>
  <w:style w:type="paragraph" w:customStyle="1" w:styleId="notemargin">
    <w:name w:val="note(margin)"/>
    <w:aliases w:val="nm"/>
    <w:basedOn w:val="OPCParaBase"/>
    <w:rsid w:val="00DE525C"/>
    <w:pPr>
      <w:tabs>
        <w:tab w:val="left" w:pos="709"/>
      </w:tabs>
      <w:spacing w:before="122" w:line="198" w:lineRule="exact"/>
      <w:ind w:left="709" w:hanging="709"/>
    </w:pPr>
    <w:rPr>
      <w:sz w:val="18"/>
    </w:rPr>
  </w:style>
  <w:style w:type="paragraph" w:customStyle="1" w:styleId="noteToPara">
    <w:name w:val="noteToPara"/>
    <w:aliases w:val="ntp"/>
    <w:basedOn w:val="OPCParaBase"/>
    <w:rsid w:val="00DE525C"/>
    <w:pPr>
      <w:spacing w:before="122" w:line="198" w:lineRule="exact"/>
      <w:ind w:left="2353" w:hanging="709"/>
    </w:pPr>
    <w:rPr>
      <w:sz w:val="18"/>
    </w:rPr>
  </w:style>
  <w:style w:type="paragraph" w:customStyle="1" w:styleId="noteParlAmend">
    <w:name w:val="note(ParlAmend)"/>
    <w:aliases w:val="npp"/>
    <w:basedOn w:val="OPCParaBase"/>
    <w:next w:val="ParlAmend"/>
    <w:rsid w:val="00DE525C"/>
    <w:pPr>
      <w:spacing w:line="240" w:lineRule="auto"/>
      <w:jc w:val="right"/>
    </w:pPr>
    <w:rPr>
      <w:rFonts w:ascii="Arial" w:hAnsi="Arial"/>
      <w:b/>
      <w:i/>
    </w:rPr>
  </w:style>
  <w:style w:type="paragraph" w:customStyle="1" w:styleId="notetext">
    <w:name w:val="note(text)"/>
    <w:aliases w:val="n"/>
    <w:basedOn w:val="OPCParaBase"/>
    <w:rsid w:val="00DE525C"/>
    <w:pPr>
      <w:spacing w:before="122" w:line="240" w:lineRule="auto"/>
      <w:ind w:left="1985" w:hanging="851"/>
    </w:pPr>
    <w:rPr>
      <w:sz w:val="18"/>
    </w:rPr>
  </w:style>
  <w:style w:type="paragraph" w:customStyle="1" w:styleId="Page1">
    <w:name w:val="Page1"/>
    <w:basedOn w:val="OPCParaBase"/>
    <w:rsid w:val="00DE525C"/>
    <w:pPr>
      <w:spacing w:before="5600" w:line="240" w:lineRule="auto"/>
    </w:pPr>
    <w:rPr>
      <w:b/>
      <w:sz w:val="32"/>
    </w:rPr>
  </w:style>
  <w:style w:type="paragraph" w:customStyle="1" w:styleId="PageBreak">
    <w:name w:val="PageBreak"/>
    <w:aliases w:val="pb"/>
    <w:basedOn w:val="OPCParaBase"/>
    <w:rsid w:val="00DE525C"/>
    <w:pPr>
      <w:spacing w:line="240" w:lineRule="auto"/>
    </w:pPr>
    <w:rPr>
      <w:sz w:val="20"/>
    </w:rPr>
  </w:style>
  <w:style w:type="paragraph" w:customStyle="1" w:styleId="paragraphsub">
    <w:name w:val="paragraph(sub)"/>
    <w:aliases w:val="aa"/>
    <w:basedOn w:val="OPCParaBase"/>
    <w:rsid w:val="00DE525C"/>
    <w:pPr>
      <w:tabs>
        <w:tab w:val="right" w:pos="1985"/>
      </w:tabs>
      <w:spacing w:before="40" w:line="240" w:lineRule="auto"/>
      <w:ind w:left="2098" w:hanging="2098"/>
    </w:pPr>
  </w:style>
  <w:style w:type="paragraph" w:customStyle="1" w:styleId="paragraphsub-sub">
    <w:name w:val="paragraph(sub-sub)"/>
    <w:aliases w:val="aaa"/>
    <w:basedOn w:val="OPCParaBase"/>
    <w:rsid w:val="00DE525C"/>
    <w:pPr>
      <w:tabs>
        <w:tab w:val="right" w:pos="2722"/>
      </w:tabs>
      <w:spacing w:before="40" w:line="240" w:lineRule="auto"/>
      <w:ind w:left="2835" w:hanging="2835"/>
    </w:pPr>
  </w:style>
  <w:style w:type="paragraph" w:customStyle="1" w:styleId="paragraph">
    <w:name w:val="paragraph"/>
    <w:aliases w:val="a"/>
    <w:basedOn w:val="OPCParaBase"/>
    <w:rsid w:val="00DE525C"/>
    <w:pPr>
      <w:tabs>
        <w:tab w:val="right" w:pos="1531"/>
      </w:tabs>
      <w:spacing w:before="40" w:line="240" w:lineRule="auto"/>
      <w:ind w:left="1644" w:hanging="1644"/>
    </w:pPr>
  </w:style>
  <w:style w:type="paragraph" w:customStyle="1" w:styleId="ParlAmend">
    <w:name w:val="ParlAmend"/>
    <w:aliases w:val="pp"/>
    <w:basedOn w:val="OPCParaBase"/>
    <w:rsid w:val="00DE525C"/>
    <w:pPr>
      <w:spacing w:before="240" w:line="240" w:lineRule="atLeast"/>
      <w:ind w:hanging="567"/>
    </w:pPr>
    <w:rPr>
      <w:sz w:val="24"/>
    </w:rPr>
  </w:style>
  <w:style w:type="paragraph" w:customStyle="1" w:styleId="Penalty">
    <w:name w:val="Penalty"/>
    <w:basedOn w:val="OPCParaBase"/>
    <w:rsid w:val="00DE525C"/>
    <w:pPr>
      <w:tabs>
        <w:tab w:val="left" w:pos="2977"/>
      </w:tabs>
      <w:spacing w:before="180" w:line="240" w:lineRule="auto"/>
      <w:ind w:left="1985" w:hanging="851"/>
    </w:pPr>
  </w:style>
  <w:style w:type="paragraph" w:customStyle="1" w:styleId="Portfolio">
    <w:name w:val="Portfolio"/>
    <w:basedOn w:val="OPCParaBase"/>
    <w:rsid w:val="00DE525C"/>
    <w:pPr>
      <w:spacing w:line="240" w:lineRule="auto"/>
    </w:pPr>
    <w:rPr>
      <w:i/>
      <w:sz w:val="20"/>
    </w:rPr>
  </w:style>
  <w:style w:type="paragraph" w:customStyle="1" w:styleId="Preamble">
    <w:name w:val="Preamble"/>
    <w:basedOn w:val="OPCParaBase"/>
    <w:next w:val="Normal"/>
    <w:rsid w:val="00DE525C"/>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DE525C"/>
    <w:pPr>
      <w:spacing w:line="240" w:lineRule="auto"/>
    </w:pPr>
    <w:rPr>
      <w:i/>
      <w:sz w:val="20"/>
    </w:rPr>
  </w:style>
  <w:style w:type="paragraph" w:customStyle="1" w:styleId="Session">
    <w:name w:val="Session"/>
    <w:basedOn w:val="OPCParaBase"/>
    <w:rsid w:val="00DE525C"/>
    <w:pPr>
      <w:spacing w:line="240" w:lineRule="auto"/>
    </w:pPr>
    <w:rPr>
      <w:sz w:val="28"/>
    </w:rPr>
  </w:style>
  <w:style w:type="paragraph" w:customStyle="1" w:styleId="Sponsor">
    <w:name w:val="Sponsor"/>
    <w:basedOn w:val="OPCParaBase"/>
    <w:rsid w:val="00DE525C"/>
    <w:pPr>
      <w:spacing w:line="240" w:lineRule="auto"/>
    </w:pPr>
    <w:rPr>
      <w:i/>
    </w:rPr>
  </w:style>
  <w:style w:type="paragraph" w:customStyle="1" w:styleId="Subitem">
    <w:name w:val="Subitem"/>
    <w:aliases w:val="iss"/>
    <w:basedOn w:val="OPCParaBase"/>
    <w:rsid w:val="00DE525C"/>
    <w:pPr>
      <w:spacing w:before="180" w:line="240" w:lineRule="auto"/>
      <w:ind w:left="709" w:hanging="709"/>
    </w:pPr>
  </w:style>
  <w:style w:type="paragraph" w:customStyle="1" w:styleId="SubitemHead">
    <w:name w:val="SubitemHead"/>
    <w:aliases w:val="issh"/>
    <w:basedOn w:val="OPCParaBase"/>
    <w:rsid w:val="00DE525C"/>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DE525C"/>
    <w:pPr>
      <w:spacing w:before="40" w:line="240" w:lineRule="auto"/>
      <w:ind w:left="1134"/>
    </w:pPr>
  </w:style>
  <w:style w:type="paragraph" w:customStyle="1" w:styleId="SubsectionHead">
    <w:name w:val="SubsectionHead"/>
    <w:aliases w:val="ssh"/>
    <w:basedOn w:val="OPCParaBase"/>
    <w:next w:val="subsection"/>
    <w:rsid w:val="00DE525C"/>
    <w:pPr>
      <w:keepNext/>
      <w:keepLines/>
      <w:spacing w:before="240" w:line="240" w:lineRule="auto"/>
      <w:ind w:left="1134"/>
    </w:pPr>
    <w:rPr>
      <w:i/>
    </w:rPr>
  </w:style>
  <w:style w:type="paragraph" w:customStyle="1" w:styleId="Tablea">
    <w:name w:val="Table(a)"/>
    <w:aliases w:val="ta"/>
    <w:basedOn w:val="OPCParaBase"/>
    <w:rsid w:val="00DE525C"/>
    <w:pPr>
      <w:spacing w:before="60" w:line="240" w:lineRule="auto"/>
      <w:ind w:left="284" w:hanging="284"/>
    </w:pPr>
    <w:rPr>
      <w:sz w:val="20"/>
    </w:rPr>
  </w:style>
  <w:style w:type="paragraph" w:customStyle="1" w:styleId="TableAA">
    <w:name w:val="Table(AA)"/>
    <w:aliases w:val="taaa"/>
    <w:basedOn w:val="OPCParaBase"/>
    <w:rsid w:val="00DE525C"/>
    <w:pPr>
      <w:tabs>
        <w:tab w:val="left" w:pos="-6543"/>
        <w:tab w:val="left" w:pos="-6260"/>
      </w:tabs>
      <w:spacing w:line="240" w:lineRule="exact"/>
      <w:ind w:left="1055" w:hanging="284"/>
    </w:pPr>
    <w:rPr>
      <w:sz w:val="20"/>
    </w:rPr>
  </w:style>
  <w:style w:type="paragraph" w:customStyle="1" w:styleId="Tablei">
    <w:name w:val="Table(i)"/>
    <w:aliases w:val="taa"/>
    <w:basedOn w:val="OPCParaBase"/>
    <w:rsid w:val="00DE525C"/>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DE525C"/>
    <w:pPr>
      <w:spacing w:before="60" w:line="240" w:lineRule="atLeast"/>
    </w:pPr>
    <w:rPr>
      <w:sz w:val="20"/>
    </w:rPr>
  </w:style>
  <w:style w:type="paragraph" w:customStyle="1" w:styleId="TLPBoxTextnote">
    <w:name w:val="TLPBoxText(note"/>
    <w:aliases w:val="right)"/>
    <w:basedOn w:val="OPCParaBase"/>
    <w:rsid w:val="00DE525C"/>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DE525C"/>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DE525C"/>
    <w:pPr>
      <w:spacing w:before="122" w:line="198" w:lineRule="exact"/>
      <w:ind w:left="1985" w:hanging="851"/>
      <w:jc w:val="right"/>
    </w:pPr>
    <w:rPr>
      <w:sz w:val="18"/>
    </w:rPr>
  </w:style>
  <w:style w:type="paragraph" w:customStyle="1" w:styleId="TLPTableBullet">
    <w:name w:val="TLPTableBullet"/>
    <w:aliases w:val="ttb"/>
    <w:basedOn w:val="OPCParaBase"/>
    <w:rsid w:val="00DE525C"/>
    <w:pPr>
      <w:spacing w:line="240" w:lineRule="exact"/>
      <w:ind w:left="284" w:hanging="284"/>
    </w:pPr>
    <w:rPr>
      <w:sz w:val="20"/>
    </w:rPr>
  </w:style>
  <w:style w:type="paragraph" w:styleId="TOC1">
    <w:name w:val="toc 1"/>
    <w:basedOn w:val="OPCParaBase"/>
    <w:next w:val="Normal"/>
    <w:uiPriority w:val="39"/>
    <w:unhideWhenUsed/>
    <w:rsid w:val="00DE525C"/>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DE525C"/>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DE525C"/>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DE525C"/>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DE525C"/>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DE525C"/>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DE525C"/>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DE525C"/>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DE525C"/>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DE525C"/>
    <w:pPr>
      <w:keepLines/>
      <w:spacing w:before="240" w:after="120" w:line="240" w:lineRule="auto"/>
      <w:ind w:left="794"/>
    </w:pPr>
    <w:rPr>
      <w:b/>
      <w:kern w:val="28"/>
      <w:sz w:val="20"/>
    </w:rPr>
  </w:style>
  <w:style w:type="paragraph" w:customStyle="1" w:styleId="TofSectsHeading">
    <w:name w:val="TofSects(Heading)"/>
    <w:basedOn w:val="OPCParaBase"/>
    <w:rsid w:val="00DE525C"/>
    <w:pPr>
      <w:spacing w:before="240" w:after="120" w:line="240" w:lineRule="auto"/>
    </w:pPr>
    <w:rPr>
      <w:b/>
      <w:sz w:val="24"/>
    </w:rPr>
  </w:style>
  <w:style w:type="paragraph" w:customStyle="1" w:styleId="TofSectsSection">
    <w:name w:val="TofSects(Section)"/>
    <w:basedOn w:val="OPCParaBase"/>
    <w:rsid w:val="00DE525C"/>
    <w:pPr>
      <w:keepLines/>
      <w:spacing w:before="40" w:line="240" w:lineRule="auto"/>
      <w:ind w:left="1588" w:hanging="794"/>
    </w:pPr>
    <w:rPr>
      <w:kern w:val="28"/>
      <w:sz w:val="18"/>
    </w:rPr>
  </w:style>
  <w:style w:type="paragraph" w:customStyle="1" w:styleId="TofSectsSubdiv">
    <w:name w:val="TofSects(Subdiv)"/>
    <w:basedOn w:val="OPCParaBase"/>
    <w:rsid w:val="00DE525C"/>
    <w:pPr>
      <w:keepLines/>
      <w:spacing w:before="80" w:line="240" w:lineRule="auto"/>
      <w:ind w:left="1588" w:hanging="794"/>
    </w:pPr>
    <w:rPr>
      <w:kern w:val="28"/>
    </w:rPr>
  </w:style>
  <w:style w:type="paragraph" w:customStyle="1" w:styleId="WRStyle">
    <w:name w:val="WR Style"/>
    <w:aliases w:val="WR"/>
    <w:basedOn w:val="OPCParaBase"/>
    <w:rsid w:val="00DE525C"/>
    <w:pPr>
      <w:spacing w:before="240" w:line="240" w:lineRule="auto"/>
      <w:ind w:left="284" w:hanging="284"/>
    </w:pPr>
    <w:rPr>
      <w:b/>
      <w:i/>
      <w:kern w:val="28"/>
      <w:sz w:val="24"/>
    </w:rPr>
  </w:style>
  <w:style w:type="paragraph" w:customStyle="1" w:styleId="notepara">
    <w:name w:val="note(para)"/>
    <w:aliases w:val="na"/>
    <w:basedOn w:val="OPCParaBase"/>
    <w:rsid w:val="00DE525C"/>
    <w:pPr>
      <w:spacing w:before="40" w:line="198" w:lineRule="exact"/>
      <w:ind w:left="2354" w:hanging="369"/>
    </w:pPr>
    <w:rPr>
      <w:sz w:val="18"/>
    </w:rPr>
  </w:style>
  <w:style w:type="paragraph" w:styleId="Footer">
    <w:name w:val="footer"/>
    <w:link w:val="FooterChar"/>
    <w:rsid w:val="00DE525C"/>
    <w:pPr>
      <w:tabs>
        <w:tab w:val="center" w:pos="4153"/>
        <w:tab w:val="right" w:pos="8306"/>
      </w:tabs>
    </w:pPr>
    <w:rPr>
      <w:rFonts w:eastAsia="Times New Roman"/>
      <w:sz w:val="22"/>
      <w:szCs w:val="24"/>
    </w:rPr>
  </w:style>
  <w:style w:type="character" w:customStyle="1" w:styleId="FooterChar">
    <w:name w:val="Footer Char"/>
    <w:basedOn w:val="DefaultParagraphFont"/>
    <w:link w:val="Footer"/>
    <w:rsid w:val="00DE525C"/>
    <w:rPr>
      <w:rFonts w:eastAsia="Times New Roman"/>
      <w:sz w:val="22"/>
      <w:szCs w:val="24"/>
    </w:rPr>
  </w:style>
  <w:style w:type="character" w:styleId="LineNumber">
    <w:name w:val="line number"/>
    <w:basedOn w:val="OPCCharBase"/>
    <w:uiPriority w:val="99"/>
    <w:semiHidden/>
    <w:unhideWhenUsed/>
    <w:rsid w:val="00DE525C"/>
    <w:rPr>
      <w:sz w:val="16"/>
    </w:rPr>
  </w:style>
  <w:style w:type="character" w:customStyle="1" w:styleId="Heading1Char">
    <w:name w:val="Heading 1 Char"/>
    <w:basedOn w:val="DefaultParagraphFont"/>
    <w:link w:val="Heading1"/>
    <w:rsid w:val="00A05E7D"/>
    <w:rPr>
      <w:rFonts w:eastAsia="Times New Roman"/>
      <w:b/>
      <w:bCs/>
      <w:kern w:val="28"/>
      <w:sz w:val="36"/>
      <w:szCs w:val="32"/>
      <w:lang w:val="en-AU" w:eastAsia="en-AU" w:bidi="ar-SA"/>
    </w:rPr>
  </w:style>
  <w:style w:type="character" w:customStyle="1" w:styleId="Heading2Char">
    <w:name w:val="Heading 2 Char"/>
    <w:basedOn w:val="DefaultParagraphFont"/>
    <w:link w:val="Heading2"/>
    <w:uiPriority w:val="9"/>
    <w:semiHidden/>
    <w:rsid w:val="00A05E7D"/>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semiHidden/>
    <w:rsid w:val="00A05E7D"/>
    <w:rPr>
      <w:rFonts w:ascii="Cambria" w:eastAsia="Times New Roman" w:hAnsi="Cambria" w:cs="Times New Roman"/>
      <w:b/>
      <w:bCs/>
      <w:color w:val="4F81BD"/>
      <w:sz w:val="22"/>
    </w:rPr>
  </w:style>
  <w:style w:type="character" w:customStyle="1" w:styleId="Heading4Char">
    <w:name w:val="Heading 4 Char"/>
    <w:basedOn w:val="DefaultParagraphFont"/>
    <w:link w:val="Heading4"/>
    <w:uiPriority w:val="9"/>
    <w:semiHidden/>
    <w:rsid w:val="00A05E7D"/>
    <w:rPr>
      <w:rFonts w:ascii="Cambria" w:eastAsia="Times New Roman" w:hAnsi="Cambria" w:cs="Times New Roman"/>
      <w:b/>
      <w:bCs/>
      <w:i/>
      <w:iCs/>
      <w:color w:val="4F81BD"/>
      <w:sz w:val="22"/>
    </w:rPr>
  </w:style>
  <w:style w:type="character" w:customStyle="1" w:styleId="Heading5Char">
    <w:name w:val="Heading 5 Char"/>
    <w:basedOn w:val="DefaultParagraphFont"/>
    <w:link w:val="Heading5"/>
    <w:uiPriority w:val="9"/>
    <w:semiHidden/>
    <w:rsid w:val="00A05E7D"/>
    <w:rPr>
      <w:rFonts w:ascii="Cambria" w:eastAsia="Times New Roman" w:hAnsi="Cambria" w:cs="Times New Roman"/>
      <w:color w:val="243F60"/>
      <w:sz w:val="22"/>
    </w:rPr>
  </w:style>
  <w:style w:type="character" w:customStyle="1" w:styleId="Heading6Char">
    <w:name w:val="Heading 6 Char"/>
    <w:basedOn w:val="DefaultParagraphFont"/>
    <w:link w:val="Heading6"/>
    <w:uiPriority w:val="9"/>
    <w:semiHidden/>
    <w:rsid w:val="00A05E7D"/>
    <w:rPr>
      <w:rFonts w:ascii="Cambria" w:eastAsia="Times New Roman" w:hAnsi="Cambria" w:cs="Times New Roman"/>
      <w:i/>
      <w:iCs/>
      <w:color w:val="243F60"/>
      <w:sz w:val="22"/>
    </w:rPr>
  </w:style>
  <w:style w:type="character" w:customStyle="1" w:styleId="Heading7Char">
    <w:name w:val="Heading 7 Char"/>
    <w:basedOn w:val="DefaultParagraphFont"/>
    <w:link w:val="Heading7"/>
    <w:uiPriority w:val="9"/>
    <w:semiHidden/>
    <w:rsid w:val="00A05E7D"/>
    <w:rPr>
      <w:rFonts w:ascii="Cambria" w:eastAsia="Times New Roman" w:hAnsi="Cambria" w:cs="Times New Roman"/>
      <w:i/>
      <w:iCs/>
      <w:color w:val="404040"/>
      <w:sz w:val="22"/>
    </w:rPr>
  </w:style>
  <w:style w:type="character" w:customStyle="1" w:styleId="Heading8Char">
    <w:name w:val="Heading 8 Char"/>
    <w:basedOn w:val="DefaultParagraphFont"/>
    <w:link w:val="Heading8"/>
    <w:uiPriority w:val="9"/>
    <w:semiHidden/>
    <w:rsid w:val="00A05E7D"/>
    <w:rPr>
      <w:rFonts w:ascii="Cambria" w:eastAsia="Times New Roman" w:hAnsi="Cambria" w:cs="Times New Roman"/>
      <w:color w:val="404040"/>
    </w:rPr>
  </w:style>
  <w:style w:type="character" w:customStyle="1" w:styleId="Heading9Char">
    <w:name w:val="Heading 9 Char"/>
    <w:basedOn w:val="DefaultParagraphFont"/>
    <w:link w:val="Heading9"/>
    <w:uiPriority w:val="9"/>
    <w:semiHidden/>
    <w:rsid w:val="00A05E7D"/>
    <w:rPr>
      <w:rFonts w:ascii="Cambria" w:eastAsia="Times New Roman" w:hAnsi="Cambria" w:cs="Times New Roman"/>
      <w:i/>
      <w:iCs/>
      <w:color w:val="404040"/>
    </w:rPr>
  </w:style>
  <w:style w:type="paragraph" w:styleId="BalloonText">
    <w:name w:val="Balloon Text"/>
    <w:basedOn w:val="Normal"/>
    <w:link w:val="BalloonTextChar"/>
    <w:uiPriority w:val="99"/>
    <w:semiHidden/>
    <w:unhideWhenUsed/>
    <w:rsid w:val="00DE525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525C"/>
    <w:rPr>
      <w:rFonts w:ascii="Tahoma" w:eastAsiaTheme="minorHAnsi" w:hAnsi="Tahoma" w:cs="Tahoma"/>
      <w:sz w:val="16"/>
      <w:szCs w:val="16"/>
      <w:lang w:eastAsia="en-US"/>
    </w:rPr>
  </w:style>
  <w:style w:type="paragraph" w:customStyle="1" w:styleId="Specials">
    <w:name w:val="Special s"/>
    <w:basedOn w:val="ActHead5"/>
    <w:link w:val="SpecialsChar"/>
    <w:rsid w:val="00A439C6"/>
    <w:pPr>
      <w:outlineLvl w:val="9"/>
    </w:pPr>
  </w:style>
  <w:style w:type="character" w:customStyle="1" w:styleId="OPCParaBaseChar">
    <w:name w:val="OPCParaBase Char"/>
    <w:basedOn w:val="DefaultParagraphFont"/>
    <w:link w:val="OPCParaBase"/>
    <w:rsid w:val="00A439C6"/>
    <w:rPr>
      <w:rFonts w:eastAsia="Times New Roman"/>
      <w:sz w:val="22"/>
    </w:rPr>
  </w:style>
  <w:style w:type="character" w:customStyle="1" w:styleId="ActHead5Char">
    <w:name w:val="ActHead 5 Char"/>
    <w:aliases w:val="s Char"/>
    <w:basedOn w:val="OPCParaBaseChar"/>
    <w:link w:val="ActHead5"/>
    <w:rsid w:val="00A439C6"/>
    <w:rPr>
      <w:rFonts w:eastAsia="Times New Roman"/>
      <w:b/>
      <w:kern w:val="28"/>
      <w:sz w:val="24"/>
    </w:rPr>
  </w:style>
  <w:style w:type="character" w:customStyle="1" w:styleId="SpecialsChar">
    <w:name w:val="Special s Char"/>
    <w:basedOn w:val="ActHead5Char"/>
    <w:link w:val="Specials"/>
    <w:rsid w:val="00A439C6"/>
    <w:rPr>
      <w:rFonts w:eastAsia="Times New Roman"/>
      <w:b/>
      <w:kern w:val="28"/>
      <w:sz w:val="24"/>
      <w:lang w:val="en-AU" w:eastAsia="en-AU" w:bidi="ar-SA"/>
    </w:rPr>
  </w:style>
  <w:style w:type="paragraph" w:customStyle="1" w:styleId="Sched1-Normal">
    <w:name w:val="Sched1-Normal"/>
    <w:basedOn w:val="Normal"/>
    <w:rsid w:val="00BD3FE9"/>
    <w:pPr>
      <w:spacing w:line="240" w:lineRule="auto"/>
    </w:pPr>
    <w:rPr>
      <w:rFonts w:ascii="Arial" w:eastAsia="Times New Roman" w:hAnsi="Arial"/>
      <w:sz w:val="16"/>
      <w:szCs w:val="16"/>
    </w:rPr>
  </w:style>
  <w:style w:type="table" w:customStyle="1" w:styleId="FinTableNormal">
    <w:name w:val="FinTableNormal"/>
    <w:semiHidden/>
    <w:rsid w:val="00BD3FE9"/>
    <w:rPr>
      <w:rFonts w:eastAsia="Times New Roman"/>
    </w:rPr>
    <w:tblPr>
      <w:tblInd w:w="0" w:type="dxa"/>
      <w:tblCellMar>
        <w:top w:w="0" w:type="dxa"/>
        <w:left w:w="108" w:type="dxa"/>
        <w:bottom w:w="0" w:type="dxa"/>
        <w:right w:w="108" w:type="dxa"/>
      </w:tblCellMar>
    </w:tblPr>
  </w:style>
  <w:style w:type="character" w:styleId="PageNumber">
    <w:name w:val="page number"/>
    <w:basedOn w:val="DefaultParagraphFont"/>
    <w:rsid w:val="00BD3FE9"/>
    <w:rPr>
      <w:rFonts w:cs="Times New Roman"/>
    </w:rPr>
  </w:style>
  <w:style w:type="paragraph" w:customStyle="1" w:styleId="FinTableCentered">
    <w:name w:val="FinTableCentered"/>
    <w:basedOn w:val="Normal"/>
    <w:rsid w:val="00635658"/>
    <w:pPr>
      <w:spacing w:line="240" w:lineRule="auto"/>
      <w:jc w:val="center"/>
    </w:pPr>
    <w:rPr>
      <w:rFonts w:ascii="Arial" w:eastAsia="Times New Roman" w:hAnsi="Arial" w:cs="Arial"/>
      <w:color w:val="000000"/>
      <w:sz w:val="16"/>
      <w:szCs w:val="16"/>
    </w:rPr>
  </w:style>
  <w:style w:type="paragraph" w:customStyle="1" w:styleId="FinTableCenteredBoldLarge">
    <w:name w:val="FinTableCenteredBoldLarge"/>
    <w:basedOn w:val="FinTableCentered"/>
    <w:rsid w:val="00BD3FE9"/>
    <w:rPr>
      <w:b/>
      <w:bCs/>
      <w:caps/>
      <w:sz w:val="36"/>
      <w:szCs w:val="36"/>
    </w:rPr>
  </w:style>
  <w:style w:type="paragraph" w:customStyle="1" w:styleId="FinTableHeadingCenteredBold">
    <w:name w:val="FinTableHeadingCenteredBold"/>
    <w:basedOn w:val="Normal"/>
    <w:rsid w:val="00635658"/>
    <w:pPr>
      <w:spacing w:after="240" w:line="240" w:lineRule="auto"/>
      <w:jc w:val="center"/>
    </w:pPr>
    <w:rPr>
      <w:rFonts w:ascii="Arial" w:eastAsia="Times New Roman" w:hAnsi="Arial" w:cs="Arial"/>
      <w:b/>
      <w:bCs/>
      <w:caps/>
      <w:color w:val="000000"/>
      <w:szCs w:val="22"/>
    </w:rPr>
  </w:style>
  <w:style w:type="paragraph" w:customStyle="1" w:styleId="FinTableLeft">
    <w:name w:val="FinTableLeft"/>
    <w:basedOn w:val="Normal"/>
    <w:rsid w:val="00635658"/>
    <w:pPr>
      <w:spacing w:line="240" w:lineRule="auto"/>
    </w:pPr>
    <w:rPr>
      <w:rFonts w:ascii="Arial" w:eastAsia="Times New Roman" w:hAnsi="Arial" w:cs="Arial"/>
      <w:color w:val="000000"/>
      <w:sz w:val="16"/>
      <w:szCs w:val="16"/>
    </w:rPr>
  </w:style>
  <w:style w:type="paragraph" w:customStyle="1" w:styleId="FinTableLeftBold">
    <w:name w:val="FinTableLeftBold"/>
    <w:basedOn w:val="FinTableLeft"/>
    <w:rsid w:val="00BD3FE9"/>
    <w:rPr>
      <w:b/>
      <w:bCs/>
    </w:rPr>
  </w:style>
  <w:style w:type="paragraph" w:customStyle="1" w:styleId="FinTableLeftBoldHanging">
    <w:name w:val="FinTableLeftBoldHanging"/>
    <w:basedOn w:val="FinTableLeft"/>
    <w:rsid w:val="00BD3FE9"/>
    <w:pPr>
      <w:ind w:left="476" w:hanging="476"/>
    </w:pPr>
    <w:rPr>
      <w:b/>
      <w:bCs/>
    </w:rPr>
  </w:style>
  <w:style w:type="paragraph" w:customStyle="1" w:styleId="FinTableLeftBoldIndent">
    <w:name w:val="FinTableLeftBoldIndent"/>
    <w:basedOn w:val="FinTableLeftBold"/>
    <w:rsid w:val="00BD3FE9"/>
    <w:pPr>
      <w:ind w:left="142"/>
    </w:pPr>
  </w:style>
  <w:style w:type="paragraph" w:customStyle="1" w:styleId="FinTableLeftBoldItalCACName">
    <w:name w:val="FinTableLeftBoldItalCACName"/>
    <w:basedOn w:val="FinTableLeftIndent"/>
    <w:rsid w:val="00BD3FE9"/>
    <w:rPr>
      <w:b/>
      <w:bCs/>
      <w:i/>
      <w:iCs/>
    </w:rPr>
  </w:style>
  <w:style w:type="paragraph" w:customStyle="1" w:styleId="FinTableLeftHanging">
    <w:name w:val="FinTableLeftHanging"/>
    <w:basedOn w:val="FinTableLeft"/>
    <w:rsid w:val="00BD3FE9"/>
    <w:pPr>
      <w:ind w:left="142" w:hanging="142"/>
    </w:pPr>
  </w:style>
  <w:style w:type="paragraph" w:customStyle="1" w:styleId="FinTableLeftIndent">
    <w:name w:val="FinTableLeftIndent"/>
    <w:basedOn w:val="FinTableLeft"/>
    <w:rsid w:val="00BD3FE9"/>
    <w:pPr>
      <w:ind w:left="142"/>
    </w:pPr>
  </w:style>
  <w:style w:type="paragraph" w:customStyle="1" w:styleId="FinTableLeftItalic">
    <w:name w:val="FinTableLeftItalic"/>
    <w:basedOn w:val="FinTableLeft"/>
    <w:rsid w:val="00BD3FE9"/>
    <w:rPr>
      <w:i/>
      <w:iCs/>
    </w:rPr>
  </w:style>
  <w:style w:type="paragraph" w:customStyle="1" w:styleId="FinTableRight">
    <w:name w:val="FinTableRight"/>
    <w:basedOn w:val="Normal"/>
    <w:rsid w:val="00635658"/>
    <w:pPr>
      <w:spacing w:line="240" w:lineRule="auto"/>
      <w:jc w:val="right"/>
    </w:pPr>
    <w:rPr>
      <w:rFonts w:ascii="Arial" w:eastAsia="Times New Roman" w:hAnsi="Arial" w:cs="Arial"/>
      <w:color w:val="000000"/>
      <w:sz w:val="16"/>
      <w:szCs w:val="16"/>
    </w:rPr>
  </w:style>
  <w:style w:type="paragraph" w:customStyle="1" w:styleId="FinTableRightBold">
    <w:name w:val="FinTableRightBold"/>
    <w:basedOn w:val="FinTableRight"/>
    <w:rsid w:val="00BD3FE9"/>
    <w:rPr>
      <w:b/>
      <w:bCs/>
    </w:rPr>
  </w:style>
  <w:style w:type="paragraph" w:customStyle="1" w:styleId="FinTableRightItalic">
    <w:name w:val="FinTableRightItalic"/>
    <w:basedOn w:val="FinTableRight"/>
    <w:rsid w:val="00BD3FE9"/>
    <w:rPr>
      <w:i/>
      <w:iCs/>
      <w:sz w:val="15"/>
      <w:szCs w:val="15"/>
    </w:rPr>
  </w:style>
  <w:style w:type="paragraph" w:customStyle="1" w:styleId="FinTableSpacerRow">
    <w:name w:val="FinTableSpacerRow"/>
    <w:basedOn w:val="FinTableRight"/>
    <w:rsid w:val="00BD3FE9"/>
    <w:rPr>
      <w:sz w:val="8"/>
      <w:szCs w:val="8"/>
    </w:rPr>
  </w:style>
  <w:style w:type="paragraph" w:customStyle="1" w:styleId="KeyItalic">
    <w:name w:val="KeyItalic"/>
    <w:basedOn w:val="KeyLight"/>
    <w:rsid w:val="00BD3FE9"/>
    <w:rPr>
      <w:i/>
      <w:iCs/>
    </w:rPr>
  </w:style>
  <w:style w:type="paragraph" w:customStyle="1" w:styleId="KeyLight">
    <w:name w:val="KeyLight"/>
    <w:basedOn w:val="Normal"/>
    <w:rsid w:val="00635658"/>
    <w:pPr>
      <w:spacing w:line="240" w:lineRule="auto"/>
      <w:jc w:val="center"/>
    </w:pPr>
    <w:rPr>
      <w:rFonts w:ascii="Arial" w:eastAsia="Times New Roman" w:hAnsi="Arial" w:cs="Arial"/>
      <w:color w:val="000000"/>
      <w:sz w:val="16"/>
      <w:szCs w:val="16"/>
    </w:rPr>
  </w:style>
  <w:style w:type="paragraph" w:customStyle="1" w:styleId="PostTableSpacer">
    <w:name w:val="PostTableSpacer"/>
    <w:basedOn w:val="Normal"/>
    <w:rsid w:val="00635658"/>
    <w:pPr>
      <w:spacing w:line="240" w:lineRule="auto"/>
      <w:jc w:val="center"/>
    </w:pPr>
    <w:rPr>
      <w:rFonts w:ascii="Arial" w:eastAsia="Times New Roman" w:hAnsi="Arial" w:cs="Arial"/>
      <w:sz w:val="4"/>
      <w:szCs w:val="4"/>
    </w:rPr>
  </w:style>
  <w:style w:type="character" w:customStyle="1" w:styleId="ShortTChar">
    <w:name w:val="ShortT Char"/>
    <w:basedOn w:val="OPCParaBaseChar"/>
    <w:link w:val="ShortT"/>
    <w:rsid w:val="00ED1EDA"/>
    <w:rPr>
      <w:rFonts w:eastAsia="Times New Roman"/>
      <w:b/>
      <w:sz w:val="40"/>
    </w:rPr>
  </w:style>
  <w:style w:type="character" w:customStyle="1" w:styleId="ActnoChar">
    <w:name w:val="Actno Char"/>
    <w:basedOn w:val="ShortTChar"/>
    <w:link w:val="Actno"/>
    <w:rsid w:val="00ED1EDA"/>
    <w:rPr>
      <w:rFonts w:eastAsia="Times New Roman"/>
      <w:b/>
      <w:sz w:val="40"/>
    </w:rPr>
  </w:style>
  <w:style w:type="character" w:customStyle="1" w:styleId="CharNotesItals">
    <w:name w:val="CharNotesItals"/>
    <w:basedOn w:val="DefaultParagraphFont"/>
    <w:rsid w:val="001B01B9"/>
    <w:rPr>
      <w:i/>
    </w:rPr>
  </w:style>
  <w:style w:type="character" w:customStyle="1" w:styleId="CharNotesReg">
    <w:name w:val="CharNotesReg"/>
    <w:basedOn w:val="DefaultParagraphFont"/>
    <w:rsid w:val="001B01B9"/>
  </w:style>
  <w:style w:type="character" w:customStyle="1" w:styleId="charItalicText">
    <w:name w:val="charItalic_Text"/>
    <w:basedOn w:val="DefaultParagraphFont"/>
    <w:uiPriority w:val="1"/>
    <w:qFormat/>
    <w:rsid w:val="00427E20"/>
    <w:rPr>
      <w:i/>
    </w:rPr>
  </w:style>
  <w:style w:type="paragraph" w:customStyle="1" w:styleId="Notepara0">
    <w:name w:val="Note para"/>
    <w:basedOn w:val="Normal"/>
    <w:link w:val="NoteparaChar"/>
    <w:uiPriority w:val="99"/>
    <w:rsid w:val="007A707B"/>
    <w:pPr>
      <w:keepLines/>
      <w:spacing w:before="60" w:line="220" w:lineRule="exact"/>
      <w:ind w:left="1304" w:hanging="340"/>
      <w:jc w:val="both"/>
    </w:pPr>
    <w:rPr>
      <w:rFonts w:eastAsia="Times New Roman"/>
      <w:sz w:val="20"/>
      <w:szCs w:val="24"/>
      <w:lang w:eastAsia="en-AU"/>
    </w:rPr>
  </w:style>
  <w:style w:type="character" w:customStyle="1" w:styleId="NoteparaChar">
    <w:name w:val="Note para Char"/>
    <w:basedOn w:val="DefaultParagraphFont"/>
    <w:link w:val="Notepara0"/>
    <w:uiPriority w:val="99"/>
    <w:rsid w:val="007A707B"/>
    <w:rPr>
      <w:rFonts w:eastAsia="Times New Roman"/>
      <w:szCs w:val="24"/>
    </w:rPr>
  </w:style>
  <w:style w:type="character" w:customStyle="1" w:styleId="charItalicText0">
    <w:name w:val="charItalicText"/>
    <w:basedOn w:val="DefaultParagraphFont"/>
    <w:uiPriority w:val="1"/>
    <w:qFormat/>
    <w:rsid w:val="00C2796D"/>
    <w:rPr>
      <w:i/>
    </w:rPr>
  </w:style>
  <w:style w:type="paragraph" w:customStyle="1" w:styleId="CompiledActNo">
    <w:name w:val="CompiledActNo"/>
    <w:basedOn w:val="OPCParaBase"/>
    <w:next w:val="Normal"/>
    <w:rsid w:val="00DE525C"/>
    <w:rPr>
      <w:b/>
      <w:sz w:val="24"/>
      <w:szCs w:val="24"/>
    </w:rPr>
  </w:style>
  <w:style w:type="paragraph" w:customStyle="1" w:styleId="ENotesHeading1">
    <w:name w:val="ENotesHeading 1"/>
    <w:aliases w:val="Enh1"/>
    <w:basedOn w:val="OPCParaBase"/>
    <w:next w:val="Normal"/>
    <w:rsid w:val="00DE525C"/>
    <w:pPr>
      <w:spacing w:before="120"/>
      <w:outlineLvl w:val="1"/>
    </w:pPr>
    <w:rPr>
      <w:b/>
      <w:sz w:val="28"/>
      <w:szCs w:val="28"/>
    </w:rPr>
  </w:style>
  <w:style w:type="paragraph" w:customStyle="1" w:styleId="ENotesHeading2">
    <w:name w:val="ENotesHeading 2"/>
    <w:aliases w:val="Enh2"/>
    <w:basedOn w:val="OPCParaBase"/>
    <w:next w:val="Normal"/>
    <w:rsid w:val="00DE525C"/>
    <w:pPr>
      <w:spacing w:before="120" w:after="120"/>
      <w:outlineLvl w:val="2"/>
    </w:pPr>
    <w:rPr>
      <w:b/>
      <w:sz w:val="24"/>
      <w:szCs w:val="28"/>
    </w:rPr>
  </w:style>
  <w:style w:type="paragraph" w:customStyle="1" w:styleId="ENotesText">
    <w:name w:val="ENotesText"/>
    <w:aliases w:val="Ent,ENt"/>
    <w:basedOn w:val="OPCParaBase"/>
    <w:next w:val="Normal"/>
    <w:rsid w:val="00DE525C"/>
    <w:pPr>
      <w:spacing w:before="120"/>
    </w:pPr>
  </w:style>
  <w:style w:type="paragraph" w:customStyle="1" w:styleId="ENoteTableHeading">
    <w:name w:val="ENoteTableHeading"/>
    <w:aliases w:val="enth"/>
    <w:basedOn w:val="OPCParaBase"/>
    <w:rsid w:val="00DE525C"/>
    <w:pPr>
      <w:keepNext/>
      <w:spacing w:before="60" w:line="240" w:lineRule="atLeast"/>
    </w:pPr>
    <w:rPr>
      <w:rFonts w:ascii="Arial" w:hAnsi="Arial"/>
      <w:b/>
      <w:sz w:val="16"/>
    </w:rPr>
  </w:style>
  <w:style w:type="paragraph" w:customStyle="1" w:styleId="ENoteTableText">
    <w:name w:val="ENoteTableText"/>
    <w:aliases w:val="entt"/>
    <w:basedOn w:val="OPCParaBase"/>
    <w:rsid w:val="00DE525C"/>
    <w:pPr>
      <w:spacing w:before="60" w:line="240" w:lineRule="atLeast"/>
    </w:pPr>
    <w:rPr>
      <w:sz w:val="16"/>
    </w:rPr>
  </w:style>
  <w:style w:type="paragraph" w:customStyle="1" w:styleId="TableHeading">
    <w:name w:val="TableHeading"/>
    <w:aliases w:val="th"/>
    <w:basedOn w:val="OPCParaBase"/>
    <w:next w:val="Tabletext"/>
    <w:rsid w:val="00DE525C"/>
    <w:pPr>
      <w:keepNext/>
      <w:spacing w:before="60" w:line="240" w:lineRule="atLeast"/>
    </w:pPr>
    <w:rPr>
      <w:b/>
      <w:sz w:val="20"/>
    </w:rPr>
  </w:style>
  <w:style w:type="table" w:customStyle="1" w:styleId="CFlag">
    <w:name w:val="CFlag"/>
    <w:basedOn w:val="TableNormal"/>
    <w:uiPriority w:val="99"/>
    <w:rsid w:val="00DE525C"/>
    <w:rPr>
      <w:rFonts w:eastAsia="Times New Roman"/>
    </w:rPr>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DE525C"/>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DE525C"/>
    <w:pPr>
      <w:pBdr>
        <w:top w:val="single" w:sz="4" w:space="1" w:color="auto"/>
      </w:pBdr>
      <w:spacing w:before="360"/>
      <w:ind w:right="397"/>
      <w:jc w:val="both"/>
    </w:pPr>
  </w:style>
  <w:style w:type="paragraph" w:customStyle="1" w:styleId="CompiledMadeUnder">
    <w:name w:val="CompiledMadeUnder"/>
    <w:basedOn w:val="OPCParaBase"/>
    <w:next w:val="Normal"/>
    <w:rsid w:val="00DE525C"/>
    <w:rPr>
      <w:i/>
      <w:sz w:val="24"/>
      <w:szCs w:val="24"/>
    </w:rPr>
  </w:style>
  <w:style w:type="paragraph" w:customStyle="1" w:styleId="Paragraphsub-sub-sub">
    <w:name w:val="Paragraph(sub-sub-sub)"/>
    <w:aliases w:val="aaaa"/>
    <w:basedOn w:val="OPCParaBase"/>
    <w:rsid w:val="00DE525C"/>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DE525C"/>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DE525C"/>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DE525C"/>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DE525C"/>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DE525C"/>
    <w:pPr>
      <w:spacing w:before="60" w:line="240" w:lineRule="auto"/>
    </w:pPr>
    <w:rPr>
      <w:rFonts w:cs="Arial"/>
      <w:sz w:val="20"/>
      <w:szCs w:val="22"/>
    </w:rPr>
  </w:style>
  <w:style w:type="paragraph" w:customStyle="1" w:styleId="ActHead10">
    <w:name w:val="ActHead 10"/>
    <w:aliases w:val="sp"/>
    <w:basedOn w:val="OPCParaBase"/>
    <w:next w:val="ActHead3"/>
    <w:rsid w:val="00DE525C"/>
    <w:pPr>
      <w:keepNext/>
      <w:spacing w:before="280" w:line="240" w:lineRule="auto"/>
      <w:outlineLvl w:val="1"/>
    </w:pPr>
    <w:rPr>
      <w:b/>
      <w:sz w:val="32"/>
      <w:szCs w:val="30"/>
    </w:rPr>
  </w:style>
  <w:style w:type="paragraph" w:customStyle="1" w:styleId="NoteToSubpara">
    <w:name w:val="NoteToSubpara"/>
    <w:aliases w:val="nts"/>
    <w:basedOn w:val="OPCParaBase"/>
    <w:rsid w:val="00DE525C"/>
    <w:pPr>
      <w:spacing w:before="40" w:line="198" w:lineRule="exact"/>
      <w:ind w:left="2835" w:hanging="709"/>
    </w:pPr>
    <w:rPr>
      <w:sz w:val="18"/>
    </w:rPr>
  </w:style>
  <w:style w:type="paragraph" w:customStyle="1" w:styleId="ENoteTTi">
    <w:name w:val="ENoteTTi"/>
    <w:aliases w:val="entti"/>
    <w:basedOn w:val="OPCParaBase"/>
    <w:rsid w:val="00DE525C"/>
    <w:pPr>
      <w:keepNext/>
      <w:spacing w:before="60" w:line="240" w:lineRule="atLeast"/>
      <w:ind w:left="170"/>
    </w:pPr>
    <w:rPr>
      <w:sz w:val="16"/>
    </w:rPr>
  </w:style>
  <w:style w:type="paragraph" w:customStyle="1" w:styleId="ENoteTTIndentHeading">
    <w:name w:val="ENoteTTIndentHeading"/>
    <w:aliases w:val="enTTHi"/>
    <w:basedOn w:val="OPCParaBase"/>
    <w:rsid w:val="00DE525C"/>
    <w:pPr>
      <w:keepNext/>
      <w:spacing w:before="60" w:line="240" w:lineRule="atLeast"/>
      <w:ind w:left="170"/>
    </w:pPr>
    <w:rPr>
      <w:rFonts w:cs="Arial"/>
      <w:b/>
      <w:sz w:val="16"/>
      <w:szCs w:val="16"/>
    </w:rPr>
  </w:style>
  <w:style w:type="paragraph" w:customStyle="1" w:styleId="MadeunderText">
    <w:name w:val="MadeunderText"/>
    <w:basedOn w:val="OPCParaBase"/>
    <w:next w:val="CompiledMadeUnder"/>
    <w:rsid w:val="00DE525C"/>
    <w:pPr>
      <w:spacing w:before="240"/>
    </w:pPr>
    <w:rPr>
      <w:sz w:val="24"/>
      <w:szCs w:val="24"/>
    </w:rPr>
  </w:style>
  <w:style w:type="paragraph" w:customStyle="1" w:styleId="ENotesHeading3">
    <w:name w:val="ENotesHeading 3"/>
    <w:aliases w:val="Enh3"/>
    <w:basedOn w:val="OPCParaBase"/>
    <w:next w:val="Normal"/>
    <w:rsid w:val="00DE525C"/>
    <w:pPr>
      <w:keepNext/>
      <w:spacing w:before="120" w:line="240" w:lineRule="auto"/>
      <w:outlineLvl w:val="4"/>
    </w:pPr>
    <w:rPr>
      <w:b/>
      <w:szCs w:val="24"/>
    </w:rPr>
  </w:style>
  <w:style w:type="paragraph" w:customStyle="1" w:styleId="SubPartCASA">
    <w:name w:val="SubPart(CASA)"/>
    <w:aliases w:val="csp"/>
    <w:basedOn w:val="OPCParaBase"/>
    <w:next w:val="ActHead3"/>
    <w:rsid w:val="00DE525C"/>
    <w:pPr>
      <w:keepNext/>
      <w:keepLines/>
      <w:spacing w:before="280"/>
      <w:outlineLvl w:val="1"/>
    </w:pPr>
    <w:rPr>
      <w:b/>
      <w:kern w:val="28"/>
      <w:sz w:val="32"/>
    </w:rPr>
  </w:style>
  <w:style w:type="character" w:customStyle="1" w:styleId="CharSubPartTextCASA">
    <w:name w:val="CharSubPartText(CASA)"/>
    <w:basedOn w:val="OPCCharBase"/>
    <w:uiPriority w:val="1"/>
    <w:rsid w:val="00DE525C"/>
  </w:style>
  <w:style w:type="character" w:customStyle="1" w:styleId="CharSubPartNoCASA">
    <w:name w:val="CharSubPartNo(CASA)"/>
    <w:basedOn w:val="OPCCharBase"/>
    <w:uiPriority w:val="1"/>
    <w:rsid w:val="00DE525C"/>
  </w:style>
  <w:style w:type="paragraph" w:customStyle="1" w:styleId="ENoteTTIndentHeadingSub">
    <w:name w:val="ENoteTTIndentHeadingSub"/>
    <w:aliases w:val="enTTHis"/>
    <w:basedOn w:val="OPCParaBase"/>
    <w:rsid w:val="00DE525C"/>
    <w:pPr>
      <w:keepNext/>
      <w:spacing w:before="60" w:line="240" w:lineRule="atLeast"/>
      <w:ind w:left="340"/>
    </w:pPr>
    <w:rPr>
      <w:b/>
      <w:sz w:val="16"/>
    </w:rPr>
  </w:style>
  <w:style w:type="paragraph" w:customStyle="1" w:styleId="ENoteTTiSub">
    <w:name w:val="ENoteTTiSub"/>
    <w:aliases w:val="enttis"/>
    <w:basedOn w:val="OPCParaBase"/>
    <w:rsid w:val="00DE525C"/>
    <w:pPr>
      <w:keepNext/>
      <w:spacing w:before="60" w:line="240" w:lineRule="atLeast"/>
      <w:ind w:left="340"/>
    </w:pPr>
    <w:rPr>
      <w:sz w:val="16"/>
    </w:rPr>
  </w:style>
  <w:style w:type="paragraph" w:customStyle="1" w:styleId="SubDivisionMigration">
    <w:name w:val="SubDivisionMigration"/>
    <w:aliases w:val="sdm"/>
    <w:basedOn w:val="OPCParaBase"/>
    <w:rsid w:val="00DE525C"/>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DE525C"/>
    <w:pPr>
      <w:keepNext/>
      <w:keepLines/>
      <w:spacing w:before="240" w:line="240" w:lineRule="auto"/>
      <w:ind w:left="1134" w:hanging="1134"/>
    </w:pPr>
    <w:rPr>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header" Target="header15.xml"/><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header" Target="header13.xml"/><Relationship Id="rId42" Type="http://schemas.openxmlformats.org/officeDocument/2006/relationships/footer" Target="footer16.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footer" Target="footer11.xml"/><Relationship Id="rId38" Type="http://schemas.openxmlformats.org/officeDocument/2006/relationships/footer" Target="footer1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11.xml"/><Relationship Id="rId41" Type="http://schemas.openxmlformats.org/officeDocument/2006/relationships/footer" Target="footer1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header" Target="header12.xml"/><Relationship Id="rId37" Type="http://schemas.openxmlformats.org/officeDocument/2006/relationships/footer" Target="footer13.xml"/><Relationship Id="rId40" Type="http://schemas.openxmlformats.org/officeDocument/2006/relationships/header" Target="header16.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0.xml"/><Relationship Id="rId36" Type="http://schemas.openxmlformats.org/officeDocument/2006/relationships/footer" Target="footer12.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10.xml"/><Relationship Id="rId4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image" Target="media/image2.emf"/><Relationship Id="rId30" Type="http://schemas.openxmlformats.org/officeDocument/2006/relationships/footer" Target="footer9.xml"/><Relationship Id="rId35" Type="http://schemas.openxmlformats.org/officeDocument/2006/relationships/header" Target="header14.xml"/><Relationship Id="rId43" Type="http://schemas.openxmlformats.org/officeDocument/2006/relationships/footer" Target="footer17.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EEF8BA-1107-4216-AEE2-A2A928442E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140</Pages>
  <Words>15250</Words>
  <Characters>88609</Characters>
  <Application>Microsoft Office Word</Application>
  <DocSecurity>0</DocSecurity>
  <PresentationFormat/>
  <Lines>8860</Lines>
  <Paragraphs>4720</Paragraphs>
  <ScaleCrop>false</ScaleCrop>
  <HeadingPairs>
    <vt:vector size="2" baseType="variant">
      <vt:variant>
        <vt:lpstr>Title</vt:lpstr>
      </vt:variant>
      <vt:variant>
        <vt:i4>1</vt:i4>
      </vt:variant>
    </vt:vector>
  </HeadingPairs>
  <TitlesOfParts>
    <vt:vector size="1" baseType="lpstr">
      <vt:lpstr>Appropriation Act (No. 2) 2011_x001e_2012</vt:lpstr>
    </vt:vector>
  </TitlesOfParts>
  <Manager/>
  <Company/>
  <LinksUpToDate>false</LinksUpToDate>
  <CharactersWithSpaces>99139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Appropriation Act (No. 2) 2011_x001e_2012</dc:title>
  <dc:subject/>
  <dc:creator/>
  <cp:keywords/>
  <dc:description/>
  <cp:lastModifiedBy/>
  <cp:revision>1</cp:revision>
  <cp:lastPrinted>2013-07-18T09:27:00Z</cp:lastPrinted>
  <dcterms:created xsi:type="dcterms:W3CDTF">2013-08-20T00:24:00Z</dcterms:created>
  <dcterms:modified xsi:type="dcterms:W3CDTF">2013-08-20T00:54:00Z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UNCLASSIFIED</vt:lpwstr>
  </property>
  <property fmtid="{D5CDD505-2E9C-101B-9397-08002B2CF9AE}" pid="3" name="ShortT">
    <vt:lpwstr>Appropriation Act (No. 2) 2011_x001e_2012</vt:lpwstr>
  </property>
  <property fmtid="{D5CDD505-2E9C-101B-9397-08002B2CF9AE}" pid="4" name="Actno">
    <vt:lpwstr/>
  </property>
  <property fmtid="{D5CDD505-2E9C-101B-9397-08002B2CF9AE}" pid="5" name="Compilation">
    <vt:lpwstr>Yes</vt:lpwstr>
  </property>
  <property fmtid="{D5CDD505-2E9C-101B-9397-08002B2CF9AE}" pid="6" name="Type">
    <vt:lpwstr>BILL</vt:lpwstr>
  </property>
  <property fmtid="{D5CDD505-2E9C-101B-9397-08002B2CF9AE}" pid="7" name="DocType">
    <vt:lpwstr>NEW</vt:lpwstr>
  </property>
  <property fmtid="{D5CDD505-2E9C-101B-9397-08002B2CF9AE}" pid="8" name="DLM">
    <vt:lpwstr>No DLM</vt:lpwstr>
  </property>
  <property fmtid="{D5CDD505-2E9C-101B-9397-08002B2CF9AE}" pid="9" name="Class">
    <vt:lpwstr/>
  </property>
</Properties>
</file>